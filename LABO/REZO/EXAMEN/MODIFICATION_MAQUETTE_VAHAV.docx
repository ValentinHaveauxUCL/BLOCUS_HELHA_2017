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0D186E" w14:textId="77777777" w:rsidR="009609A1" w:rsidRPr="005E65B1" w:rsidRDefault="009609A1" w:rsidP="009609A1">
      <w:pPr>
        <w:jc w:val="center"/>
        <w:rPr>
          <w:b/>
          <w:sz w:val="40"/>
          <w:szCs w:val="40"/>
        </w:rPr>
      </w:pPr>
      <w:r w:rsidRPr="005E65B1">
        <w:rPr>
          <w:b/>
          <w:sz w:val="40"/>
          <w:szCs w:val="40"/>
        </w:rPr>
        <w:t>Bachelier en informatique et Système</w:t>
      </w:r>
      <w:r>
        <w:rPr>
          <w:b/>
          <w:sz w:val="40"/>
          <w:szCs w:val="40"/>
        </w:rPr>
        <w:t>s</w:t>
      </w:r>
    </w:p>
    <w:p w14:paraId="0B6F17FE" w14:textId="77777777" w:rsidR="009609A1" w:rsidRPr="005E65B1" w:rsidRDefault="009609A1" w:rsidP="009609A1">
      <w:pPr>
        <w:jc w:val="center"/>
        <w:rPr>
          <w:b/>
          <w:sz w:val="40"/>
          <w:szCs w:val="40"/>
        </w:rPr>
      </w:pPr>
      <w:r w:rsidRPr="005E65B1">
        <w:rPr>
          <w:b/>
          <w:sz w:val="40"/>
          <w:szCs w:val="40"/>
        </w:rPr>
        <w:t>Informatique industrielle</w:t>
      </w:r>
    </w:p>
    <w:p w14:paraId="3FF8318E" w14:textId="77777777" w:rsidR="009609A1" w:rsidRDefault="009609A1" w:rsidP="009609A1">
      <w:pPr>
        <w:jc w:val="center"/>
        <w:rPr>
          <w:b/>
          <w:sz w:val="40"/>
          <w:szCs w:val="40"/>
        </w:rPr>
      </w:pPr>
      <w:r>
        <w:rPr>
          <w:b/>
          <w:sz w:val="40"/>
          <w:szCs w:val="40"/>
        </w:rPr>
        <w:t>3</w:t>
      </w:r>
      <w:r w:rsidRPr="00A317D9">
        <w:rPr>
          <w:b/>
          <w:sz w:val="40"/>
          <w:szCs w:val="40"/>
          <w:vertAlign w:val="superscript"/>
        </w:rPr>
        <w:t>ème</w:t>
      </w:r>
      <w:r w:rsidRPr="005E65B1">
        <w:rPr>
          <w:b/>
          <w:sz w:val="40"/>
          <w:szCs w:val="40"/>
        </w:rPr>
        <w:t xml:space="preserve"> année</w:t>
      </w:r>
    </w:p>
    <w:p w14:paraId="2F91FCF6" w14:textId="77777777" w:rsidR="009609A1" w:rsidRDefault="009609A1" w:rsidP="009609A1"/>
    <w:p w14:paraId="0EA2442F" w14:textId="77777777" w:rsidR="009609A1" w:rsidRDefault="009609A1" w:rsidP="009609A1"/>
    <w:p w14:paraId="021E7840" w14:textId="77777777" w:rsidR="009609A1" w:rsidRDefault="009609A1" w:rsidP="009609A1"/>
    <w:p w14:paraId="65F7D310" w14:textId="77777777" w:rsidR="009609A1" w:rsidRDefault="009609A1" w:rsidP="009609A1"/>
    <w:p w14:paraId="6F690645" w14:textId="77777777" w:rsidR="009609A1" w:rsidRDefault="009609A1" w:rsidP="009609A1"/>
    <w:p w14:paraId="2B2286C5" w14:textId="77777777" w:rsidR="009609A1" w:rsidRDefault="009609A1" w:rsidP="009609A1"/>
    <w:p w14:paraId="6698F73A" w14:textId="77777777" w:rsidR="009609A1" w:rsidRDefault="009609A1" w:rsidP="009609A1"/>
    <w:p w14:paraId="155146BD" w14:textId="77777777" w:rsidR="009609A1" w:rsidRDefault="009609A1" w:rsidP="009609A1"/>
    <w:p w14:paraId="6A136BE4" w14:textId="77777777" w:rsidR="009609A1" w:rsidRDefault="009609A1" w:rsidP="009609A1">
      <w:r>
        <w:t xml:space="preserve">  </w:t>
      </w:r>
      <w:r w:rsidRPr="00E427CE">
        <w:rPr>
          <w:noProof/>
        </w:rPr>
        <mc:AlternateContent>
          <mc:Choice Requires="wps">
            <w:drawing>
              <wp:anchor distT="0" distB="0" distL="114300" distR="114300" simplePos="0" relativeHeight="251659264" behindDoc="0" locked="0" layoutInCell="1" allowOverlap="1" wp14:anchorId="27CDE087" wp14:editId="202B557D">
                <wp:simplePos x="0" y="0"/>
                <wp:positionH relativeFrom="column">
                  <wp:posOffset>3119120</wp:posOffset>
                </wp:positionH>
                <wp:positionV relativeFrom="paragraph">
                  <wp:posOffset>572135</wp:posOffset>
                </wp:positionV>
                <wp:extent cx="2466975" cy="733425"/>
                <wp:effectExtent l="9525" t="11430" r="9525" b="762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33425"/>
                        </a:xfrm>
                        <a:prstGeom prst="rect">
                          <a:avLst/>
                        </a:prstGeom>
                        <a:solidFill>
                          <a:srgbClr val="FFFFFF"/>
                        </a:solidFill>
                        <a:ln w="9525">
                          <a:solidFill>
                            <a:srgbClr val="FFFFFF"/>
                          </a:solidFill>
                          <a:miter lim="800000"/>
                          <a:headEnd/>
                          <a:tailEnd/>
                        </a:ln>
                      </wps:spPr>
                      <wps:txbx>
                        <w:txbxContent>
                          <w:p w14:paraId="48C8AC2E" w14:textId="77777777" w:rsidR="00497E32" w:rsidRPr="00216FE4" w:rsidRDefault="00497E32" w:rsidP="009609A1">
                            <w:pPr>
                              <w:rPr>
                                <w:b/>
                                <w:sz w:val="40"/>
                                <w:szCs w:val="40"/>
                              </w:rPr>
                            </w:pPr>
                            <w:r w:rsidRPr="00216FE4">
                              <w:rPr>
                                <w:b/>
                                <w:sz w:val="40"/>
                                <w:szCs w:val="40"/>
                              </w:rPr>
                              <w:t>Catégorie technique</w:t>
                            </w:r>
                          </w:p>
                          <w:p w14:paraId="55824E41" w14:textId="77777777" w:rsidR="00497E32" w:rsidRPr="00216FE4" w:rsidRDefault="00497E32" w:rsidP="009609A1">
                            <w:pPr>
                              <w:rPr>
                                <w:b/>
                                <w:sz w:val="40"/>
                                <w:szCs w:val="40"/>
                              </w:rPr>
                            </w:pPr>
                            <w:r w:rsidRPr="00216FE4">
                              <w:rPr>
                                <w:b/>
                                <w:sz w:val="40"/>
                                <w:szCs w:val="40"/>
                              </w:rPr>
                              <w:t>Charleroi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7CDE087" id="_x0000_t202" coordsize="21600,21600" o:spt="202" path="m0,0l0,21600,21600,21600,21600,0xe">
                <v:stroke joinstyle="miter"/>
                <v:path gradientshapeok="t" o:connecttype="rect"/>
              </v:shapetype>
              <v:shape id="Zone de texte 3" o:spid="_x0000_s1026" type="#_x0000_t202" style="position:absolute;margin-left:245.6pt;margin-top:45.05pt;width:194.25pt;height: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" strokecolor="white">
                <v:textbox>
                  <w:txbxContent>
                    <w:p w14:paraId="48C8AC2E" w14:textId="77777777" w:rsidR="00497E32" w:rsidRPr="00216FE4" w:rsidRDefault="00497E32" w:rsidP="009609A1">
                      <w:pPr>
                        <w:rPr>
                          <w:b/>
                          <w:sz w:val="40"/>
                          <w:szCs w:val="40"/>
                        </w:rPr>
                      </w:pPr>
                      <w:r w:rsidRPr="00216FE4">
                        <w:rPr>
                          <w:b/>
                          <w:sz w:val="40"/>
                          <w:szCs w:val="40"/>
                        </w:rPr>
                        <w:t>Catégorie technique</w:t>
                      </w:r>
                    </w:p>
                    <w:p w14:paraId="55824E41" w14:textId="77777777" w:rsidR="00497E32" w:rsidRPr="00216FE4" w:rsidRDefault="00497E32" w:rsidP="009609A1">
                      <w:pPr>
                        <w:rPr>
                          <w:b/>
                          <w:sz w:val="40"/>
                          <w:szCs w:val="40"/>
                        </w:rPr>
                      </w:pPr>
                      <w:r w:rsidRPr="00216FE4">
                        <w:rPr>
                          <w:b/>
                          <w:sz w:val="40"/>
                          <w:szCs w:val="40"/>
                        </w:rPr>
                        <w:t>Charleroi</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97B69F6" wp14:editId="4E9CDC21">
                <wp:simplePos x="0" y="0"/>
                <wp:positionH relativeFrom="column">
                  <wp:posOffset>3004820</wp:posOffset>
                </wp:positionH>
                <wp:positionV relativeFrom="paragraph">
                  <wp:posOffset>95885</wp:posOffset>
                </wp:positionV>
                <wp:extent cx="0" cy="1057275"/>
                <wp:effectExtent l="9525" t="11430" r="9525" b="17145"/>
                <wp:wrapNone/>
                <wp:docPr id="2"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727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85F7EE" id="_x0000_t32" coordsize="21600,21600" o:spt="32" o:oned="t" path="m0,0l21600,21600e" filled="f">
                <v:path arrowok="t" fillok="f" o:connecttype="none"/>
                <o:lock v:ext="edit" shapetype="t"/>
              </v:shapetype>
              <v:shape id="Connecteur droit avec flèche 2" o:spid="_x0000_s1026" type="#_x0000_t32" style="position:absolute;margin-left:236.6pt;margin-top:7.55pt;width:0;height:8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" strokeweight="1.5pt"/>
            </w:pict>
          </mc:Fallback>
        </mc:AlternateContent>
      </w:r>
      <w:r>
        <w:rPr>
          <w:noProof/>
        </w:rPr>
        <w:drawing>
          <wp:inline distT="0" distB="0" distL="0" distR="0" wp14:anchorId="72B5CF0D" wp14:editId="43D52999">
            <wp:extent cx="3303905" cy="1268095"/>
            <wp:effectExtent l="0" t="0" r="0" b="8255"/>
            <wp:docPr id="1" name="Image 1" descr="entete_isat_helha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te_isat_helha_11"/>
                    <pic:cNvPicPr>
                      <a:picLocks noChangeAspect="1" noChangeArrowheads="1"/>
                    </pic:cNvPicPr>
                  </pic:nvPicPr>
                  <pic:blipFill>
                    <a:blip r:embed="rId8">
                      <a:extLst>
                        <a:ext uri="{28A0092B-C50C-407E-A947-70E740481C1C}">
                          <a14:useLocalDpi xmlns:a14="http://schemas.microsoft.com/office/drawing/2010/main" val="0"/>
                        </a:ext>
                      </a:extLst>
                    </a:blip>
                    <a:srcRect r="42549"/>
                    <a:stretch>
                      <a:fillRect/>
                    </a:stretch>
                  </pic:blipFill>
                  <pic:spPr bwMode="auto">
                    <a:xfrm>
                      <a:off x="0" y="0"/>
                      <a:ext cx="3303905" cy="1268095"/>
                    </a:xfrm>
                    <a:prstGeom prst="rect">
                      <a:avLst/>
                    </a:prstGeom>
                    <a:noFill/>
                    <a:ln>
                      <a:noFill/>
                    </a:ln>
                  </pic:spPr>
                </pic:pic>
              </a:graphicData>
            </a:graphic>
          </wp:inline>
        </w:drawing>
      </w:r>
    </w:p>
    <w:p w14:paraId="061F029E" w14:textId="77777777" w:rsidR="009609A1" w:rsidRDefault="009609A1" w:rsidP="009609A1"/>
    <w:p w14:paraId="6EB41361" w14:textId="77777777" w:rsidR="009609A1" w:rsidRDefault="009609A1" w:rsidP="009609A1"/>
    <w:p w14:paraId="0D5861FC" w14:textId="77777777" w:rsidR="009609A1" w:rsidRPr="00A36356" w:rsidRDefault="009609A1" w:rsidP="009609A1">
      <w:pPr>
        <w:framePr w:w="6861" w:h="720" w:hSpace="141" w:wrap="around" w:vAnchor="text" w:hAnchor="page" w:x="2560" w:y="41"/>
        <w:pBdr>
          <w:top w:val="double" w:sz="4" w:space="1" w:color="auto"/>
          <w:left w:val="double" w:sz="4" w:space="1" w:color="auto"/>
          <w:bottom w:val="double" w:sz="4" w:space="1" w:color="auto"/>
          <w:right w:val="double" w:sz="4" w:space="1" w:color="auto"/>
        </w:pBdr>
        <w:jc w:val="center"/>
        <w:rPr>
          <w:b/>
          <w:sz w:val="28"/>
          <w:szCs w:val="28"/>
        </w:rPr>
      </w:pPr>
    </w:p>
    <w:p w14:paraId="12B3A9D6" w14:textId="77777777" w:rsidR="009609A1" w:rsidRPr="00A36356" w:rsidRDefault="00273CA2" w:rsidP="009609A1">
      <w:pPr>
        <w:framePr w:w="6861" w:h="720" w:hSpace="141" w:wrap="around" w:vAnchor="text" w:hAnchor="page" w:x="2560" w:y="41"/>
        <w:pBdr>
          <w:top w:val="double" w:sz="4" w:space="1" w:color="auto"/>
          <w:left w:val="double" w:sz="4" w:space="1" w:color="auto"/>
          <w:bottom w:val="double" w:sz="4" w:space="1" w:color="auto"/>
          <w:right w:val="double" w:sz="4" w:space="1" w:color="auto"/>
        </w:pBdr>
        <w:jc w:val="center"/>
        <w:rPr>
          <w:b/>
          <w:sz w:val="48"/>
          <w:szCs w:val="48"/>
        </w:rPr>
      </w:pPr>
      <w:r>
        <w:rPr>
          <w:b/>
          <w:sz w:val="48"/>
          <w:szCs w:val="48"/>
        </w:rPr>
        <w:t>EXAMEN LABO</w:t>
      </w:r>
    </w:p>
    <w:p w14:paraId="11872D71" w14:textId="77777777" w:rsidR="009609A1" w:rsidRPr="00A36356" w:rsidRDefault="009609A1" w:rsidP="009609A1">
      <w:pPr>
        <w:framePr w:w="6861" w:h="720" w:hSpace="141" w:wrap="around" w:vAnchor="text" w:hAnchor="page" w:x="2560" w:y="41"/>
        <w:pBdr>
          <w:top w:val="double" w:sz="4" w:space="1" w:color="auto"/>
          <w:left w:val="double" w:sz="4" w:space="1" w:color="auto"/>
          <w:bottom w:val="double" w:sz="4" w:space="1" w:color="auto"/>
          <w:right w:val="double" w:sz="4" w:space="1" w:color="auto"/>
        </w:pBdr>
        <w:jc w:val="center"/>
        <w:rPr>
          <w:sz w:val="28"/>
          <w:szCs w:val="28"/>
        </w:rPr>
      </w:pPr>
    </w:p>
    <w:p w14:paraId="09E71275" w14:textId="77777777" w:rsidR="009609A1" w:rsidRDefault="009609A1" w:rsidP="009609A1">
      <w:pPr>
        <w:jc w:val="center"/>
        <w:rPr>
          <w:b/>
          <w:sz w:val="40"/>
          <w:szCs w:val="40"/>
        </w:rPr>
      </w:pPr>
    </w:p>
    <w:p w14:paraId="00BBD425" w14:textId="77777777" w:rsidR="009609A1" w:rsidRDefault="009609A1" w:rsidP="009609A1">
      <w:pPr>
        <w:jc w:val="center"/>
        <w:rPr>
          <w:b/>
          <w:sz w:val="40"/>
          <w:szCs w:val="40"/>
        </w:rPr>
      </w:pPr>
    </w:p>
    <w:p w14:paraId="40C6476A" w14:textId="77777777" w:rsidR="009609A1" w:rsidRDefault="009609A1" w:rsidP="009609A1">
      <w:pPr>
        <w:jc w:val="center"/>
        <w:rPr>
          <w:b/>
          <w:sz w:val="40"/>
          <w:szCs w:val="40"/>
        </w:rPr>
      </w:pPr>
    </w:p>
    <w:p w14:paraId="11AE7B4A" w14:textId="77777777" w:rsidR="009609A1" w:rsidRDefault="009609A1" w:rsidP="009609A1">
      <w:pPr>
        <w:jc w:val="center"/>
        <w:rPr>
          <w:b/>
          <w:sz w:val="40"/>
          <w:szCs w:val="40"/>
        </w:rPr>
      </w:pPr>
    </w:p>
    <w:p w14:paraId="6DBC7349" w14:textId="77777777" w:rsidR="009609A1" w:rsidRDefault="009609A1" w:rsidP="009609A1">
      <w:pPr>
        <w:jc w:val="center"/>
        <w:rPr>
          <w:b/>
          <w:sz w:val="40"/>
          <w:szCs w:val="40"/>
        </w:rPr>
      </w:pPr>
    </w:p>
    <w:p w14:paraId="719FBA91" w14:textId="77777777" w:rsidR="009609A1" w:rsidRPr="0076413F" w:rsidRDefault="00273CA2" w:rsidP="009609A1">
      <w:pPr>
        <w:jc w:val="center"/>
        <w:rPr>
          <w:b/>
          <w:sz w:val="96"/>
          <w:szCs w:val="96"/>
        </w:rPr>
      </w:pPr>
      <w:r>
        <w:rPr>
          <w:b/>
          <w:sz w:val="96"/>
          <w:szCs w:val="96"/>
        </w:rPr>
        <w:t xml:space="preserve">MODIFICATION </w:t>
      </w:r>
      <w:r w:rsidR="001C366C">
        <w:rPr>
          <w:b/>
          <w:sz w:val="96"/>
          <w:szCs w:val="96"/>
        </w:rPr>
        <w:t>maquette</w:t>
      </w:r>
      <w:r w:rsidR="009609A1">
        <w:rPr>
          <w:b/>
          <w:sz w:val="96"/>
          <w:szCs w:val="96"/>
        </w:rPr>
        <w:t xml:space="preserve"> </w:t>
      </w:r>
    </w:p>
    <w:p w14:paraId="17C5410B" w14:textId="77777777" w:rsidR="009609A1" w:rsidRDefault="009609A1" w:rsidP="009609A1">
      <w:pPr>
        <w:rPr>
          <w:b/>
          <w:sz w:val="44"/>
          <w:szCs w:val="44"/>
        </w:rPr>
      </w:pPr>
    </w:p>
    <w:p w14:paraId="055CF9EC" w14:textId="77777777" w:rsidR="009609A1" w:rsidRDefault="009609A1" w:rsidP="009609A1">
      <w:pPr>
        <w:rPr>
          <w:b/>
          <w:sz w:val="44"/>
          <w:szCs w:val="44"/>
        </w:rPr>
      </w:pPr>
    </w:p>
    <w:p w14:paraId="5AEC8BAE" w14:textId="77777777" w:rsidR="009609A1" w:rsidRDefault="009609A1" w:rsidP="009609A1">
      <w:pPr>
        <w:rPr>
          <w:b/>
          <w:sz w:val="44"/>
          <w:szCs w:val="44"/>
        </w:rPr>
      </w:pPr>
    </w:p>
    <w:p w14:paraId="3FB76DD9" w14:textId="77777777" w:rsidR="009609A1" w:rsidRDefault="009609A1" w:rsidP="009609A1">
      <w:pPr>
        <w:rPr>
          <w:b/>
          <w:sz w:val="44"/>
          <w:szCs w:val="44"/>
        </w:rPr>
      </w:pPr>
    </w:p>
    <w:p w14:paraId="7AFDFD4A" w14:textId="77777777" w:rsidR="009609A1" w:rsidRDefault="009609A1" w:rsidP="009609A1">
      <w:pPr>
        <w:rPr>
          <w:b/>
          <w:sz w:val="44"/>
          <w:szCs w:val="44"/>
        </w:rPr>
      </w:pPr>
    </w:p>
    <w:p w14:paraId="7CEAE974" w14:textId="77777777" w:rsidR="009609A1" w:rsidRDefault="009609A1" w:rsidP="009609A1">
      <w:pPr>
        <w:rPr>
          <w:b/>
          <w:sz w:val="44"/>
          <w:szCs w:val="44"/>
        </w:rPr>
      </w:pPr>
    </w:p>
    <w:p w14:paraId="5B0B04CB" w14:textId="77777777" w:rsidR="009609A1" w:rsidRDefault="009609A1" w:rsidP="009609A1">
      <w:pPr>
        <w:jc w:val="center"/>
        <w:rPr>
          <w:b/>
          <w:sz w:val="44"/>
          <w:szCs w:val="44"/>
        </w:rPr>
      </w:pPr>
    </w:p>
    <w:p w14:paraId="50C3D11D" w14:textId="77777777" w:rsidR="009609A1" w:rsidRDefault="00273CA2" w:rsidP="00A071A7">
      <w:pPr>
        <w:ind w:firstLine="708"/>
        <w:rPr>
          <w:b/>
          <w:sz w:val="28"/>
          <w:u w:val="single"/>
        </w:rPr>
      </w:pPr>
      <w:r>
        <w:rPr>
          <w:b/>
          <w:sz w:val="44"/>
          <w:szCs w:val="44"/>
        </w:rPr>
        <w:t>2017 – 2018</w:t>
      </w:r>
      <w:r w:rsidR="009609A1">
        <w:rPr>
          <w:b/>
          <w:sz w:val="44"/>
          <w:szCs w:val="44"/>
        </w:rPr>
        <w:t xml:space="preserve">                               Haveaux Valentin</w:t>
      </w:r>
    </w:p>
    <w:sdt>
      <w:sdtPr>
        <w:rPr>
          <w:rFonts w:ascii="Times New Roman" w:eastAsia="Times New Roman" w:hAnsi="Times New Roman" w:cs="Times New Roman"/>
          <w:b w:val="0"/>
          <w:bCs w:val="0"/>
          <w:color w:val="auto"/>
          <w:sz w:val="24"/>
          <w:szCs w:val="24"/>
        </w:rPr>
        <w:id w:val="-843469474"/>
        <w:docPartObj>
          <w:docPartGallery w:val="Table of Contents"/>
          <w:docPartUnique/>
        </w:docPartObj>
      </w:sdtPr>
      <w:sdtEndPr>
        <w:rPr>
          <w:noProof/>
        </w:rPr>
      </w:sdtEndPr>
      <w:sdtContent>
        <w:p w14:paraId="033A188F" w14:textId="77777777" w:rsidR="00273CA2" w:rsidRDefault="00273CA2">
          <w:pPr>
            <w:pStyle w:val="En-ttedetabledesmatires"/>
          </w:pPr>
          <w:r>
            <w:t xml:space="preserve">Table des </w:t>
          </w:r>
          <w:r w:rsidRPr="00273CA2">
            <w:rPr>
              <w:b w:val="0"/>
            </w:rPr>
            <w:t>mati</w:t>
          </w:r>
          <w:r w:rsidRPr="00273CA2">
            <w:rPr>
              <w:rFonts w:ascii="Helvetica" w:eastAsia="Helvetica" w:hAnsi="Helvetica" w:cs="Helvetica"/>
              <w:b w:val="0"/>
            </w:rPr>
            <w:t>è</w:t>
          </w:r>
          <w:bookmarkStart w:id="0" w:name="_GoBack"/>
          <w:bookmarkEnd w:id="0"/>
          <w:r w:rsidRPr="00273CA2">
            <w:rPr>
              <w:rFonts w:ascii="Helvetica" w:eastAsia="Helvetica" w:hAnsi="Helvetica" w:cs="Helvetica"/>
              <w:b w:val="0"/>
            </w:rPr>
            <w:t>res</w:t>
          </w:r>
        </w:p>
        <w:p w14:paraId="5B4BF7A5" w14:textId="77777777" w:rsidR="00497E32" w:rsidRDefault="00273CA2">
          <w:pPr>
            <w:pStyle w:val="TM1"/>
            <w:tabs>
              <w:tab w:val="left" w:pos="480"/>
              <w:tab w:val="right" w:leader="dot" w:pos="10450"/>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504599166" w:history="1">
            <w:r w:rsidR="00497E32" w:rsidRPr="002A6ABF">
              <w:rPr>
                <w:rStyle w:val="Lienhypertexte"/>
                <w:noProof/>
                <w:lang w:val="nl-BE"/>
              </w:rPr>
              <w:t>1)</w:t>
            </w:r>
            <w:r w:rsidR="00497E32">
              <w:rPr>
                <w:rFonts w:eastAsiaTheme="minorEastAsia" w:cstheme="minorBidi"/>
                <w:b w:val="0"/>
                <w:bCs w:val="0"/>
                <w:noProof/>
              </w:rPr>
              <w:tab/>
            </w:r>
            <w:r w:rsidR="00497E32" w:rsidRPr="002A6ABF">
              <w:rPr>
                <w:rStyle w:val="Lienhypertexte"/>
                <w:noProof/>
                <w:lang w:val="nl-BE"/>
              </w:rPr>
              <w:t>Maquette avant modification</w:t>
            </w:r>
            <w:r w:rsidR="00497E32">
              <w:rPr>
                <w:noProof/>
                <w:webHidden/>
              </w:rPr>
              <w:tab/>
            </w:r>
            <w:r w:rsidR="00497E32">
              <w:rPr>
                <w:noProof/>
                <w:webHidden/>
              </w:rPr>
              <w:fldChar w:fldCharType="begin"/>
            </w:r>
            <w:r w:rsidR="00497E32">
              <w:rPr>
                <w:noProof/>
                <w:webHidden/>
              </w:rPr>
              <w:instrText xml:space="preserve"> PAGEREF _Toc504599166 \h </w:instrText>
            </w:r>
            <w:r w:rsidR="00497E32">
              <w:rPr>
                <w:noProof/>
                <w:webHidden/>
              </w:rPr>
            </w:r>
            <w:r w:rsidR="00497E32">
              <w:rPr>
                <w:noProof/>
                <w:webHidden/>
              </w:rPr>
              <w:fldChar w:fldCharType="separate"/>
            </w:r>
            <w:r w:rsidR="00F94BA8">
              <w:rPr>
                <w:noProof/>
                <w:webHidden/>
              </w:rPr>
              <w:t>4</w:t>
            </w:r>
            <w:r w:rsidR="00497E32">
              <w:rPr>
                <w:noProof/>
                <w:webHidden/>
              </w:rPr>
              <w:fldChar w:fldCharType="end"/>
            </w:r>
          </w:hyperlink>
        </w:p>
        <w:p w14:paraId="0C685ED2" w14:textId="77777777" w:rsidR="00497E32" w:rsidRDefault="0044163A">
          <w:pPr>
            <w:pStyle w:val="TM1"/>
            <w:tabs>
              <w:tab w:val="left" w:pos="480"/>
              <w:tab w:val="right" w:leader="dot" w:pos="10450"/>
            </w:tabs>
            <w:rPr>
              <w:rFonts w:eastAsiaTheme="minorEastAsia" w:cstheme="minorBidi"/>
              <w:b w:val="0"/>
              <w:bCs w:val="0"/>
              <w:noProof/>
            </w:rPr>
          </w:pPr>
          <w:hyperlink w:anchor="_Toc504599167" w:history="1">
            <w:r w:rsidR="00497E32" w:rsidRPr="002A6ABF">
              <w:rPr>
                <w:rStyle w:val="Lienhypertexte"/>
                <w:noProof/>
              </w:rPr>
              <w:t>2)</w:t>
            </w:r>
            <w:r w:rsidR="00497E32">
              <w:rPr>
                <w:rFonts w:eastAsiaTheme="minorEastAsia" w:cstheme="minorBidi"/>
                <w:b w:val="0"/>
                <w:bCs w:val="0"/>
                <w:noProof/>
              </w:rPr>
              <w:tab/>
            </w:r>
            <w:r w:rsidR="00497E32" w:rsidRPr="002A6ABF">
              <w:rPr>
                <w:rStyle w:val="Lienhypertexte"/>
                <w:noProof/>
              </w:rPr>
              <w:t>Fichier de configuration d</w:t>
            </w:r>
            <w:r w:rsidR="00497E32" w:rsidRPr="002A6ABF">
              <w:rPr>
                <w:rStyle w:val="Lienhypertexte"/>
                <w:rFonts w:ascii="Helvetica" w:eastAsia="Helvetica" w:hAnsi="Helvetica" w:cs="Helvetica"/>
                <w:noProof/>
              </w:rPr>
              <w:t>épart de la maquette</w:t>
            </w:r>
            <w:r w:rsidR="00497E32">
              <w:rPr>
                <w:noProof/>
                <w:webHidden/>
              </w:rPr>
              <w:tab/>
            </w:r>
            <w:r w:rsidR="00497E32">
              <w:rPr>
                <w:noProof/>
                <w:webHidden/>
              </w:rPr>
              <w:fldChar w:fldCharType="begin"/>
            </w:r>
            <w:r w:rsidR="00497E32">
              <w:rPr>
                <w:noProof/>
                <w:webHidden/>
              </w:rPr>
              <w:instrText xml:space="preserve"> PAGEREF _Toc504599167 \h </w:instrText>
            </w:r>
            <w:r w:rsidR="00497E32">
              <w:rPr>
                <w:noProof/>
                <w:webHidden/>
              </w:rPr>
            </w:r>
            <w:r w:rsidR="00497E32">
              <w:rPr>
                <w:noProof/>
                <w:webHidden/>
              </w:rPr>
              <w:fldChar w:fldCharType="separate"/>
            </w:r>
            <w:r w:rsidR="00F94BA8">
              <w:rPr>
                <w:noProof/>
                <w:webHidden/>
              </w:rPr>
              <w:t>4</w:t>
            </w:r>
            <w:r w:rsidR="00497E32">
              <w:rPr>
                <w:noProof/>
                <w:webHidden/>
              </w:rPr>
              <w:fldChar w:fldCharType="end"/>
            </w:r>
          </w:hyperlink>
        </w:p>
        <w:p w14:paraId="1B0A44A8" w14:textId="77777777" w:rsidR="00497E32" w:rsidRDefault="0044163A">
          <w:pPr>
            <w:pStyle w:val="TM2"/>
            <w:tabs>
              <w:tab w:val="right" w:leader="dot" w:pos="10450"/>
            </w:tabs>
            <w:rPr>
              <w:rFonts w:eastAsiaTheme="minorEastAsia" w:cstheme="minorBidi"/>
              <w:b w:val="0"/>
              <w:bCs w:val="0"/>
              <w:noProof/>
              <w:sz w:val="24"/>
              <w:szCs w:val="24"/>
            </w:rPr>
          </w:pPr>
          <w:hyperlink w:anchor="_Toc504599168" w:history="1">
            <w:r w:rsidR="00497E32" w:rsidRPr="002A6ABF">
              <w:rPr>
                <w:rStyle w:val="Lienhypertexte"/>
                <w:noProof/>
              </w:rPr>
              <w:t>2.1) /etc/named.conf du serveur DHCP</w:t>
            </w:r>
            <w:r w:rsidR="00497E32">
              <w:rPr>
                <w:noProof/>
                <w:webHidden/>
              </w:rPr>
              <w:tab/>
            </w:r>
            <w:r w:rsidR="00497E32">
              <w:rPr>
                <w:noProof/>
                <w:webHidden/>
              </w:rPr>
              <w:fldChar w:fldCharType="begin"/>
            </w:r>
            <w:r w:rsidR="00497E32">
              <w:rPr>
                <w:noProof/>
                <w:webHidden/>
              </w:rPr>
              <w:instrText xml:space="preserve"> PAGEREF _Toc504599168 \h </w:instrText>
            </w:r>
            <w:r w:rsidR="00497E32">
              <w:rPr>
                <w:noProof/>
                <w:webHidden/>
              </w:rPr>
            </w:r>
            <w:r w:rsidR="00497E32">
              <w:rPr>
                <w:noProof/>
                <w:webHidden/>
              </w:rPr>
              <w:fldChar w:fldCharType="separate"/>
            </w:r>
            <w:r w:rsidR="00F94BA8">
              <w:rPr>
                <w:noProof/>
                <w:webHidden/>
              </w:rPr>
              <w:t>4</w:t>
            </w:r>
            <w:r w:rsidR="00497E32">
              <w:rPr>
                <w:noProof/>
                <w:webHidden/>
              </w:rPr>
              <w:fldChar w:fldCharType="end"/>
            </w:r>
          </w:hyperlink>
        </w:p>
        <w:p w14:paraId="73F89481" w14:textId="77777777" w:rsidR="00497E32" w:rsidRDefault="0044163A">
          <w:pPr>
            <w:pStyle w:val="TM2"/>
            <w:tabs>
              <w:tab w:val="right" w:leader="dot" w:pos="10450"/>
            </w:tabs>
            <w:rPr>
              <w:rFonts w:eastAsiaTheme="minorEastAsia" w:cstheme="minorBidi"/>
              <w:b w:val="0"/>
              <w:bCs w:val="0"/>
              <w:noProof/>
              <w:sz w:val="24"/>
              <w:szCs w:val="24"/>
            </w:rPr>
          </w:pPr>
          <w:hyperlink w:anchor="_Toc504599169" w:history="1">
            <w:r w:rsidR="00497E32" w:rsidRPr="002A6ABF">
              <w:rPr>
                <w:rStyle w:val="Lienhypertexte"/>
                <w:noProof/>
              </w:rPr>
              <w:t>2.2) /etc/sysconfig/dhcrelay du routeur R2</w:t>
            </w:r>
            <w:r w:rsidR="00497E32">
              <w:rPr>
                <w:noProof/>
                <w:webHidden/>
              </w:rPr>
              <w:tab/>
            </w:r>
            <w:r w:rsidR="00497E32">
              <w:rPr>
                <w:noProof/>
                <w:webHidden/>
              </w:rPr>
              <w:fldChar w:fldCharType="begin"/>
            </w:r>
            <w:r w:rsidR="00497E32">
              <w:rPr>
                <w:noProof/>
                <w:webHidden/>
              </w:rPr>
              <w:instrText xml:space="preserve"> PAGEREF _Toc504599169 \h </w:instrText>
            </w:r>
            <w:r w:rsidR="00497E32">
              <w:rPr>
                <w:noProof/>
                <w:webHidden/>
              </w:rPr>
            </w:r>
            <w:r w:rsidR="00497E32">
              <w:rPr>
                <w:noProof/>
                <w:webHidden/>
              </w:rPr>
              <w:fldChar w:fldCharType="separate"/>
            </w:r>
            <w:r w:rsidR="00F94BA8">
              <w:rPr>
                <w:noProof/>
                <w:webHidden/>
              </w:rPr>
              <w:t>5</w:t>
            </w:r>
            <w:r w:rsidR="00497E32">
              <w:rPr>
                <w:noProof/>
                <w:webHidden/>
              </w:rPr>
              <w:fldChar w:fldCharType="end"/>
            </w:r>
          </w:hyperlink>
        </w:p>
        <w:p w14:paraId="226610E7" w14:textId="77777777" w:rsidR="00497E32" w:rsidRDefault="0044163A">
          <w:pPr>
            <w:pStyle w:val="TM1"/>
            <w:tabs>
              <w:tab w:val="left" w:pos="480"/>
              <w:tab w:val="right" w:leader="dot" w:pos="10450"/>
            </w:tabs>
            <w:rPr>
              <w:rFonts w:eastAsiaTheme="minorEastAsia" w:cstheme="minorBidi"/>
              <w:b w:val="0"/>
              <w:bCs w:val="0"/>
              <w:noProof/>
            </w:rPr>
          </w:pPr>
          <w:hyperlink w:anchor="_Toc504599170" w:history="1">
            <w:r w:rsidR="00497E32" w:rsidRPr="002A6ABF">
              <w:rPr>
                <w:rStyle w:val="Lienhypertexte"/>
                <w:noProof/>
              </w:rPr>
              <w:t>3)</w:t>
            </w:r>
            <w:r w:rsidR="00497E32">
              <w:rPr>
                <w:rFonts w:eastAsiaTheme="minorEastAsia" w:cstheme="minorBidi"/>
                <w:b w:val="0"/>
                <w:bCs w:val="0"/>
                <w:noProof/>
              </w:rPr>
              <w:tab/>
            </w:r>
            <w:r w:rsidR="00497E32" w:rsidRPr="002A6ABF">
              <w:rPr>
                <w:rStyle w:val="Lienhypertexte"/>
                <w:noProof/>
              </w:rPr>
              <w:t>Modification d</w:t>
            </w:r>
            <w:r w:rsidR="00497E32" w:rsidRPr="002A6ABF">
              <w:rPr>
                <w:rStyle w:val="Lienhypertexte"/>
                <w:rFonts w:ascii="Helvetica" w:eastAsia="Helvetica" w:hAnsi="Helvetica" w:cs="Helvetica"/>
                <w:noProof/>
              </w:rPr>
              <w:t>ésirée : adressage dynamique rezo DMZ</w:t>
            </w:r>
            <w:r w:rsidR="00497E32">
              <w:rPr>
                <w:noProof/>
                <w:webHidden/>
              </w:rPr>
              <w:tab/>
            </w:r>
            <w:r w:rsidR="00497E32">
              <w:rPr>
                <w:noProof/>
                <w:webHidden/>
              </w:rPr>
              <w:fldChar w:fldCharType="begin"/>
            </w:r>
            <w:r w:rsidR="00497E32">
              <w:rPr>
                <w:noProof/>
                <w:webHidden/>
              </w:rPr>
              <w:instrText xml:space="preserve"> PAGEREF _Toc504599170 \h </w:instrText>
            </w:r>
            <w:r w:rsidR="00497E32">
              <w:rPr>
                <w:noProof/>
                <w:webHidden/>
              </w:rPr>
            </w:r>
            <w:r w:rsidR="00497E32">
              <w:rPr>
                <w:noProof/>
                <w:webHidden/>
              </w:rPr>
              <w:fldChar w:fldCharType="separate"/>
            </w:r>
            <w:r w:rsidR="00F94BA8">
              <w:rPr>
                <w:noProof/>
                <w:webHidden/>
              </w:rPr>
              <w:t>5</w:t>
            </w:r>
            <w:r w:rsidR="00497E32">
              <w:rPr>
                <w:noProof/>
                <w:webHidden/>
              </w:rPr>
              <w:fldChar w:fldCharType="end"/>
            </w:r>
          </w:hyperlink>
        </w:p>
        <w:p w14:paraId="40A32118" w14:textId="77777777" w:rsidR="00497E32" w:rsidRDefault="0044163A">
          <w:pPr>
            <w:pStyle w:val="TM2"/>
            <w:tabs>
              <w:tab w:val="right" w:leader="dot" w:pos="10450"/>
            </w:tabs>
            <w:rPr>
              <w:rFonts w:eastAsiaTheme="minorEastAsia" w:cstheme="minorBidi"/>
              <w:b w:val="0"/>
              <w:bCs w:val="0"/>
              <w:noProof/>
              <w:sz w:val="24"/>
              <w:szCs w:val="24"/>
            </w:rPr>
          </w:pPr>
          <w:hyperlink w:anchor="_Toc504599171" w:history="1">
            <w:r w:rsidR="00497E32" w:rsidRPr="002A6ABF">
              <w:rPr>
                <w:rStyle w:val="Lienhypertexte"/>
                <w:noProof/>
              </w:rPr>
              <w:t xml:space="preserve">3.1) Taches </w:t>
            </w:r>
            <w:r w:rsidR="00497E32" w:rsidRPr="002A6ABF">
              <w:rPr>
                <w:rStyle w:val="Lienhypertexte"/>
                <w:rFonts w:ascii="Helvetica" w:eastAsia="Helvetica" w:hAnsi="Helvetica" w:cs="Helvetica"/>
                <w:noProof/>
              </w:rPr>
              <w:t>à réa</w:t>
            </w:r>
            <w:r w:rsidR="00497E32" w:rsidRPr="002A6ABF">
              <w:rPr>
                <w:rStyle w:val="Lienhypertexte"/>
                <w:noProof/>
              </w:rPr>
              <w:t>liser</w:t>
            </w:r>
            <w:r w:rsidR="00497E32">
              <w:rPr>
                <w:noProof/>
                <w:webHidden/>
              </w:rPr>
              <w:tab/>
            </w:r>
            <w:r w:rsidR="00497E32">
              <w:rPr>
                <w:noProof/>
                <w:webHidden/>
              </w:rPr>
              <w:fldChar w:fldCharType="begin"/>
            </w:r>
            <w:r w:rsidR="00497E32">
              <w:rPr>
                <w:noProof/>
                <w:webHidden/>
              </w:rPr>
              <w:instrText xml:space="preserve"> PAGEREF _Toc504599171 \h </w:instrText>
            </w:r>
            <w:r w:rsidR="00497E32">
              <w:rPr>
                <w:noProof/>
                <w:webHidden/>
              </w:rPr>
            </w:r>
            <w:r w:rsidR="00497E32">
              <w:rPr>
                <w:noProof/>
                <w:webHidden/>
              </w:rPr>
              <w:fldChar w:fldCharType="separate"/>
            </w:r>
            <w:r w:rsidR="00F94BA8">
              <w:rPr>
                <w:noProof/>
                <w:webHidden/>
              </w:rPr>
              <w:t>5</w:t>
            </w:r>
            <w:r w:rsidR="00497E32">
              <w:rPr>
                <w:noProof/>
                <w:webHidden/>
              </w:rPr>
              <w:fldChar w:fldCharType="end"/>
            </w:r>
          </w:hyperlink>
        </w:p>
        <w:p w14:paraId="4D3971E1" w14:textId="77777777" w:rsidR="00497E32" w:rsidRDefault="0044163A">
          <w:pPr>
            <w:pStyle w:val="TM3"/>
            <w:tabs>
              <w:tab w:val="right" w:leader="dot" w:pos="10450"/>
            </w:tabs>
            <w:rPr>
              <w:rFonts w:eastAsiaTheme="minorEastAsia" w:cstheme="minorBidi"/>
              <w:noProof/>
              <w:sz w:val="24"/>
              <w:szCs w:val="24"/>
            </w:rPr>
          </w:pPr>
          <w:hyperlink w:anchor="_Toc504599172" w:history="1">
            <w:r w:rsidR="00497E32" w:rsidRPr="002A6ABF">
              <w:rPr>
                <w:rStyle w:val="Lienhypertexte"/>
                <w:noProof/>
              </w:rPr>
              <w:t>3.1.1) Sur R1</w:t>
            </w:r>
            <w:r w:rsidR="00497E32">
              <w:rPr>
                <w:noProof/>
                <w:webHidden/>
              </w:rPr>
              <w:tab/>
            </w:r>
            <w:r w:rsidR="00497E32">
              <w:rPr>
                <w:noProof/>
                <w:webHidden/>
              </w:rPr>
              <w:fldChar w:fldCharType="begin"/>
            </w:r>
            <w:r w:rsidR="00497E32">
              <w:rPr>
                <w:noProof/>
                <w:webHidden/>
              </w:rPr>
              <w:instrText xml:space="preserve"> PAGEREF _Toc504599172 \h </w:instrText>
            </w:r>
            <w:r w:rsidR="00497E32">
              <w:rPr>
                <w:noProof/>
                <w:webHidden/>
              </w:rPr>
            </w:r>
            <w:r w:rsidR="00497E32">
              <w:rPr>
                <w:noProof/>
                <w:webHidden/>
              </w:rPr>
              <w:fldChar w:fldCharType="separate"/>
            </w:r>
            <w:r w:rsidR="00F94BA8">
              <w:rPr>
                <w:noProof/>
                <w:webHidden/>
              </w:rPr>
              <w:t>5</w:t>
            </w:r>
            <w:r w:rsidR="00497E32">
              <w:rPr>
                <w:noProof/>
                <w:webHidden/>
              </w:rPr>
              <w:fldChar w:fldCharType="end"/>
            </w:r>
          </w:hyperlink>
        </w:p>
        <w:p w14:paraId="2FD2AE9D" w14:textId="77777777" w:rsidR="00497E32" w:rsidRDefault="0044163A">
          <w:pPr>
            <w:pStyle w:val="TM3"/>
            <w:tabs>
              <w:tab w:val="right" w:leader="dot" w:pos="10450"/>
            </w:tabs>
            <w:rPr>
              <w:rFonts w:eastAsiaTheme="minorEastAsia" w:cstheme="minorBidi"/>
              <w:noProof/>
              <w:sz w:val="24"/>
              <w:szCs w:val="24"/>
            </w:rPr>
          </w:pPr>
          <w:hyperlink w:anchor="_Toc504599173" w:history="1">
            <w:r w:rsidR="00497E32" w:rsidRPr="002A6ABF">
              <w:rPr>
                <w:rStyle w:val="Lienhypertexte"/>
                <w:noProof/>
              </w:rPr>
              <w:t>3.1.2) Sur le serveur DHCP</w:t>
            </w:r>
            <w:r w:rsidR="00497E32">
              <w:rPr>
                <w:noProof/>
                <w:webHidden/>
              </w:rPr>
              <w:tab/>
            </w:r>
            <w:r w:rsidR="00497E32">
              <w:rPr>
                <w:noProof/>
                <w:webHidden/>
              </w:rPr>
              <w:fldChar w:fldCharType="begin"/>
            </w:r>
            <w:r w:rsidR="00497E32">
              <w:rPr>
                <w:noProof/>
                <w:webHidden/>
              </w:rPr>
              <w:instrText xml:space="preserve"> PAGEREF _Toc504599173 \h </w:instrText>
            </w:r>
            <w:r w:rsidR="00497E32">
              <w:rPr>
                <w:noProof/>
                <w:webHidden/>
              </w:rPr>
            </w:r>
            <w:r w:rsidR="00497E32">
              <w:rPr>
                <w:noProof/>
                <w:webHidden/>
              </w:rPr>
              <w:fldChar w:fldCharType="separate"/>
            </w:r>
            <w:r w:rsidR="00F94BA8">
              <w:rPr>
                <w:noProof/>
                <w:webHidden/>
              </w:rPr>
              <w:t>5</w:t>
            </w:r>
            <w:r w:rsidR="00497E32">
              <w:rPr>
                <w:noProof/>
                <w:webHidden/>
              </w:rPr>
              <w:fldChar w:fldCharType="end"/>
            </w:r>
          </w:hyperlink>
        </w:p>
        <w:p w14:paraId="408189C3" w14:textId="77777777" w:rsidR="00497E32" w:rsidRDefault="0044163A">
          <w:pPr>
            <w:pStyle w:val="TM3"/>
            <w:tabs>
              <w:tab w:val="right" w:leader="dot" w:pos="10450"/>
            </w:tabs>
            <w:rPr>
              <w:rFonts w:eastAsiaTheme="minorEastAsia" w:cstheme="minorBidi"/>
              <w:noProof/>
              <w:sz w:val="24"/>
              <w:szCs w:val="24"/>
            </w:rPr>
          </w:pPr>
          <w:hyperlink w:anchor="_Toc504599174" w:history="1">
            <w:r w:rsidR="00497E32" w:rsidRPr="002A6ABF">
              <w:rPr>
                <w:rStyle w:val="Lienhypertexte"/>
                <w:noProof/>
              </w:rPr>
              <w:t>3.1.3) Sur le serveur WEB</w:t>
            </w:r>
            <w:r w:rsidR="00497E32">
              <w:rPr>
                <w:noProof/>
                <w:webHidden/>
              </w:rPr>
              <w:tab/>
            </w:r>
            <w:r w:rsidR="00497E32">
              <w:rPr>
                <w:noProof/>
                <w:webHidden/>
              </w:rPr>
              <w:fldChar w:fldCharType="begin"/>
            </w:r>
            <w:r w:rsidR="00497E32">
              <w:rPr>
                <w:noProof/>
                <w:webHidden/>
              </w:rPr>
              <w:instrText xml:space="preserve"> PAGEREF _Toc504599174 \h </w:instrText>
            </w:r>
            <w:r w:rsidR="00497E32">
              <w:rPr>
                <w:noProof/>
                <w:webHidden/>
              </w:rPr>
            </w:r>
            <w:r w:rsidR="00497E32">
              <w:rPr>
                <w:noProof/>
                <w:webHidden/>
              </w:rPr>
              <w:fldChar w:fldCharType="separate"/>
            </w:r>
            <w:r w:rsidR="00F94BA8">
              <w:rPr>
                <w:noProof/>
                <w:webHidden/>
              </w:rPr>
              <w:t>6</w:t>
            </w:r>
            <w:r w:rsidR="00497E32">
              <w:rPr>
                <w:noProof/>
                <w:webHidden/>
              </w:rPr>
              <w:fldChar w:fldCharType="end"/>
            </w:r>
          </w:hyperlink>
        </w:p>
        <w:p w14:paraId="448ED7AE" w14:textId="77777777" w:rsidR="00497E32" w:rsidRDefault="0044163A">
          <w:pPr>
            <w:pStyle w:val="TM2"/>
            <w:tabs>
              <w:tab w:val="right" w:leader="dot" w:pos="10450"/>
            </w:tabs>
            <w:rPr>
              <w:rFonts w:eastAsiaTheme="minorEastAsia" w:cstheme="minorBidi"/>
              <w:b w:val="0"/>
              <w:bCs w:val="0"/>
              <w:noProof/>
              <w:sz w:val="24"/>
              <w:szCs w:val="24"/>
            </w:rPr>
          </w:pPr>
          <w:hyperlink w:anchor="_Toc504599175" w:history="1">
            <w:r w:rsidR="00497E32" w:rsidRPr="002A6ABF">
              <w:rPr>
                <w:rStyle w:val="Lienhypertexte"/>
                <w:noProof/>
              </w:rPr>
              <w:t>3.2) Maquette apr</w:t>
            </w:r>
            <w:r w:rsidR="00497E32" w:rsidRPr="002A6ABF">
              <w:rPr>
                <w:rStyle w:val="Lienhypertexte"/>
                <w:rFonts w:ascii="Helvetica" w:eastAsia="Helvetica" w:hAnsi="Helvetica" w:cs="Helvetica"/>
                <w:noProof/>
              </w:rPr>
              <w:t>ès modific</w:t>
            </w:r>
            <w:r w:rsidR="00497E32" w:rsidRPr="002A6ABF">
              <w:rPr>
                <w:rStyle w:val="Lienhypertexte"/>
                <w:noProof/>
              </w:rPr>
              <w:t>ation</w:t>
            </w:r>
            <w:r w:rsidR="00497E32">
              <w:rPr>
                <w:noProof/>
                <w:webHidden/>
              </w:rPr>
              <w:tab/>
            </w:r>
            <w:r w:rsidR="00497E32">
              <w:rPr>
                <w:noProof/>
                <w:webHidden/>
              </w:rPr>
              <w:fldChar w:fldCharType="begin"/>
            </w:r>
            <w:r w:rsidR="00497E32">
              <w:rPr>
                <w:noProof/>
                <w:webHidden/>
              </w:rPr>
              <w:instrText xml:space="preserve"> PAGEREF _Toc504599175 \h </w:instrText>
            </w:r>
            <w:r w:rsidR="00497E32">
              <w:rPr>
                <w:noProof/>
                <w:webHidden/>
              </w:rPr>
            </w:r>
            <w:r w:rsidR="00497E32">
              <w:rPr>
                <w:noProof/>
                <w:webHidden/>
              </w:rPr>
              <w:fldChar w:fldCharType="separate"/>
            </w:r>
            <w:r w:rsidR="00F94BA8">
              <w:rPr>
                <w:noProof/>
                <w:webHidden/>
              </w:rPr>
              <w:t>6</w:t>
            </w:r>
            <w:r w:rsidR="00497E32">
              <w:rPr>
                <w:noProof/>
                <w:webHidden/>
              </w:rPr>
              <w:fldChar w:fldCharType="end"/>
            </w:r>
          </w:hyperlink>
        </w:p>
        <w:p w14:paraId="36F4FFE2" w14:textId="77777777" w:rsidR="00497E32" w:rsidRDefault="0044163A">
          <w:pPr>
            <w:pStyle w:val="TM1"/>
            <w:tabs>
              <w:tab w:val="left" w:pos="480"/>
              <w:tab w:val="right" w:leader="dot" w:pos="10450"/>
            </w:tabs>
            <w:rPr>
              <w:rFonts w:eastAsiaTheme="minorEastAsia" w:cstheme="minorBidi"/>
              <w:b w:val="0"/>
              <w:bCs w:val="0"/>
              <w:noProof/>
            </w:rPr>
          </w:pPr>
          <w:hyperlink w:anchor="_Toc504599176" w:history="1">
            <w:r w:rsidR="00497E32" w:rsidRPr="002A6ABF">
              <w:rPr>
                <w:rStyle w:val="Lienhypertexte"/>
                <w:noProof/>
              </w:rPr>
              <w:t>4)</w:t>
            </w:r>
            <w:r w:rsidR="00497E32">
              <w:rPr>
                <w:rFonts w:eastAsiaTheme="minorEastAsia" w:cstheme="minorBidi"/>
                <w:b w:val="0"/>
                <w:bCs w:val="0"/>
                <w:noProof/>
              </w:rPr>
              <w:tab/>
            </w:r>
            <w:r w:rsidR="00497E32" w:rsidRPr="002A6ABF">
              <w:rPr>
                <w:rStyle w:val="Lienhypertexte"/>
                <w:noProof/>
              </w:rPr>
              <w:t>Modification d</w:t>
            </w:r>
            <w:r w:rsidR="00497E32" w:rsidRPr="002A6ABF">
              <w:rPr>
                <w:rStyle w:val="Lienhypertexte"/>
                <w:rFonts w:ascii="Helvetica" w:eastAsia="Helvetica" w:hAnsi="Helvetica" w:cs="Helvetica"/>
                <w:noProof/>
              </w:rPr>
              <w:t>ésirée : Ajout d’</w:t>
            </w:r>
            <w:r w:rsidR="00497E32" w:rsidRPr="002A6ABF">
              <w:rPr>
                <w:rStyle w:val="Lienhypertexte"/>
                <w:noProof/>
              </w:rPr>
              <w:t>un serveur DNS redondant</w:t>
            </w:r>
            <w:r w:rsidR="00497E32">
              <w:rPr>
                <w:noProof/>
                <w:webHidden/>
              </w:rPr>
              <w:tab/>
            </w:r>
            <w:r w:rsidR="00497E32">
              <w:rPr>
                <w:noProof/>
                <w:webHidden/>
              </w:rPr>
              <w:fldChar w:fldCharType="begin"/>
            </w:r>
            <w:r w:rsidR="00497E32">
              <w:rPr>
                <w:noProof/>
                <w:webHidden/>
              </w:rPr>
              <w:instrText xml:space="preserve"> PAGEREF _Toc504599176 \h </w:instrText>
            </w:r>
            <w:r w:rsidR="00497E32">
              <w:rPr>
                <w:noProof/>
                <w:webHidden/>
              </w:rPr>
            </w:r>
            <w:r w:rsidR="00497E32">
              <w:rPr>
                <w:noProof/>
                <w:webHidden/>
              </w:rPr>
              <w:fldChar w:fldCharType="separate"/>
            </w:r>
            <w:r w:rsidR="00F94BA8">
              <w:rPr>
                <w:noProof/>
                <w:webHidden/>
              </w:rPr>
              <w:t>6</w:t>
            </w:r>
            <w:r w:rsidR="00497E32">
              <w:rPr>
                <w:noProof/>
                <w:webHidden/>
              </w:rPr>
              <w:fldChar w:fldCharType="end"/>
            </w:r>
          </w:hyperlink>
        </w:p>
        <w:p w14:paraId="70095A7D" w14:textId="77777777" w:rsidR="00497E32" w:rsidRDefault="0044163A">
          <w:pPr>
            <w:pStyle w:val="TM2"/>
            <w:tabs>
              <w:tab w:val="right" w:leader="dot" w:pos="10450"/>
            </w:tabs>
            <w:rPr>
              <w:rFonts w:eastAsiaTheme="minorEastAsia" w:cstheme="minorBidi"/>
              <w:b w:val="0"/>
              <w:bCs w:val="0"/>
              <w:noProof/>
              <w:sz w:val="24"/>
              <w:szCs w:val="24"/>
            </w:rPr>
          </w:pPr>
          <w:hyperlink w:anchor="_Toc504599177" w:history="1">
            <w:r w:rsidR="00497E32" w:rsidRPr="002A6ABF">
              <w:rPr>
                <w:rStyle w:val="Lienhypertexte"/>
                <w:noProof/>
              </w:rPr>
              <w:t xml:space="preserve">4.1) Taches </w:t>
            </w:r>
            <w:r w:rsidR="00497E32" w:rsidRPr="002A6ABF">
              <w:rPr>
                <w:rStyle w:val="Lienhypertexte"/>
                <w:rFonts w:ascii="Helvetica" w:eastAsia="Helvetica" w:hAnsi="Helvetica" w:cs="Helvetica"/>
                <w:noProof/>
              </w:rPr>
              <w:t>à réaliser</w:t>
            </w:r>
            <w:r w:rsidR="00497E32">
              <w:rPr>
                <w:noProof/>
                <w:webHidden/>
              </w:rPr>
              <w:tab/>
            </w:r>
            <w:r w:rsidR="00497E32">
              <w:rPr>
                <w:noProof/>
                <w:webHidden/>
              </w:rPr>
              <w:fldChar w:fldCharType="begin"/>
            </w:r>
            <w:r w:rsidR="00497E32">
              <w:rPr>
                <w:noProof/>
                <w:webHidden/>
              </w:rPr>
              <w:instrText xml:space="preserve"> PAGEREF _Toc504599177 \h </w:instrText>
            </w:r>
            <w:r w:rsidR="00497E32">
              <w:rPr>
                <w:noProof/>
                <w:webHidden/>
              </w:rPr>
            </w:r>
            <w:r w:rsidR="00497E32">
              <w:rPr>
                <w:noProof/>
                <w:webHidden/>
              </w:rPr>
              <w:fldChar w:fldCharType="separate"/>
            </w:r>
            <w:r w:rsidR="00F94BA8">
              <w:rPr>
                <w:noProof/>
                <w:webHidden/>
              </w:rPr>
              <w:t>7</w:t>
            </w:r>
            <w:r w:rsidR="00497E32">
              <w:rPr>
                <w:noProof/>
                <w:webHidden/>
              </w:rPr>
              <w:fldChar w:fldCharType="end"/>
            </w:r>
          </w:hyperlink>
        </w:p>
        <w:p w14:paraId="31E16200" w14:textId="77777777" w:rsidR="00497E32" w:rsidRDefault="0044163A">
          <w:pPr>
            <w:pStyle w:val="TM3"/>
            <w:tabs>
              <w:tab w:val="right" w:leader="dot" w:pos="10450"/>
            </w:tabs>
            <w:rPr>
              <w:rFonts w:eastAsiaTheme="minorEastAsia" w:cstheme="minorBidi"/>
              <w:noProof/>
              <w:sz w:val="24"/>
              <w:szCs w:val="24"/>
            </w:rPr>
          </w:pPr>
          <w:hyperlink w:anchor="_Toc504599178" w:history="1">
            <w:r w:rsidR="00497E32" w:rsidRPr="002A6ABF">
              <w:rPr>
                <w:rStyle w:val="Lienhypertexte"/>
                <w:noProof/>
              </w:rPr>
              <w:t>4.1.1) Sur le serveur DHCP</w:t>
            </w:r>
            <w:r w:rsidR="00497E32">
              <w:rPr>
                <w:noProof/>
                <w:webHidden/>
              </w:rPr>
              <w:tab/>
            </w:r>
            <w:r w:rsidR="00497E32">
              <w:rPr>
                <w:noProof/>
                <w:webHidden/>
              </w:rPr>
              <w:fldChar w:fldCharType="begin"/>
            </w:r>
            <w:r w:rsidR="00497E32">
              <w:rPr>
                <w:noProof/>
                <w:webHidden/>
              </w:rPr>
              <w:instrText xml:space="preserve"> PAGEREF _Toc504599178 \h </w:instrText>
            </w:r>
            <w:r w:rsidR="00497E32">
              <w:rPr>
                <w:noProof/>
                <w:webHidden/>
              </w:rPr>
            </w:r>
            <w:r w:rsidR="00497E32">
              <w:rPr>
                <w:noProof/>
                <w:webHidden/>
              </w:rPr>
              <w:fldChar w:fldCharType="separate"/>
            </w:r>
            <w:r w:rsidR="00F94BA8">
              <w:rPr>
                <w:noProof/>
                <w:webHidden/>
              </w:rPr>
              <w:t>7</w:t>
            </w:r>
            <w:r w:rsidR="00497E32">
              <w:rPr>
                <w:noProof/>
                <w:webHidden/>
              </w:rPr>
              <w:fldChar w:fldCharType="end"/>
            </w:r>
          </w:hyperlink>
        </w:p>
        <w:p w14:paraId="2E7965C1" w14:textId="77777777" w:rsidR="00497E32" w:rsidRDefault="0044163A">
          <w:pPr>
            <w:pStyle w:val="TM3"/>
            <w:tabs>
              <w:tab w:val="right" w:leader="dot" w:pos="10450"/>
            </w:tabs>
            <w:rPr>
              <w:rFonts w:eastAsiaTheme="minorEastAsia" w:cstheme="minorBidi"/>
              <w:noProof/>
              <w:sz w:val="24"/>
              <w:szCs w:val="24"/>
            </w:rPr>
          </w:pPr>
          <w:hyperlink w:anchor="_Toc504599179" w:history="1">
            <w:r w:rsidR="00497E32" w:rsidRPr="002A6ABF">
              <w:rPr>
                <w:rStyle w:val="Lienhypertexte"/>
                <w:noProof/>
              </w:rPr>
              <w:t>4.1.2) Sur le serveur DNS1</w:t>
            </w:r>
            <w:r w:rsidR="00497E32">
              <w:rPr>
                <w:noProof/>
                <w:webHidden/>
              </w:rPr>
              <w:tab/>
            </w:r>
            <w:r w:rsidR="00497E32">
              <w:rPr>
                <w:noProof/>
                <w:webHidden/>
              </w:rPr>
              <w:fldChar w:fldCharType="begin"/>
            </w:r>
            <w:r w:rsidR="00497E32">
              <w:rPr>
                <w:noProof/>
                <w:webHidden/>
              </w:rPr>
              <w:instrText xml:space="preserve"> PAGEREF _Toc504599179 \h </w:instrText>
            </w:r>
            <w:r w:rsidR="00497E32">
              <w:rPr>
                <w:noProof/>
                <w:webHidden/>
              </w:rPr>
            </w:r>
            <w:r w:rsidR="00497E32">
              <w:rPr>
                <w:noProof/>
                <w:webHidden/>
              </w:rPr>
              <w:fldChar w:fldCharType="separate"/>
            </w:r>
            <w:r w:rsidR="00F94BA8">
              <w:rPr>
                <w:noProof/>
                <w:webHidden/>
              </w:rPr>
              <w:t>7</w:t>
            </w:r>
            <w:r w:rsidR="00497E32">
              <w:rPr>
                <w:noProof/>
                <w:webHidden/>
              </w:rPr>
              <w:fldChar w:fldCharType="end"/>
            </w:r>
          </w:hyperlink>
        </w:p>
        <w:p w14:paraId="02416918" w14:textId="77777777" w:rsidR="00497E32" w:rsidRDefault="0044163A">
          <w:pPr>
            <w:pStyle w:val="TM3"/>
            <w:tabs>
              <w:tab w:val="right" w:leader="dot" w:pos="10450"/>
            </w:tabs>
            <w:rPr>
              <w:rFonts w:eastAsiaTheme="minorEastAsia" w:cstheme="minorBidi"/>
              <w:noProof/>
              <w:sz w:val="24"/>
              <w:szCs w:val="24"/>
            </w:rPr>
          </w:pPr>
          <w:hyperlink w:anchor="_Toc504599180" w:history="1">
            <w:r w:rsidR="00497E32" w:rsidRPr="002A6ABF">
              <w:rPr>
                <w:rStyle w:val="Lienhypertexte"/>
                <w:noProof/>
              </w:rPr>
              <w:t>4.1.3) Sur le serveur DNS3</w:t>
            </w:r>
            <w:r w:rsidR="00497E32">
              <w:rPr>
                <w:noProof/>
                <w:webHidden/>
              </w:rPr>
              <w:tab/>
            </w:r>
            <w:r w:rsidR="00497E32">
              <w:rPr>
                <w:noProof/>
                <w:webHidden/>
              </w:rPr>
              <w:fldChar w:fldCharType="begin"/>
            </w:r>
            <w:r w:rsidR="00497E32">
              <w:rPr>
                <w:noProof/>
                <w:webHidden/>
              </w:rPr>
              <w:instrText xml:space="preserve"> PAGEREF _Toc504599180 \h </w:instrText>
            </w:r>
            <w:r w:rsidR="00497E32">
              <w:rPr>
                <w:noProof/>
                <w:webHidden/>
              </w:rPr>
            </w:r>
            <w:r w:rsidR="00497E32">
              <w:rPr>
                <w:noProof/>
                <w:webHidden/>
              </w:rPr>
              <w:fldChar w:fldCharType="separate"/>
            </w:r>
            <w:r w:rsidR="00F94BA8">
              <w:rPr>
                <w:noProof/>
                <w:webHidden/>
              </w:rPr>
              <w:t>8</w:t>
            </w:r>
            <w:r w:rsidR="00497E32">
              <w:rPr>
                <w:noProof/>
                <w:webHidden/>
              </w:rPr>
              <w:fldChar w:fldCharType="end"/>
            </w:r>
          </w:hyperlink>
        </w:p>
        <w:p w14:paraId="2269783D" w14:textId="77777777" w:rsidR="00497E32" w:rsidRDefault="0044163A">
          <w:pPr>
            <w:pStyle w:val="TM2"/>
            <w:tabs>
              <w:tab w:val="right" w:leader="dot" w:pos="10450"/>
            </w:tabs>
            <w:rPr>
              <w:rFonts w:eastAsiaTheme="minorEastAsia" w:cstheme="minorBidi"/>
              <w:b w:val="0"/>
              <w:bCs w:val="0"/>
              <w:noProof/>
              <w:sz w:val="24"/>
              <w:szCs w:val="24"/>
            </w:rPr>
          </w:pPr>
          <w:hyperlink w:anchor="_Toc504599181" w:history="1">
            <w:r w:rsidR="00497E32" w:rsidRPr="002A6ABF">
              <w:rPr>
                <w:rStyle w:val="Lienhypertexte"/>
                <w:noProof/>
              </w:rPr>
              <w:t>4.2) Maquette apr</w:t>
            </w:r>
            <w:r w:rsidR="00497E32" w:rsidRPr="002A6ABF">
              <w:rPr>
                <w:rStyle w:val="Lienhypertexte"/>
                <w:rFonts w:ascii="Helvetica" w:eastAsia="Helvetica" w:hAnsi="Helvetica" w:cs="Helvetica"/>
                <w:noProof/>
              </w:rPr>
              <w:t>ès modification</w:t>
            </w:r>
            <w:r w:rsidR="00497E32">
              <w:rPr>
                <w:noProof/>
                <w:webHidden/>
              </w:rPr>
              <w:tab/>
            </w:r>
            <w:r w:rsidR="00497E32">
              <w:rPr>
                <w:noProof/>
                <w:webHidden/>
              </w:rPr>
              <w:fldChar w:fldCharType="begin"/>
            </w:r>
            <w:r w:rsidR="00497E32">
              <w:rPr>
                <w:noProof/>
                <w:webHidden/>
              </w:rPr>
              <w:instrText xml:space="preserve"> PAGEREF _Toc504599181 \h </w:instrText>
            </w:r>
            <w:r w:rsidR="00497E32">
              <w:rPr>
                <w:noProof/>
                <w:webHidden/>
              </w:rPr>
            </w:r>
            <w:r w:rsidR="00497E32">
              <w:rPr>
                <w:noProof/>
                <w:webHidden/>
              </w:rPr>
              <w:fldChar w:fldCharType="separate"/>
            </w:r>
            <w:r w:rsidR="00F94BA8">
              <w:rPr>
                <w:noProof/>
                <w:webHidden/>
              </w:rPr>
              <w:t>9</w:t>
            </w:r>
            <w:r w:rsidR="00497E32">
              <w:rPr>
                <w:noProof/>
                <w:webHidden/>
              </w:rPr>
              <w:fldChar w:fldCharType="end"/>
            </w:r>
          </w:hyperlink>
        </w:p>
        <w:p w14:paraId="433690AF" w14:textId="77777777" w:rsidR="00497E32" w:rsidRDefault="0044163A">
          <w:pPr>
            <w:pStyle w:val="TM1"/>
            <w:tabs>
              <w:tab w:val="left" w:pos="480"/>
              <w:tab w:val="right" w:leader="dot" w:pos="10450"/>
            </w:tabs>
            <w:rPr>
              <w:rFonts w:eastAsiaTheme="minorEastAsia" w:cstheme="minorBidi"/>
              <w:b w:val="0"/>
              <w:bCs w:val="0"/>
              <w:noProof/>
            </w:rPr>
          </w:pPr>
          <w:hyperlink w:anchor="_Toc504599182" w:history="1">
            <w:r w:rsidR="00497E32" w:rsidRPr="002A6ABF">
              <w:rPr>
                <w:rStyle w:val="Lienhypertexte"/>
                <w:noProof/>
              </w:rPr>
              <w:t>5)</w:t>
            </w:r>
            <w:r w:rsidR="00497E32">
              <w:rPr>
                <w:rFonts w:eastAsiaTheme="minorEastAsia" w:cstheme="minorBidi"/>
                <w:b w:val="0"/>
                <w:bCs w:val="0"/>
                <w:noProof/>
              </w:rPr>
              <w:tab/>
            </w:r>
            <w:r w:rsidR="00497E32" w:rsidRPr="002A6ABF">
              <w:rPr>
                <w:rStyle w:val="Lienhypertexte"/>
                <w:noProof/>
              </w:rPr>
              <w:t>Modification d</w:t>
            </w:r>
            <w:r w:rsidR="00497E32" w:rsidRPr="002A6ABF">
              <w:rPr>
                <w:rStyle w:val="Lienhypertexte"/>
                <w:rFonts w:ascii="Helvetica" w:eastAsia="Helvetica" w:hAnsi="Helvetica" w:cs="Helvetica"/>
                <w:noProof/>
              </w:rPr>
              <w:t>ésirée : Délégation et sous domaine DNS2</w:t>
            </w:r>
            <w:r w:rsidR="00497E32">
              <w:rPr>
                <w:noProof/>
                <w:webHidden/>
              </w:rPr>
              <w:tab/>
            </w:r>
            <w:r w:rsidR="00497E32">
              <w:rPr>
                <w:noProof/>
                <w:webHidden/>
              </w:rPr>
              <w:fldChar w:fldCharType="begin"/>
            </w:r>
            <w:r w:rsidR="00497E32">
              <w:rPr>
                <w:noProof/>
                <w:webHidden/>
              </w:rPr>
              <w:instrText xml:space="preserve"> PAGEREF _Toc504599182 \h </w:instrText>
            </w:r>
            <w:r w:rsidR="00497E32">
              <w:rPr>
                <w:noProof/>
                <w:webHidden/>
              </w:rPr>
            </w:r>
            <w:r w:rsidR="00497E32">
              <w:rPr>
                <w:noProof/>
                <w:webHidden/>
              </w:rPr>
              <w:fldChar w:fldCharType="separate"/>
            </w:r>
            <w:r w:rsidR="00F94BA8">
              <w:rPr>
                <w:noProof/>
                <w:webHidden/>
              </w:rPr>
              <w:t>9</w:t>
            </w:r>
            <w:r w:rsidR="00497E32">
              <w:rPr>
                <w:noProof/>
                <w:webHidden/>
              </w:rPr>
              <w:fldChar w:fldCharType="end"/>
            </w:r>
          </w:hyperlink>
        </w:p>
        <w:p w14:paraId="1F594FDC" w14:textId="77777777" w:rsidR="00497E32" w:rsidRDefault="0044163A">
          <w:pPr>
            <w:pStyle w:val="TM2"/>
            <w:tabs>
              <w:tab w:val="right" w:leader="dot" w:pos="10450"/>
            </w:tabs>
            <w:rPr>
              <w:rFonts w:eastAsiaTheme="minorEastAsia" w:cstheme="minorBidi"/>
              <w:b w:val="0"/>
              <w:bCs w:val="0"/>
              <w:noProof/>
              <w:sz w:val="24"/>
              <w:szCs w:val="24"/>
            </w:rPr>
          </w:pPr>
          <w:hyperlink w:anchor="_Toc504599183" w:history="1">
            <w:r w:rsidR="00497E32" w:rsidRPr="002A6ABF">
              <w:rPr>
                <w:rStyle w:val="Lienhypertexte"/>
                <w:noProof/>
              </w:rPr>
              <w:t xml:space="preserve">5.1) Taches </w:t>
            </w:r>
            <w:r w:rsidR="00497E32" w:rsidRPr="002A6ABF">
              <w:rPr>
                <w:rStyle w:val="Lienhypertexte"/>
                <w:rFonts w:ascii="Helvetica" w:eastAsia="Helvetica" w:hAnsi="Helvetica" w:cs="Helvetica"/>
                <w:noProof/>
              </w:rPr>
              <w:t>à réaliser</w:t>
            </w:r>
            <w:r w:rsidR="00497E32">
              <w:rPr>
                <w:noProof/>
                <w:webHidden/>
              </w:rPr>
              <w:tab/>
            </w:r>
            <w:r w:rsidR="00497E32">
              <w:rPr>
                <w:noProof/>
                <w:webHidden/>
              </w:rPr>
              <w:fldChar w:fldCharType="begin"/>
            </w:r>
            <w:r w:rsidR="00497E32">
              <w:rPr>
                <w:noProof/>
                <w:webHidden/>
              </w:rPr>
              <w:instrText xml:space="preserve"> PAGEREF _Toc504599183 \h </w:instrText>
            </w:r>
            <w:r w:rsidR="00497E32">
              <w:rPr>
                <w:noProof/>
                <w:webHidden/>
              </w:rPr>
            </w:r>
            <w:r w:rsidR="00497E32">
              <w:rPr>
                <w:noProof/>
                <w:webHidden/>
              </w:rPr>
              <w:fldChar w:fldCharType="separate"/>
            </w:r>
            <w:r w:rsidR="00F94BA8">
              <w:rPr>
                <w:noProof/>
                <w:webHidden/>
              </w:rPr>
              <w:t>10</w:t>
            </w:r>
            <w:r w:rsidR="00497E32">
              <w:rPr>
                <w:noProof/>
                <w:webHidden/>
              </w:rPr>
              <w:fldChar w:fldCharType="end"/>
            </w:r>
          </w:hyperlink>
        </w:p>
        <w:p w14:paraId="40596CEF" w14:textId="77777777" w:rsidR="00497E32" w:rsidRDefault="0044163A">
          <w:pPr>
            <w:pStyle w:val="TM3"/>
            <w:tabs>
              <w:tab w:val="right" w:leader="dot" w:pos="10450"/>
            </w:tabs>
            <w:rPr>
              <w:rFonts w:eastAsiaTheme="minorEastAsia" w:cstheme="minorBidi"/>
              <w:noProof/>
              <w:sz w:val="24"/>
              <w:szCs w:val="24"/>
            </w:rPr>
          </w:pPr>
          <w:hyperlink w:anchor="_Toc504599184" w:history="1">
            <w:r w:rsidR="00497E32" w:rsidRPr="002A6ABF">
              <w:rPr>
                <w:rStyle w:val="Lienhypertexte"/>
                <w:noProof/>
              </w:rPr>
              <w:t>5.1.1) Sur le serveur DHCP</w:t>
            </w:r>
            <w:r w:rsidR="00497E32">
              <w:rPr>
                <w:noProof/>
                <w:webHidden/>
              </w:rPr>
              <w:tab/>
            </w:r>
            <w:r w:rsidR="00497E32">
              <w:rPr>
                <w:noProof/>
                <w:webHidden/>
              </w:rPr>
              <w:fldChar w:fldCharType="begin"/>
            </w:r>
            <w:r w:rsidR="00497E32">
              <w:rPr>
                <w:noProof/>
                <w:webHidden/>
              </w:rPr>
              <w:instrText xml:space="preserve"> PAGEREF _Toc504599184 \h </w:instrText>
            </w:r>
            <w:r w:rsidR="00497E32">
              <w:rPr>
                <w:noProof/>
                <w:webHidden/>
              </w:rPr>
            </w:r>
            <w:r w:rsidR="00497E32">
              <w:rPr>
                <w:noProof/>
                <w:webHidden/>
              </w:rPr>
              <w:fldChar w:fldCharType="separate"/>
            </w:r>
            <w:r w:rsidR="00F94BA8">
              <w:rPr>
                <w:noProof/>
                <w:webHidden/>
              </w:rPr>
              <w:t>10</w:t>
            </w:r>
            <w:r w:rsidR="00497E32">
              <w:rPr>
                <w:noProof/>
                <w:webHidden/>
              </w:rPr>
              <w:fldChar w:fldCharType="end"/>
            </w:r>
          </w:hyperlink>
        </w:p>
        <w:p w14:paraId="41B4E7A3" w14:textId="77777777" w:rsidR="00497E32" w:rsidRDefault="0044163A">
          <w:pPr>
            <w:pStyle w:val="TM3"/>
            <w:tabs>
              <w:tab w:val="right" w:leader="dot" w:pos="10450"/>
            </w:tabs>
            <w:rPr>
              <w:rFonts w:eastAsiaTheme="minorEastAsia" w:cstheme="minorBidi"/>
              <w:noProof/>
              <w:sz w:val="24"/>
              <w:szCs w:val="24"/>
            </w:rPr>
          </w:pPr>
          <w:hyperlink w:anchor="_Toc504599185" w:history="1">
            <w:r w:rsidR="00497E32" w:rsidRPr="002A6ABF">
              <w:rPr>
                <w:rStyle w:val="Lienhypertexte"/>
                <w:noProof/>
              </w:rPr>
              <w:t>5.1.2) Sur le serveur DNS1</w:t>
            </w:r>
            <w:r w:rsidR="00497E32">
              <w:rPr>
                <w:noProof/>
                <w:webHidden/>
              </w:rPr>
              <w:tab/>
            </w:r>
            <w:r w:rsidR="00497E32">
              <w:rPr>
                <w:noProof/>
                <w:webHidden/>
              </w:rPr>
              <w:fldChar w:fldCharType="begin"/>
            </w:r>
            <w:r w:rsidR="00497E32">
              <w:rPr>
                <w:noProof/>
                <w:webHidden/>
              </w:rPr>
              <w:instrText xml:space="preserve"> PAGEREF _Toc504599185 \h </w:instrText>
            </w:r>
            <w:r w:rsidR="00497E32">
              <w:rPr>
                <w:noProof/>
                <w:webHidden/>
              </w:rPr>
            </w:r>
            <w:r w:rsidR="00497E32">
              <w:rPr>
                <w:noProof/>
                <w:webHidden/>
              </w:rPr>
              <w:fldChar w:fldCharType="separate"/>
            </w:r>
            <w:r w:rsidR="00F94BA8">
              <w:rPr>
                <w:noProof/>
                <w:webHidden/>
              </w:rPr>
              <w:t>10</w:t>
            </w:r>
            <w:r w:rsidR="00497E32">
              <w:rPr>
                <w:noProof/>
                <w:webHidden/>
              </w:rPr>
              <w:fldChar w:fldCharType="end"/>
            </w:r>
          </w:hyperlink>
        </w:p>
        <w:p w14:paraId="542737BF" w14:textId="77777777" w:rsidR="00497E32" w:rsidRDefault="0044163A">
          <w:pPr>
            <w:pStyle w:val="TM3"/>
            <w:tabs>
              <w:tab w:val="right" w:leader="dot" w:pos="10450"/>
            </w:tabs>
            <w:rPr>
              <w:rFonts w:eastAsiaTheme="minorEastAsia" w:cstheme="minorBidi"/>
              <w:noProof/>
              <w:sz w:val="24"/>
              <w:szCs w:val="24"/>
            </w:rPr>
          </w:pPr>
          <w:hyperlink w:anchor="_Toc504599186" w:history="1">
            <w:r w:rsidR="00497E32" w:rsidRPr="002A6ABF">
              <w:rPr>
                <w:rStyle w:val="Lienhypertexte"/>
                <w:noProof/>
              </w:rPr>
              <w:t>5.1.3) Sur le serveur DNS2</w:t>
            </w:r>
            <w:r w:rsidR="00497E32">
              <w:rPr>
                <w:noProof/>
                <w:webHidden/>
              </w:rPr>
              <w:tab/>
            </w:r>
            <w:r w:rsidR="00497E32">
              <w:rPr>
                <w:noProof/>
                <w:webHidden/>
              </w:rPr>
              <w:fldChar w:fldCharType="begin"/>
            </w:r>
            <w:r w:rsidR="00497E32">
              <w:rPr>
                <w:noProof/>
                <w:webHidden/>
              </w:rPr>
              <w:instrText xml:space="preserve"> PAGEREF _Toc504599186 \h </w:instrText>
            </w:r>
            <w:r w:rsidR="00497E32">
              <w:rPr>
                <w:noProof/>
                <w:webHidden/>
              </w:rPr>
            </w:r>
            <w:r w:rsidR="00497E32">
              <w:rPr>
                <w:noProof/>
                <w:webHidden/>
              </w:rPr>
              <w:fldChar w:fldCharType="separate"/>
            </w:r>
            <w:r w:rsidR="00F94BA8">
              <w:rPr>
                <w:noProof/>
                <w:webHidden/>
              </w:rPr>
              <w:t>11</w:t>
            </w:r>
            <w:r w:rsidR="00497E32">
              <w:rPr>
                <w:noProof/>
                <w:webHidden/>
              </w:rPr>
              <w:fldChar w:fldCharType="end"/>
            </w:r>
          </w:hyperlink>
        </w:p>
        <w:p w14:paraId="7F928AED" w14:textId="77777777" w:rsidR="00497E32" w:rsidRDefault="0044163A">
          <w:pPr>
            <w:pStyle w:val="TM2"/>
            <w:tabs>
              <w:tab w:val="right" w:leader="dot" w:pos="10450"/>
            </w:tabs>
            <w:rPr>
              <w:rFonts w:eastAsiaTheme="minorEastAsia" w:cstheme="minorBidi"/>
              <w:b w:val="0"/>
              <w:bCs w:val="0"/>
              <w:noProof/>
              <w:sz w:val="24"/>
              <w:szCs w:val="24"/>
            </w:rPr>
          </w:pPr>
          <w:hyperlink w:anchor="_Toc504599187" w:history="1">
            <w:r w:rsidR="00497E32" w:rsidRPr="002A6ABF">
              <w:rPr>
                <w:rStyle w:val="Lienhypertexte"/>
                <w:noProof/>
              </w:rPr>
              <w:t>5.2) Maquette apr</w:t>
            </w:r>
            <w:r w:rsidR="00497E32" w:rsidRPr="002A6ABF">
              <w:rPr>
                <w:rStyle w:val="Lienhypertexte"/>
                <w:rFonts w:ascii="Helvetica" w:eastAsia="Helvetica" w:hAnsi="Helvetica" w:cs="Helvetica"/>
                <w:noProof/>
              </w:rPr>
              <w:t>ès modification</w:t>
            </w:r>
            <w:r w:rsidR="00497E32">
              <w:rPr>
                <w:noProof/>
                <w:webHidden/>
              </w:rPr>
              <w:tab/>
            </w:r>
            <w:r w:rsidR="00497E32">
              <w:rPr>
                <w:noProof/>
                <w:webHidden/>
              </w:rPr>
              <w:fldChar w:fldCharType="begin"/>
            </w:r>
            <w:r w:rsidR="00497E32">
              <w:rPr>
                <w:noProof/>
                <w:webHidden/>
              </w:rPr>
              <w:instrText xml:space="preserve"> PAGEREF _Toc504599187 \h </w:instrText>
            </w:r>
            <w:r w:rsidR="00497E32">
              <w:rPr>
                <w:noProof/>
                <w:webHidden/>
              </w:rPr>
            </w:r>
            <w:r w:rsidR="00497E32">
              <w:rPr>
                <w:noProof/>
                <w:webHidden/>
              </w:rPr>
              <w:fldChar w:fldCharType="separate"/>
            </w:r>
            <w:r w:rsidR="00F94BA8">
              <w:rPr>
                <w:noProof/>
                <w:webHidden/>
              </w:rPr>
              <w:t>12</w:t>
            </w:r>
            <w:r w:rsidR="00497E32">
              <w:rPr>
                <w:noProof/>
                <w:webHidden/>
              </w:rPr>
              <w:fldChar w:fldCharType="end"/>
            </w:r>
          </w:hyperlink>
        </w:p>
        <w:p w14:paraId="33E89F8F" w14:textId="77777777" w:rsidR="00497E32" w:rsidRDefault="0044163A">
          <w:pPr>
            <w:pStyle w:val="TM1"/>
            <w:tabs>
              <w:tab w:val="left" w:pos="480"/>
              <w:tab w:val="right" w:leader="dot" w:pos="10450"/>
            </w:tabs>
            <w:rPr>
              <w:rFonts w:eastAsiaTheme="minorEastAsia" w:cstheme="minorBidi"/>
              <w:b w:val="0"/>
              <w:bCs w:val="0"/>
              <w:noProof/>
            </w:rPr>
          </w:pPr>
          <w:hyperlink w:anchor="_Toc504599188" w:history="1">
            <w:r w:rsidR="00497E32" w:rsidRPr="002A6ABF">
              <w:rPr>
                <w:rStyle w:val="Lienhypertexte"/>
                <w:noProof/>
              </w:rPr>
              <w:t>6)</w:t>
            </w:r>
            <w:r w:rsidR="00497E32">
              <w:rPr>
                <w:rFonts w:eastAsiaTheme="minorEastAsia" w:cstheme="minorBidi"/>
                <w:b w:val="0"/>
                <w:bCs w:val="0"/>
                <w:noProof/>
              </w:rPr>
              <w:tab/>
            </w:r>
            <w:r w:rsidR="00497E32" w:rsidRPr="002A6ABF">
              <w:rPr>
                <w:rStyle w:val="Lienhypertexte"/>
                <w:noProof/>
              </w:rPr>
              <w:t>Modification d</w:t>
            </w:r>
            <w:r w:rsidR="00497E32" w:rsidRPr="002A6ABF">
              <w:rPr>
                <w:rStyle w:val="Lienhypertexte"/>
                <w:rFonts w:ascii="Helvetica" w:eastAsia="Helvetica" w:hAnsi="Helvetica" w:cs="Helvetica"/>
                <w:noProof/>
              </w:rPr>
              <w:t>ésiré</w:t>
            </w:r>
            <w:r w:rsidR="00497E32" w:rsidRPr="002A6ABF">
              <w:rPr>
                <w:rStyle w:val="Lienhypertexte"/>
                <w:noProof/>
              </w:rPr>
              <w:t>e : Ajout d</w:t>
            </w:r>
            <w:r w:rsidR="00497E32" w:rsidRPr="002A6ABF">
              <w:rPr>
                <w:rStyle w:val="Lienhypertexte"/>
                <w:rFonts w:ascii="Helvetica" w:eastAsia="Helvetica" w:hAnsi="Helvetica" w:cs="Helvetica"/>
                <w:noProof/>
              </w:rPr>
              <w:t>’</w:t>
            </w:r>
            <w:r w:rsidR="00497E32" w:rsidRPr="002A6ABF">
              <w:rPr>
                <w:rStyle w:val="Lienhypertexte"/>
                <w:noProof/>
              </w:rPr>
              <w:t>un site web priv</w:t>
            </w:r>
            <w:r w:rsidR="00497E32" w:rsidRPr="002A6ABF">
              <w:rPr>
                <w:rStyle w:val="Lienhypertexte"/>
                <w:rFonts w:ascii="Helvetica" w:eastAsia="Helvetica" w:hAnsi="Helvetica" w:cs="Helvetica"/>
                <w:noProof/>
              </w:rPr>
              <w:t>é au machine du réseau lan</w:t>
            </w:r>
            <w:r w:rsidR="00497E32">
              <w:rPr>
                <w:noProof/>
                <w:webHidden/>
              </w:rPr>
              <w:tab/>
            </w:r>
            <w:r w:rsidR="00497E32">
              <w:rPr>
                <w:noProof/>
                <w:webHidden/>
              </w:rPr>
              <w:fldChar w:fldCharType="begin"/>
            </w:r>
            <w:r w:rsidR="00497E32">
              <w:rPr>
                <w:noProof/>
                <w:webHidden/>
              </w:rPr>
              <w:instrText xml:space="preserve"> PAGEREF _Toc504599188 \h </w:instrText>
            </w:r>
            <w:r w:rsidR="00497E32">
              <w:rPr>
                <w:noProof/>
                <w:webHidden/>
              </w:rPr>
            </w:r>
            <w:r w:rsidR="00497E32">
              <w:rPr>
                <w:noProof/>
                <w:webHidden/>
              </w:rPr>
              <w:fldChar w:fldCharType="separate"/>
            </w:r>
            <w:r w:rsidR="00F94BA8">
              <w:rPr>
                <w:noProof/>
                <w:webHidden/>
              </w:rPr>
              <w:t>13</w:t>
            </w:r>
            <w:r w:rsidR="00497E32">
              <w:rPr>
                <w:noProof/>
                <w:webHidden/>
              </w:rPr>
              <w:fldChar w:fldCharType="end"/>
            </w:r>
          </w:hyperlink>
        </w:p>
        <w:p w14:paraId="7E3DF55B" w14:textId="77777777" w:rsidR="00497E32" w:rsidRDefault="0044163A">
          <w:pPr>
            <w:pStyle w:val="TM2"/>
            <w:tabs>
              <w:tab w:val="right" w:leader="dot" w:pos="10450"/>
            </w:tabs>
            <w:rPr>
              <w:rFonts w:eastAsiaTheme="minorEastAsia" w:cstheme="minorBidi"/>
              <w:b w:val="0"/>
              <w:bCs w:val="0"/>
              <w:noProof/>
              <w:sz w:val="24"/>
              <w:szCs w:val="24"/>
            </w:rPr>
          </w:pPr>
          <w:hyperlink w:anchor="_Toc504599189" w:history="1">
            <w:r w:rsidR="00497E32" w:rsidRPr="002A6ABF">
              <w:rPr>
                <w:rStyle w:val="Lienhypertexte"/>
                <w:noProof/>
              </w:rPr>
              <w:t xml:space="preserve">6.1) Taches </w:t>
            </w:r>
            <w:r w:rsidR="00497E32" w:rsidRPr="002A6ABF">
              <w:rPr>
                <w:rStyle w:val="Lienhypertexte"/>
                <w:rFonts w:ascii="Helvetica" w:eastAsia="Helvetica" w:hAnsi="Helvetica" w:cs="Helvetica"/>
                <w:noProof/>
              </w:rPr>
              <w:t>à réaliser</w:t>
            </w:r>
            <w:r w:rsidR="00497E32">
              <w:rPr>
                <w:noProof/>
                <w:webHidden/>
              </w:rPr>
              <w:tab/>
            </w:r>
            <w:r w:rsidR="00497E32">
              <w:rPr>
                <w:noProof/>
                <w:webHidden/>
              </w:rPr>
              <w:fldChar w:fldCharType="begin"/>
            </w:r>
            <w:r w:rsidR="00497E32">
              <w:rPr>
                <w:noProof/>
                <w:webHidden/>
              </w:rPr>
              <w:instrText xml:space="preserve"> PAGEREF _Toc504599189 \h </w:instrText>
            </w:r>
            <w:r w:rsidR="00497E32">
              <w:rPr>
                <w:noProof/>
                <w:webHidden/>
              </w:rPr>
            </w:r>
            <w:r w:rsidR="00497E32">
              <w:rPr>
                <w:noProof/>
                <w:webHidden/>
              </w:rPr>
              <w:fldChar w:fldCharType="separate"/>
            </w:r>
            <w:r w:rsidR="00F94BA8">
              <w:rPr>
                <w:noProof/>
                <w:webHidden/>
              </w:rPr>
              <w:t>13</w:t>
            </w:r>
            <w:r w:rsidR="00497E32">
              <w:rPr>
                <w:noProof/>
                <w:webHidden/>
              </w:rPr>
              <w:fldChar w:fldCharType="end"/>
            </w:r>
          </w:hyperlink>
        </w:p>
        <w:p w14:paraId="29FA9E0B" w14:textId="77777777" w:rsidR="00497E32" w:rsidRDefault="0044163A">
          <w:pPr>
            <w:pStyle w:val="TM3"/>
            <w:tabs>
              <w:tab w:val="right" w:leader="dot" w:pos="10450"/>
            </w:tabs>
            <w:rPr>
              <w:rFonts w:eastAsiaTheme="minorEastAsia" w:cstheme="minorBidi"/>
              <w:noProof/>
              <w:sz w:val="24"/>
              <w:szCs w:val="24"/>
            </w:rPr>
          </w:pPr>
          <w:hyperlink w:anchor="_Toc504599190" w:history="1">
            <w:r w:rsidR="00497E32" w:rsidRPr="002A6ABF">
              <w:rPr>
                <w:rStyle w:val="Lienhypertexte"/>
                <w:noProof/>
              </w:rPr>
              <w:t>6.1.1) Sur le serveur web</w:t>
            </w:r>
            <w:r w:rsidR="00497E32">
              <w:rPr>
                <w:noProof/>
                <w:webHidden/>
              </w:rPr>
              <w:tab/>
            </w:r>
            <w:r w:rsidR="00497E32">
              <w:rPr>
                <w:noProof/>
                <w:webHidden/>
              </w:rPr>
              <w:fldChar w:fldCharType="begin"/>
            </w:r>
            <w:r w:rsidR="00497E32">
              <w:rPr>
                <w:noProof/>
                <w:webHidden/>
              </w:rPr>
              <w:instrText xml:space="preserve"> PAGEREF _Toc504599190 \h </w:instrText>
            </w:r>
            <w:r w:rsidR="00497E32">
              <w:rPr>
                <w:noProof/>
                <w:webHidden/>
              </w:rPr>
            </w:r>
            <w:r w:rsidR="00497E32">
              <w:rPr>
                <w:noProof/>
                <w:webHidden/>
              </w:rPr>
              <w:fldChar w:fldCharType="separate"/>
            </w:r>
            <w:r w:rsidR="00F94BA8">
              <w:rPr>
                <w:noProof/>
                <w:webHidden/>
              </w:rPr>
              <w:t>13</w:t>
            </w:r>
            <w:r w:rsidR="00497E32">
              <w:rPr>
                <w:noProof/>
                <w:webHidden/>
              </w:rPr>
              <w:fldChar w:fldCharType="end"/>
            </w:r>
          </w:hyperlink>
        </w:p>
        <w:p w14:paraId="0E8DDAC0" w14:textId="77777777" w:rsidR="00497E32" w:rsidRDefault="0044163A">
          <w:pPr>
            <w:pStyle w:val="TM1"/>
            <w:tabs>
              <w:tab w:val="left" w:pos="480"/>
              <w:tab w:val="right" w:leader="dot" w:pos="10450"/>
            </w:tabs>
            <w:rPr>
              <w:rFonts w:eastAsiaTheme="minorEastAsia" w:cstheme="minorBidi"/>
              <w:b w:val="0"/>
              <w:bCs w:val="0"/>
              <w:noProof/>
            </w:rPr>
          </w:pPr>
          <w:hyperlink w:anchor="_Toc504599191" w:history="1">
            <w:r w:rsidR="00497E32" w:rsidRPr="002A6ABF">
              <w:rPr>
                <w:rStyle w:val="Lienhypertexte"/>
                <w:noProof/>
              </w:rPr>
              <w:t>7)</w:t>
            </w:r>
            <w:r w:rsidR="00497E32">
              <w:rPr>
                <w:rFonts w:eastAsiaTheme="minorEastAsia" w:cstheme="minorBidi"/>
                <w:b w:val="0"/>
                <w:bCs w:val="0"/>
                <w:noProof/>
              </w:rPr>
              <w:tab/>
            </w:r>
            <w:r w:rsidR="00497E32" w:rsidRPr="002A6ABF">
              <w:rPr>
                <w:rStyle w:val="Lienhypertexte"/>
                <w:noProof/>
              </w:rPr>
              <w:t>Modification d</w:t>
            </w:r>
            <w:r w:rsidR="00497E32" w:rsidRPr="002A6ABF">
              <w:rPr>
                <w:rStyle w:val="Lienhypertexte"/>
                <w:rFonts w:ascii="Helvetica" w:eastAsia="Helvetica" w:hAnsi="Helvetica" w:cs="Helvetica"/>
                <w:noProof/>
              </w:rPr>
              <w:t>ésirée : ajout de virtualhost sur le web</w:t>
            </w:r>
            <w:r w:rsidR="00497E32">
              <w:rPr>
                <w:noProof/>
                <w:webHidden/>
              </w:rPr>
              <w:tab/>
            </w:r>
            <w:r w:rsidR="00497E32">
              <w:rPr>
                <w:noProof/>
                <w:webHidden/>
              </w:rPr>
              <w:fldChar w:fldCharType="begin"/>
            </w:r>
            <w:r w:rsidR="00497E32">
              <w:rPr>
                <w:noProof/>
                <w:webHidden/>
              </w:rPr>
              <w:instrText xml:space="preserve"> PAGEREF _Toc504599191 \h </w:instrText>
            </w:r>
            <w:r w:rsidR="00497E32">
              <w:rPr>
                <w:noProof/>
                <w:webHidden/>
              </w:rPr>
            </w:r>
            <w:r w:rsidR="00497E32">
              <w:rPr>
                <w:noProof/>
                <w:webHidden/>
              </w:rPr>
              <w:fldChar w:fldCharType="separate"/>
            </w:r>
            <w:r w:rsidR="00F94BA8">
              <w:rPr>
                <w:noProof/>
                <w:webHidden/>
              </w:rPr>
              <w:t>13</w:t>
            </w:r>
            <w:r w:rsidR="00497E32">
              <w:rPr>
                <w:noProof/>
                <w:webHidden/>
              </w:rPr>
              <w:fldChar w:fldCharType="end"/>
            </w:r>
          </w:hyperlink>
        </w:p>
        <w:p w14:paraId="730DA78D" w14:textId="77777777" w:rsidR="00497E32" w:rsidRDefault="0044163A">
          <w:pPr>
            <w:pStyle w:val="TM2"/>
            <w:tabs>
              <w:tab w:val="right" w:leader="dot" w:pos="10450"/>
            </w:tabs>
            <w:rPr>
              <w:rFonts w:eastAsiaTheme="minorEastAsia" w:cstheme="minorBidi"/>
              <w:b w:val="0"/>
              <w:bCs w:val="0"/>
              <w:noProof/>
              <w:sz w:val="24"/>
              <w:szCs w:val="24"/>
            </w:rPr>
          </w:pPr>
          <w:hyperlink w:anchor="_Toc504599192" w:history="1">
            <w:r w:rsidR="00497E32" w:rsidRPr="002A6ABF">
              <w:rPr>
                <w:rStyle w:val="Lienhypertexte"/>
                <w:noProof/>
              </w:rPr>
              <w:t xml:space="preserve">7.1) Taches </w:t>
            </w:r>
            <w:r w:rsidR="00497E32" w:rsidRPr="002A6ABF">
              <w:rPr>
                <w:rStyle w:val="Lienhypertexte"/>
                <w:rFonts w:ascii="Helvetica" w:eastAsia="Helvetica" w:hAnsi="Helvetica" w:cs="Helvetica"/>
                <w:noProof/>
              </w:rPr>
              <w:t>à réaliser</w:t>
            </w:r>
            <w:r w:rsidR="00497E32">
              <w:rPr>
                <w:noProof/>
                <w:webHidden/>
              </w:rPr>
              <w:tab/>
            </w:r>
            <w:r w:rsidR="00497E32">
              <w:rPr>
                <w:noProof/>
                <w:webHidden/>
              </w:rPr>
              <w:fldChar w:fldCharType="begin"/>
            </w:r>
            <w:r w:rsidR="00497E32">
              <w:rPr>
                <w:noProof/>
                <w:webHidden/>
              </w:rPr>
              <w:instrText xml:space="preserve"> PAGEREF _Toc504599192 \h </w:instrText>
            </w:r>
            <w:r w:rsidR="00497E32">
              <w:rPr>
                <w:noProof/>
                <w:webHidden/>
              </w:rPr>
            </w:r>
            <w:r w:rsidR="00497E32">
              <w:rPr>
                <w:noProof/>
                <w:webHidden/>
              </w:rPr>
              <w:fldChar w:fldCharType="separate"/>
            </w:r>
            <w:r w:rsidR="00F94BA8">
              <w:rPr>
                <w:noProof/>
                <w:webHidden/>
              </w:rPr>
              <w:t>14</w:t>
            </w:r>
            <w:r w:rsidR="00497E32">
              <w:rPr>
                <w:noProof/>
                <w:webHidden/>
              </w:rPr>
              <w:fldChar w:fldCharType="end"/>
            </w:r>
          </w:hyperlink>
        </w:p>
        <w:p w14:paraId="6DE1C814" w14:textId="77777777" w:rsidR="00497E32" w:rsidRDefault="0044163A">
          <w:pPr>
            <w:pStyle w:val="TM3"/>
            <w:tabs>
              <w:tab w:val="right" w:leader="dot" w:pos="10450"/>
            </w:tabs>
            <w:rPr>
              <w:rFonts w:eastAsiaTheme="minorEastAsia" w:cstheme="minorBidi"/>
              <w:noProof/>
              <w:sz w:val="24"/>
              <w:szCs w:val="24"/>
            </w:rPr>
          </w:pPr>
          <w:hyperlink w:anchor="_Toc504599193" w:history="1">
            <w:r w:rsidR="00497E32" w:rsidRPr="002A6ABF">
              <w:rPr>
                <w:rStyle w:val="Lienhypertexte"/>
                <w:noProof/>
              </w:rPr>
              <w:t>7.1.1) Sur le serveur WEB</w:t>
            </w:r>
            <w:r w:rsidR="00497E32">
              <w:rPr>
                <w:noProof/>
                <w:webHidden/>
              </w:rPr>
              <w:tab/>
            </w:r>
            <w:r w:rsidR="00497E32">
              <w:rPr>
                <w:noProof/>
                <w:webHidden/>
              </w:rPr>
              <w:fldChar w:fldCharType="begin"/>
            </w:r>
            <w:r w:rsidR="00497E32">
              <w:rPr>
                <w:noProof/>
                <w:webHidden/>
              </w:rPr>
              <w:instrText xml:space="preserve"> PAGEREF _Toc504599193 \h </w:instrText>
            </w:r>
            <w:r w:rsidR="00497E32">
              <w:rPr>
                <w:noProof/>
                <w:webHidden/>
              </w:rPr>
            </w:r>
            <w:r w:rsidR="00497E32">
              <w:rPr>
                <w:noProof/>
                <w:webHidden/>
              </w:rPr>
              <w:fldChar w:fldCharType="separate"/>
            </w:r>
            <w:r w:rsidR="00F94BA8">
              <w:rPr>
                <w:noProof/>
                <w:webHidden/>
              </w:rPr>
              <w:t>14</w:t>
            </w:r>
            <w:r w:rsidR="00497E32">
              <w:rPr>
                <w:noProof/>
                <w:webHidden/>
              </w:rPr>
              <w:fldChar w:fldCharType="end"/>
            </w:r>
          </w:hyperlink>
        </w:p>
        <w:p w14:paraId="09C58AD9" w14:textId="77777777" w:rsidR="00497E32" w:rsidRDefault="0044163A">
          <w:pPr>
            <w:pStyle w:val="TM3"/>
            <w:tabs>
              <w:tab w:val="right" w:leader="dot" w:pos="10450"/>
            </w:tabs>
            <w:rPr>
              <w:rFonts w:eastAsiaTheme="minorEastAsia" w:cstheme="minorBidi"/>
              <w:noProof/>
              <w:sz w:val="24"/>
              <w:szCs w:val="24"/>
            </w:rPr>
          </w:pPr>
          <w:hyperlink w:anchor="_Toc504599194" w:history="1">
            <w:r w:rsidR="00497E32" w:rsidRPr="002A6ABF">
              <w:rPr>
                <w:rStyle w:val="Lienhypertexte"/>
                <w:noProof/>
              </w:rPr>
              <w:t>7.1.2) Sur le serveur DNS</w:t>
            </w:r>
            <w:r w:rsidR="00497E32">
              <w:rPr>
                <w:noProof/>
                <w:webHidden/>
              </w:rPr>
              <w:tab/>
            </w:r>
            <w:r w:rsidR="00497E32">
              <w:rPr>
                <w:noProof/>
                <w:webHidden/>
              </w:rPr>
              <w:fldChar w:fldCharType="begin"/>
            </w:r>
            <w:r w:rsidR="00497E32">
              <w:rPr>
                <w:noProof/>
                <w:webHidden/>
              </w:rPr>
              <w:instrText xml:space="preserve"> PAGEREF _Toc504599194 \h </w:instrText>
            </w:r>
            <w:r w:rsidR="00497E32">
              <w:rPr>
                <w:noProof/>
                <w:webHidden/>
              </w:rPr>
            </w:r>
            <w:r w:rsidR="00497E32">
              <w:rPr>
                <w:noProof/>
                <w:webHidden/>
              </w:rPr>
              <w:fldChar w:fldCharType="separate"/>
            </w:r>
            <w:r w:rsidR="00F94BA8">
              <w:rPr>
                <w:noProof/>
                <w:webHidden/>
              </w:rPr>
              <w:t>16</w:t>
            </w:r>
            <w:r w:rsidR="00497E32">
              <w:rPr>
                <w:noProof/>
                <w:webHidden/>
              </w:rPr>
              <w:fldChar w:fldCharType="end"/>
            </w:r>
          </w:hyperlink>
        </w:p>
        <w:p w14:paraId="7A6C69BD" w14:textId="77777777" w:rsidR="00497E32" w:rsidRDefault="0044163A">
          <w:pPr>
            <w:pStyle w:val="TM1"/>
            <w:tabs>
              <w:tab w:val="left" w:pos="480"/>
              <w:tab w:val="right" w:leader="dot" w:pos="10450"/>
            </w:tabs>
            <w:rPr>
              <w:rFonts w:eastAsiaTheme="minorEastAsia" w:cstheme="minorBidi"/>
              <w:b w:val="0"/>
              <w:bCs w:val="0"/>
              <w:noProof/>
            </w:rPr>
          </w:pPr>
          <w:hyperlink w:anchor="_Toc504599195" w:history="1">
            <w:r w:rsidR="00497E32" w:rsidRPr="002A6ABF">
              <w:rPr>
                <w:rStyle w:val="Lienhypertexte"/>
                <w:noProof/>
              </w:rPr>
              <w:t>8)</w:t>
            </w:r>
            <w:r w:rsidR="00497E32">
              <w:rPr>
                <w:rFonts w:eastAsiaTheme="minorEastAsia" w:cstheme="minorBidi"/>
                <w:b w:val="0"/>
                <w:bCs w:val="0"/>
                <w:noProof/>
              </w:rPr>
              <w:tab/>
            </w:r>
            <w:r w:rsidR="00497E32" w:rsidRPr="002A6ABF">
              <w:rPr>
                <w:rStyle w:val="Lienhypertexte"/>
                <w:noProof/>
              </w:rPr>
              <w:t>Arborescence et fichier de conf des serveurs</w:t>
            </w:r>
            <w:r w:rsidR="00497E32">
              <w:rPr>
                <w:noProof/>
                <w:webHidden/>
              </w:rPr>
              <w:tab/>
            </w:r>
            <w:r w:rsidR="00497E32">
              <w:rPr>
                <w:noProof/>
                <w:webHidden/>
              </w:rPr>
              <w:fldChar w:fldCharType="begin"/>
            </w:r>
            <w:r w:rsidR="00497E32">
              <w:rPr>
                <w:noProof/>
                <w:webHidden/>
              </w:rPr>
              <w:instrText xml:space="preserve"> PAGEREF _Toc504599195 \h </w:instrText>
            </w:r>
            <w:r w:rsidR="00497E32">
              <w:rPr>
                <w:noProof/>
                <w:webHidden/>
              </w:rPr>
            </w:r>
            <w:r w:rsidR="00497E32">
              <w:rPr>
                <w:noProof/>
                <w:webHidden/>
              </w:rPr>
              <w:fldChar w:fldCharType="separate"/>
            </w:r>
            <w:r w:rsidR="00F94BA8">
              <w:rPr>
                <w:noProof/>
                <w:webHidden/>
              </w:rPr>
              <w:t>18</w:t>
            </w:r>
            <w:r w:rsidR="00497E32">
              <w:rPr>
                <w:noProof/>
                <w:webHidden/>
              </w:rPr>
              <w:fldChar w:fldCharType="end"/>
            </w:r>
          </w:hyperlink>
        </w:p>
        <w:p w14:paraId="2C217FBB" w14:textId="77777777" w:rsidR="00497E32" w:rsidRDefault="0044163A">
          <w:pPr>
            <w:pStyle w:val="TM2"/>
            <w:tabs>
              <w:tab w:val="right" w:leader="dot" w:pos="10450"/>
            </w:tabs>
            <w:rPr>
              <w:rFonts w:eastAsiaTheme="minorEastAsia" w:cstheme="minorBidi"/>
              <w:b w:val="0"/>
              <w:bCs w:val="0"/>
              <w:noProof/>
              <w:sz w:val="24"/>
              <w:szCs w:val="24"/>
            </w:rPr>
          </w:pPr>
          <w:hyperlink w:anchor="_Toc504599196" w:history="1">
            <w:r w:rsidR="00497E32" w:rsidRPr="002A6ABF">
              <w:rPr>
                <w:rStyle w:val="Lienhypertexte"/>
                <w:noProof/>
              </w:rPr>
              <w:t>8.1) Serveur DHCP</w:t>
            </w:r>
            <w:r w:rsidR="00497E32">
              <w:rPr>
                <w:noProof/>
                <w:webHidden/>
              </w:rPr>
              <w:tab/>
            </w:r>
            <w:r w:rsidR="00497E32">
              <w:rPr>
                <w:noProof/>
                <w:webHidden/>
              </w:rPr>
              <w:fldChar w:fldCharType="begin"/>
            </w:r>
            <w:r w:rsidR="00497E32">
              <w:rPr>
                <w:noProof/>
                <w:webHidden/>
              </w:rPr>
              <w:instrText xml:space="preserve"> PAGEREF _Toc504599196 \h </w:instrText>
            </w:r>
            <w:r w:rsidR="00497E32">
              <w:rPr>
                <w:noProof/>
                <w:webHidden/>
              </w:rPr>
            </w:r>
            <w:r w:rsidR="00497E32">
              <w:rPr>
                <w:noProof/>
                <w:webHidden/>
              </w:rPr>
              <w:fldChar w:fldCharType="separate"/>
            </w:r>
            <w:r w:rsidR="00F94BA8">
              <w:rPr>
                <w:noProof/>
                <w:webHidden/>
              </w:rPr>
              <w:t>18</w:t>
            </w:r>
            <w:r w:rsidR="00497E32">
              <w:rPr>
                <w:noProof/>
                <w:webHidden/>
              </w:rPr>
              <w:fldChar w:fldCharType="end"/>
            </w:r>
          </w:hyperlink>
        </w:p>
        <w:p w14:paraId="1C2DFD61" w14:textId="77777777" w:rsidR="00497E32" w:rsidRDefault="0044163A">
          <w:pPr>
            <w:pStyle w:val="TM3"/>
            <w:tabs>
              <w:tab w:val="right" w:leader="dot" w:pos="10450"/>
            </w:tabs>
            <w:rPr>
              <w:rFonts w:eastAsiaTheme="minorEastAsia" w:cstheme="minorBidi"/>
              <w:noProof/>
              <w:sz w:val="24"/>
              <w:szCs w:val="24"/>
            </w:rPr>
          </w:pPr>
          <w:hyperlink w:anchor="_Toc504599197" w:history="1">
            <w:r w:rsidR="00497E32" w:rsidRPr="002A6ABF">
              <w:rPr>
                <w:rStyle w:val="Lienhypertexte"/>
                <w:noProof/>
              </w:rPr>
              <w:t>8.1.1) Fichier /etc/sysconfig/network-scripts/ifcfg-eth0</w:t>
            </w:r>
            <w:r w:rsidR="00497E32">
              <w:rPr>
                <w:noProof/>
                <w:webHidden/>
              </w:rPr>
              <w:tab/>
            </w:r>
            <w:r w:rsidR="00497E32">
              <w:rPr>
                <w:noProof/>
                <w:webHidden/>
              </w:rPr>
              <w:fldChar w:fldCharType="begin"/>
            </w:r>
            <w:r w:rsidR="00497E32">
              <w:rPr>
                <w:noProof/>
                <w:webHidden/>
              </w:rPr>
              <w:instrText xml:space="preserve"> PAGEREF _Toc504599197 \h </w:instrText>
            </w:r>
            <w:r w:rsidR="00497E32">
              <w:rPr>
                <w:noProof/>
                <w:webHidden/>
              </w:rPr>
            </w:r>
            <w:r w:rsidR="00497E32">
              <w:rPr>
                <w:noProof/>
                <w:webHidden/>
              </w:rPr>
              <w:fldChar w:fldCharType="separate"/>
            </w:r>
            <w:r w:rsidR="00F94BA8">
              <w:rPr>
                <w:noProof/>
                <w:webHidden/>
              </w:rPr>
              <w:t>18</w:t>
            </w:r>
            <w:r w:rsidR="00497E32">
              <w:rPr>
                <w:noProof/>
                <w:webHidden/>
              </w:rPr>
              <w:fldChar w:fldCharType="end"/>
            </w:r>
          </w:hyperlink>
        </w:p>
        <w:p w14:paraId="2B5E40EA" w14:textId="77777777" w:rsidR="00497E32" w:rsidRDefault="0044163A">
          <w:pPr>
            <w:pStyle w:val="TM3"/>
            <w:tabs>
              <w:tab w:val="right" w:leader="dot" w:pos="10450"/>
            </w:tabs>
            <w:rPr>
              <w:rFonts w:eastAsiaTheme="minorEastAsia" w:cstheme="minorBidi"/>
              <w:noProof/>
              <w:sz w:val="24"/>
              <w:szCs w:val="24"/>
            </w:rPr>
          </w:pPr>
          <w:hyperlink w:anchor="_Toc504599198" w:history="1">
            <w:r w:rsidR="00497E32" w:rsidRPr="002A6ABF">
              <w:rPr>
                <w:rStyle w:val="Lienhypertexte"/>
                <w:noProof/>
              </w:rPr>
              <w:t>8.1.2) Fichier /etc/resolf.conf</w:t>
            </w:r>
            <w:r w:rsidR="00497E32">
              <w:rPr>
                <w:noProof/>
                <w:webHidden/>
              </w:rPr>
              <w:tab/>
            </w:r>
            <w:r w:rsidR="00497E32">
              <w:rPr>
                <w:noProof/>
                <w:webHidden/>
              </w:rPr>
              <w:fldChar w:fldCharType="begin"/>
            </w:r>
            <w:r w:rsidR="00497E32">
              <w:rPr>
                <w:noProof/>
                <w:webHidden/>
              </w:rPr>
              <w:instrText xml:space="preserve"> PAGEREF _Toc504599198 \h </w:instrText>
            </w:r>
            <w:r w:rsidR="00497E32">
              <w:rPr>
                <w:noProof/>
                <w:webHidden/>
              </w:rPr>
            </w:r>
            <w:r w:rsidR="00497E32">
              <w:rPr>
                <w:noProof/>
                <w:webHidden/>
              </w:rPr>
              <w:fldChar w:fldCharType="separate"/>
            </w:r>
            <w:r w:rsidR="00F94BA8">
              <w:rPr>
                <w:noProof/>
                <w:webHidden/>
              </w:rPr>
              <w:t>18</w:t>
            </w:r>
            <w:r w:rsidR="00497E32">
              <w:rPr>
                <w:noProof/>
                <w:webHidden/>
              </w:rPr>
              <w:fldChar w:fldCharType="end"/>
            </w:r>
          </w:hyperlink>
        </w:p>
        <w:p w14:paraId="59ED2035" w14:textId="77777777" w:rsidR="00497E32" w:rsidRDefault="0044163A">
          <w:pPr>
            <w:pStyle w:val="TM3"/>
            <w:tabs>
              <w:tab w:val="right" w:leader="dot" w:pos="10450"/>
            </w:tabs>
            <w:rPr>
              <w:rFonts w:eastAsiaTheme="minorEastAsia" w:cstheme="minorBidi"/>
              <w:noProof/>
              <w:sz w:val="24"/>
              <w:szCs w:val="24"/>
            </w:rPr>
          </w:pPr>
          <w:hyperlink w:anchor="_Toc504599199" w:history="1">
            <w:r w:rsidR="00497E32" w:rsidRPr="002A6ABF">
              <w:rPr>
                <w:rStyle w:val="Lienhypertexte"/>
                <w:noProof/>
              </w:rPr>
              <w:t>8.1.3) Fichier /etc/dhcp/dhcp.conf</w:t>
            </w:r>
            <w:r w:rsidR="00497E32">
              <w:rPr>
                <w:noProof/>
                <w:webHidden/>
              </w:rPr>
              <w:tab/>
            </w:r>
            <w:r w:rsidR="00497E32">
              <w:rPr>
                <w:noProof/>
                <w:webHidden/>
              </w:rPr>
              <w:fldChar w:fldCharType="begin"/>
            </w:r>
            <w:r w:rsidR="00497E32">
              <w:rPr>
                <w:noProof/>
                <w:webHidden/>
              </w:rPr>
              <w:instrText xml:space="preserve"> PAGEREF _Toc504599199 \h </w:instrText>
            </w:r>
            <w:r w:rsidR="00497E32">
              <w:rPr>
                <w:noProof/>
                <w:webHidden/>
              </w:rPr>
            </w:r>
            <w:r w:rsidR="00497E32">
              <w:rPr>
                <w:noProof/>
                <w:webHidden/>
              </w:rPr>
              <w:fldChar w:fldCharType="separate"/>
            </w:r>
            <w:r w:rsidR="00F94BA8">
              <w:rPr>
                <w:noProof/>
                <w:webHidden/>
              </w:rPr>
              <w:t>18</w:t>
            </w:r>
            <w:r w:rsidR="00497E32">
              <w:rPr>
                <w:noProof/>
                <w:webHidden/>
              </w:rPr>
              <w:fldChar w:fldCharType="end"/>
            </w:r>
          </w:hyperlink>
        </w:p>
        <w:p w14:paraId="78F96ADD" w14:textId="77777777" w:rsidR="00497E32" w:rsidRDefault="0044163A">
          <w:pPr>
            <w:pStyle w:val="TM2"/>
            <w:tabs>
              <w:tab w:val="right" w:leader="dot" w:pos="10450"/>
            </w:tabs>
            <w:rPr>
              <w:rFonts w:eastAsiaTheme="minorEastAsia" w:cstheme="minorBidi"/>
              <w:b w:val="0"/>
              <w:bCs w:val="0"/>
              <w:noProof/>
              <w:sz w:val="24"/>
              <w:szCs w:val="24"/>
            </w:rPr>
          </w:pPr>
          <w:hyperlink w:anchor="_Toc504599200" w:history="1">
            <w:r w:rsidR="00497E32" w:rsidRPr="002A6ABF">
              <w:rPr>
                <w:rStyle w:val="Lienhypertexte"/>
                <w:noProof/>
              </w:rPr>
              <w:t>8.2) Serveur DNS1</w:t>
            </w:r>
            <w:r w:rsidR="00497E32">
              <w:rPr>
                <w:noProof/>
                <w:webHidden/>
              </w:rPr>
              <w:tab/>
            </w:r>
            <w:r w:rsidR="00497E32">
              <w:rPr>
                <w:noProof/>
                <w:webHidden/>
              </w:rPr>
              <w:fldChar w:fldCharType="begin"/>
            </w:r>
            <w:r w:rsidR="00497E32">
              <w:rPr>
                <w:noProof/>
                <w:webHidden/>
              </w:rPr>
              <w:instrText xml:space="preserve"> PAGEREF _Toc504599200 \h </w:instrText>
            </w:r>
            <w:r w:rsidR="00497E32">
              <w:rPr>
                <w:noProof/>
                <w:webHidden/>
              </w:rPr>
            </w:r>
            <w:r w:rsidR="00497E32">
              <w:rPr>
                <w:noProof/>
                <w:webHidden/>
              </w:rPr>
              <w:fldChar w:fldCharType="separate"/>
            </w:r>
            <w:r w:rsidR="00F94BA8">
              <w:rPr>
                <w:noProof/>
                <w:webHidden/>
              </w:rPr>
              <w:t>20</w:t>
            </w:r>
            <w:r w:rsidR="00497E32">
              <w:rPr>
                <w:noProof/>
                <w:webHidden/>
              </w:rPr>
              <w:fldChar w:fldCharType="end"/>
            </w:r>
          </w:hyperlink>
        </w:p>
        <w:p w14:paraId="1385A9C8" w14:textId="77777777" w:rsidR="00497E32" w:rsidRDefault="0044163A">
          <w:pPr>
            <w:pStyle w:val="TM3"/>
            <w:tabs>
              <w:tab w:val="right" w:leader="dot" w:pos="10450"/>
            </w:tabs>
            <w:rPr>
              <w:rFonts w:eastAsiaTheme="minorEastAsia" w:cstheme="minorBidi"/>
              <w:noProof/>
              <w:sz w:val="24"/>
              <w:szCs w:val="24"/>
            </w:rPr>
          </w:pPr>
          <w:hyperlink w:anchor="_Toc504599201" w:history="1">
            <w:r w:rsidR="00497E32" w:rsidRPr="002A6ABF">
              <w:rPr>
                <w:rStyle w:val="Lienhypertexte"/>
                <w:noProof/>
              </w:rPr>
              <w:t>8.2.1) Fichier /etc/named.conf</w:t>
            </w:r>
            <w:r w:rsidR="00497E32">
              <w:rPr>
                <w:noProof/>
                <w:webHidden/>
              </w:rPr>
              <w:tab/>
            </w:r>
            <w:r w:rsidR="00497E32">
              <w:rPr>
                <w:noProof/>
                <w:webHidden/>
              </w:rPr>
              <w:fldChar w:fldCharType="begin"/>
            </w:r>
            <w:r w:rsidR="00497E32">
              <w:rPr>
                <w:noProof/>
                <w:webHidden/>
              </w:rPr>
              <w:instrText xml:space="preserve"> PAGEREF _Toc504599201 \h </w:instrText>
            </w:r>
            <w:r w:rsidR="00497E32">
              <w:rPr>
                <w:noProof/>
                <w:webHidden/>
              </w:rPr>
            </w:r>
            <w:r w:rsidR="00497E32">
              <w:rPr>
                <w:noProof/>
                <w:webHidden/>
              </w:rPr>
              <w:fldChar w:fldCharType="separate"/>
            </w:r>
            <w:r w:rsidR="00F94BA8">
              <w:rPr>
                <w:noProof/>
                <w:webHidden/>
              </w:rPr>
              <w:t>20</w:t>
            </w:r>
            <w:r w:rsidR="00497E32">
              <w:rPr>
                <w:noProof/>
                <w:webHidden/>
              </w:rPr>
              <w:fldChar w:fldCharType="end"/>
            </w:r>
          </w:hyperlink>
        </w:p>
        <w:p w14:paraId="09CF1D20" w14:textId="77777777" w:rsidR="00497E32" w:rsidRDefault="0044163A">
          <w:pPr>
            <w:pStyle w:val="TM3"/>
            <w:tabs>
              <w:tab w:val="right" w:leader="dot" w:pos="10450"/>
            </w:tabs>
            <w:rPr>
              <w:rFonts w:eastAsiaTheme="minorEastAsia" w:cstheme="minorBidi"/>
              <w:noProof/>
              <w:sz w:val="24"/>
              <w:szCs w:val="24"/>
            </w:rPr>
          </w:pPr>
          <w:hyperlink w:anchor="_Toc504599202" w:history="1">
            <w:r w:rsidR="00497E32" w:rsidRPr="002A6ABF">
              <w:rPr>
                <w:rStyle w:val="Lienhypertexte"/>
                <w:noProof/>
              </w:rPr>
              <w:t>8.2.2) Fichier /etc/resolv.conf</w:t>
            </w:r>
            <w:r w:rsidR="00497E32">
              <w:rPr>
                <w:noProof/>
                <w:webHidden/>
              </w:rPr>
              <w:tab/>
            </w:r>
            <w:r w:rsidR="00497E32">
              <w:rPr>
                <w:noProof/>
                <w:webHidden/>
              </w:rPr>
              <w:fldChar w:fldCharType="begin"/>
            </w:r>
            <w:r w:rsidR="00497E32">
              <w:rPr>
                <w:noProof/>
                <w:webHidden/>
              </w:rPr>
              <w:instrText xml:space="preserve"> PAGEREF _Toc504599202 \h </w:instrText>
            </w:r>
            <w:r w:rsidR="00497E32">
              <w:rPr>
                <w:noProof/>
                <w:webHidden/>
              </w:rPr>
            </w:r>
            <w:r w:rsidR="00497E32">
              <w:rPr>
                <w:noProof/>
                <w:webHidden/>
              </w:rPr>
              <w:fldChar w:fldCharType="separate"/>
            </w:r>
            <w:r w:rsidR="00F94BA8">
              <w:rPr>
                <w:noProof/>
                <w:webHidden/>
              </w:rPr>
              <w:t>20</w:t>
            </w:r>
            <w:r w:rsidR="00497E32">
              <w:rPr>
                <w:noProof/>
                <w:webHidden/>
              </w:rPr>
              <w:fldChar w:fldCharType="end"/>
            </w:r>
          </w:hyperlink>
        </w:p>
        <w:p w14:paraId="699D0254" w14:textId="77777777" w:rsidR="00497E32" w:rsidRDefault="0044163A">
          <w:pPr>
            <w:pStyle w:val="TM3"/>
            <w:tabs>
              <w:tab w:val="right" w:leader="dot" w:pos="10450"/>
            </w:tabs>
            <w:rPr>
              <w:rFonts w:eastAsiaTheme="minorEastAsia" w:cstheme="minorBidi"/>
              <w:noProof/>
              <w:sz w:val="24"/>
              <w:szCs w:val="24"/>
            </w:rPr>
          </w:pPr>
          <w:hyperlink w:anchor="_Toc504599203" w:history="1">
            <w:r w:rsidR="00497E32" w:rsidRPr="002A6ABF">
              <w:rPr>
                <w:rStyle w:val="Lienhypertexte"/>
                <w:noProof/>
              </w:rPr>
              <w:t>8.2.3) Fichier /var/named/db.exam.men</w:t>
            </w:r>
            <w:r w:rsidR="00497E32">
              <w:rPr>
                <w:noProof/>
                <w:webHidden/>
              </w:rPr>
              <w:tab/>
            </w:r>
            <w:r w:rsidR="00497E32">
              <w:rPr>
                <w:noProof/>
                <w:webHidden/>
              </w:rPr>
              <w:fldChar w:fldCharType="begin"/>
            </w:r>
            <w:r w:rsidR="00497E32">
              <w:rPr>
                <w:noProof/>
                <w:webHidden/>
              </w:rPr>
              <w:instrText xml:space="preserve"> PAGEREF _Toc504599203 \h </w:instrText>
            </w:r>
            <w:r w:rsidR="00497E32">
              <w:rPr>
                <w:noProof/>
                <w:webHidden/>
              </w:rPr>
            </w:r>
            <w:r w:rsidR="00497E32">
              <w:rPr>
                <w:noProof/>
                <w:webHidden/>
              </w:rPr>
              <w:fldChar w:fldCharType="separate"/>
            </w:r>
            <w:r w:rsidR="00F94BA8">
              <w:rPr>
                <w:noProof/>
                <w:webHidden/>
              </w:rPr>
              <w:t>21</w:t>
            </w:r>
            <w:r w:rsidR="00497E32">
              <w:rPr>
                <w:noProof/>
                <w:webHidden/>
              </w:rPr>
              <w:fldChar w:fldCharType="end"/>
            </w:r>
          </w:hyperlink>
        </w:p>
        <w:p w14:paraId="476F4913" w14:textId="77777777" w:rsidR="00497E32" w:rsidRDefault="0044163A">
          <w:pPr>
            <w:pStyle w:val="TM3"/>
            <w:tabs>
              <w:tab w:val="right" w:leader="dot" w:pos="10450"/>
            </w:tabs>
            <w:rPr>
              <w:rFonts w:eastAsiaTheme="minorEastAsia" w:cstheme="minorBidi"/>
              <w:noProof/>
              <w:sz w:val="24"/>
              <w:szCs w:val="24"/>
            </w:rPr>
          </w:pPr>
          <w:hyperlink w:anchor="_Toc504599204" w:history="1">
            <w:r w:rsidR="00497E32" w:rsidRPr="002A6ABF">
              <w:rPr>
                <w:rStyle w:val="Lienhypertexte"/>
                <w:noProof/>
              </w:rPr>
              <w:t>8.2.4) Fichier /var/named/db.exam.men.rev</w:t>
            </w:r>
            <w:r w:rsidR="00497E32">
              <w:rPr>
                <w:noProof/>
                <w:webHidden/>
              </w:rPr>
              <w:tab/>
            </w:r>
            <w:r w:rsidR="00497E32">
              <w:rPr>
                <w:noProof/>
                <w:webHidden/>
              </w:rPr>
              <w:fldChar w:fldCharType="begin"/>
            </w:r>
            <w:r w:rsidR="00497E32">
              <w:rPr>
                <w:noProof/>
                <w:webHidden/>
              </w:rPr>
              <w:instrText xml:space="preserve"> PAGEREF _Toc504599204 \h </w:instrText>
            </w:r>
            <w:r w:rsidR="00497E32">
              <w:rPr>
                <w:noProof/>
                <w:webHidden/>
              </w:rPr>
            </w:r>
            <w:r w:rsidR="00497E32">
              <w:rPr>
                <w:noProof/>
                <w:webHidden/>
              </w:rPr>
              <w:fldChar w:fldCharType="separate"/>
            </w:r>
            <w:r w:rsidR="00F94BA8">
              <w:rPr>
                <w:noProof/>
                <w:webHidden/>
              </w:rPr>
              <w:t>21</w:t>
            </w:r>
            <w:r w:rsidR="00497E32">
              <w:rPr>
                <w:noProof/>
                <w:webHidden/>
              </w:rPr>
              <w:fldChar w:fldCharType="end"/>
            </w:r>
          </w:hyperlink>
        </w:p>
        <w:p w14:paraId="135341B6" w14:textId="77777777" w:rsidR="00497E32" w:rsidRDefault="0044163A">
          <w:pPr>
            <w:pStyle w:val="TM2"/>
            <w:tabs>
              <w:tab w:val="right" w:leader="dot" w:pos="10450"/>
            </w:tabs>
            <w:rPr>
              <w:rFonts w:eastAsiaTheme="minorEastAsia" w:cstheme="minorBidi"/>
              <w:b w:val="0"/>
              <w:bCs w:val="0"/>
              <w:noProof/>
              <w:sz w:val="24"/>
              <w:szCs w:val="24"/>
            </w:rPr>
          </w:pPr>
          <w:hyperlink w:anchor="_Toc504599205" w:history="1">
            <w:r w:rsidR="00497E32" w:rsidRPr="002A6ABF">
              <w:rPr>
                <w:rStyle w:val="Lienhypertexte"/>
                <w:noProof/>
              </w:rPr>
              <w:t>8.3) Sur le serveur DNS2</w:t>
            </w:r>
            <w:r w:rsidR="00497E32">
              <w:rPr>
                <w:noProof/>
                <w:webHidden/>
              </w:rPr>
              <w:tab/>
            </w:r>
            <w:r w:rsidR="00497E32">
              <w:rPr>
                <w:noProof/>
                <w:webHidden/>
              </w:rPr>
              <w:fldChar w:fldCharType="begin"/>
            </w:r>
            <w:r w:rsidR="00497E32">
              <w:rPr>
                <w:noProof/>
                <w:webHidden/>
              </w:rPr>
              <w:instrText xml:space="preserve"> PAGEREF _Toc504599205 \h </w:instrText>
            </w:r>
            <w:r w:rsidR="00497E32">
              <w:rPr>
                <w:noProof/>
                <w:webHidden/>
              </w:rPr>
            </w:r>
            <w:r w:rsidR="00497E32">
              <w:rPr>
                <w:noProof/>
                <w:webHidden/>
              </w:rPr>
              <w:fldChar w:fldCharType="separate"/>
            </w:r>
            <w:r w:rsidR="00F94BA8">
              <w:rPr>
                <w:noProof/>
                <w:webHidden/>
              </w:rPr>
              <w:t>22</w:t>
            </w:r>
            <w:r w:rsidR="00497E32">
              <w:rPr>
                <w:noProof/>
                <w:webHidden/>
              </w:rPr>
              <w:fldChar w:fldCharType="end"/>
            </w:r>
          </w:hyperlink>
        </w:p>
        <w:p w14:paraId="7C0C947E" w14:textId="77777777" w:rsidR="00497E32" w:rsidRDefault="0044163A">
          <w:pPr>
            <w:pStyle w:val="TM3"/>
            <w:tabs>
              <w:tab w:val="right" w:leader="dot" w:pos="10450"/>
            </w:tabs>
            <w:rPr>
              <w:rFonts w:eastAsiaTheme="minorEastAsia" w:cstheme="minorBidi"/>
              <w:noProof/>
              <w:sz w:val="24"/>
              <w:szCs w:val="24"/>
            </w:rPr>
          </w:pPr>
          <w:hyperlink w:anchor="_Toc504599206" w:history="1">
            <w:r w:rsidR="00497E32" w:rsidRPr="002A6ABF">
              <w:rPr>
                <w:rStyle w:val="Lienhypertexte"/>
                <w:noProof/>
              </w:rPr>
              <w:t>8.3.1) Fichier /etc/named.conf</w:t>
            </w:r>
            <w:r w:rsidR="00497E32">
              <w:rPr>
                <w:noProof/>
                <w:webHidden/>
              </w:rPr>
              <w:tab/>
            </w:r>
            <w:r w:rsidR="00497E32">
              <w:rPr>
                <w:noProof/>
                <w:webHidden/>
              </w:rPr>
              <w:fldChar w:fldCharType="begin"/>
            </w:r>
            <w:r w:rsidR="00497E32">
              <w:rPr>
                <w:noProof/>
                <w:webHidden/>
              </w:rPr>
              <w:instrText xml:space="preserve"> PAGEREF _Toc504599206 \h </w:instrText>
            </w:r>
            <w:r w:rsidR="00497E32">
              <w:rPr>
                <w:noProof/>
                <w:webHidden/>
              </w:rPr>
            </w:r>
            <w:r w:rsidR="00497E32">
              <w:rPr>
                <w:noProof/>
                <w:webHidden/>
              </w:rPr>
              <w:fldChar w:fldCharType="separate"/>
            </w:r>
            <w:r w:rsidR="00F94BA8">
              <w:rPr>
                <w:noProof/>
                <w:webHidden/>
              </w:rPr>
              <w:t>22</w:t>
            </w:r>
            <w:r w:rsidR="00497E32">
              <w:rPr>
                <w:noProof/>
                <w:webHidden/>
              </w:rPr>
              <w:fldChar w:fldCharType="end"/>
            </w:r>
          </w:hyperlink>
        </w:p>
        <w:p w14:paraId="09A99A84" w14:textId="77777777" w:rsidR="00497E32" w:rsidRDefault="0044163A">
          <w:pPr>
            <w:pStyle w:val="TM3"/>
            <w:tabs>
              <w:tab w:val="right" w:leader="dot" w:pos="10450"/>
            </w:tabs>
            <w:rPr>
              <w:rFonts w:eastAsiaTheme="minorEastAsia" w:cstheme="minorBidi"/>
              <w:noProof/>
              <w:sz w:val="24"/>
              <w:szCs w:val="24"/>
            </w:rPr>
          </w:pPr>
          <w:hyperlink w:anchor="_Toc504599207" w:history="1">
            <w:r w:rsidR="00497E32" w:rsidRPr="002A6ABF">
              <w:rPr>
                <w:rStyle w:val="Lienhypertexte"/>
                <w:noProof/>
              </w:rPr>
              <w:t>8.3.2) Fichier /var/named/db.work.exam.men</w:t>
            </w:r>
            <w:r w:rsidR="00497E32">
              <w:rPr>
                <w:noProof/>
                <w:webHidden/>
              </w:rPr>
              <w:tab/>
            </w:r>
            <w:r w:rsidR="00497E32">
              <w:rPr>
                <w:noProof/>
                <w:webHidden/>
              </w:rPr>
              <w:fldChar w:fldCharType="begin"/>
            </w:r>
            <w:r w:rsidR="00497E32">
              <w:rPr>
                <w:noProof/>
                <w:webHidden/>
              </w:rPr>
              <w:instrText xml:space="preserve"> PAGEREF _Toc504599207 \h </w:instrText>
            </w:r>
            <w:r w:rsidR="00497E32">
              <w:rPr>
                <w:noProof/>
                <w:webHidden/>
              </w:rPr>
            </w:r>
            <w:r w:rsidR="00497E32">
              <w:rPr>
                <w:noProof/>
                <w:webHidden/>
              </w:rPr>
              <w:fldChar w:fldCharType="separate"/>
            </w:r>
            <w:r w:rsidR="00F94BA8">
              <w:rPr>
                <w:noProof/>
                <w:webHidden/>
              </w:rPr>
              <w:t>22</w:t>
            </w:r>
            <w:r w:rsidR="00497E32">
              <w:rPr>
                <w:noProof/>
                <w:webHidden/>
              </w:rPr>
              <w:fldChar w:fldCharType="end"/>
            </w:r>
          </w:hyperlink>
        </w:p>
        <w:p w14:paraId="4A996D6E" w14:textId="77777777" w:rsidR="00497E32" w:rsidRDefault="0044163A">
          <w:pPr>
            <w:pStyle w:val="TM3"/>
            <w:tabs>
              <w:tab w:val="right" w:leader="dot" w:pos="10450"/>
            </w:tabs>
            <w:rPr>
              <w:rFonts w:eastAsiaTheme="minorEastAsia" w:cstheme="minorBidi"/>
              <w:noProof/>
              <w:sz w:val="24"/>
              <w:szCs w:val="24"/>
            </w:rPr>
          </w:pPr>
          <w:hyperlink w:anchor="_Toc504599208" w:history="1">
            <w:r w:rsidR="00497E32" w:rsidRPr="002A6ABF">
              <w:rPr>
                <w:rStyle w:val="Lienhypertexte"/>
                <w:noProof/>
              </w:rPr>
              <w:t>8.3.3) Fichier /var/named/db.work.exam.men.rev</w:t>
            </w:r>
            <w:r w:rsidR="00497E32">
              <w:rPr>
                <w:noProof/>
                <w:webHidden/>
              </w:rPr>
              <w:tab/>
            </w:r>
            <w:r w:rsidR="00497E32">
              <w:rPr>
                <w:noProof/>
                <w:webHidden/>
              </w:rPr>
              <w:fldChar w:fldCharType="begin"/>
            </w:r>
            <w:r w:rsidR="00497E32">
              <w:rPr>
                <w:noProof/>
                <w:webHidden/>
              </w:rPr>
              <w:instrText xml:space="preserve"> PAGEREF _Toc504599208 \h </w:instrText>
            </w:r>
            <w:r w:rsidR="00497E32">
              <w:rPr>
                <w:noProof/>
                <w:webHidden/>
              </w:rPr>
            </w:r>
            <w:r w:rsidR="00497E32">
              <w:rPr>
                <w:noProof/>
                <w:webHidden/>
              </w:rPr>
              <w:fldChar w:fldCharType="separate"/>
            </w:r>
            <w:r w:rsidR="00F94BA8">
              <w:rPr>
                <w:noProof/>
                <w:webHidden/>
              </w:rPr>
              <w:t>23</w:t>
            </w:r>
            <w:r w:rsidR="00497E32">
              <w:rPr>
                <w:noProof/>
                <w:webHidden/>
              </w:rPr>
              <w:fldChar w:fldCharType="end"/>
            </w:r>
          </w:hyperlink>
        </w:p>
        <w:p w14:paraId="7B07E6A1" w14:textId="77777777" w:rsidR="00497E32" w:rsidRDefault="0044163A">
          <w:pPr>
            <w:pStyle w:val="TM2"/>
            <w:tabs>
              <w:tab w:val="right" w:leader="dot" w:pos="10450"/>
            </w:tabs>
            <w:rPr>
              <w:rFonts w:eastAsiaTheme="minorEastAsia" w:cstheme="minorBidi"/>
              <w:b w:val="0"/>
              <w:bCs w:val="0"/>
              <w:noProof/>
              <w:sz w:val="24"/>
              <w:szCs w:val="24"/>
            </w:rPr>
          </w:pPr>
          <w:hyperlink w:anchor="_Toc504599209" w:history="1">
            <w:r w:rsidR="00497E32" w:rsidRPr="002A6ABF">
              <w:rPr>
                <w:rStyle w:val="Lienhypertexte"/>
                <w:rFonts w:ascii="Times New Roman" w:hAnsi="Times New Roman"/>
                <w:noProof/>
              </w:rPr>
              <w:t>8.4) Sur le serveur DNS3</w:t>
            </w:r>
            <w:r w:rsidR="00497E32">
              <w:rPr>
                <w:noProof/>
                <w:webHidden/>
              </w:rPr>
              <w:tab/>
            </w:r>
            <w:r w:rsidR="00497E32">
              <w:rPr>
                <w:noProof/>
                <w:webHidden/>
              </w:rPr>
              <w:fldChar w:fldCharType="begin"/>
            </w:r>
            <w:r w:rsidR="00497E32">
              <w:rPr>
                <w:noProof/>
                <w:webHidden/>
              </w:rPr>
              <w:instrText xml:space="preserve"> PAGEREF _Toc504599209 \h </w:instrText>
            </w:r>
            <w:r w:rsidR="00497E32">
              <w:rPr>
                <w:noProof/>
                <w:webHidden/>
              </w:rPr>
            </w:r>
            <w:r w:rsidR="00497E32">
              <w:rPr>
                <w:noProof/>
                <w:webHidden/>
              </w:rPr>
              <w:fldChar w:fldCharType="separate"/>
            </w:r>
            <w:r w:rsidR="00F94BA8">
              <w:rPr>
                <w:noProof/>
                <w:webHidden/>
              </w:rPr>
              <w:t>23</w:t>
            </w:r>
            <w:r w:rsidR="00497E32">
              <w:rPr>
                <w:noProof/>
                <w:webHidden/>
              </w:rPr>
              <w:fldChar w:fldCharType="end"/>
            </w:r>
          </w:hyperlink>
        </w:p>
        <w:p w14:paraId="7927AE3D" w14:textId="77777777" w:rsidR="00497E32" w:rsidRDefault="0044163A">
          <w:pPr>
            <w:pStyle w:val="TM3"/>
            <w:tabs>
              <w:tab w:val="right" w:leader="dot" w:pos="10450"/>
            </w:tabs>
            <w:rPr>
              <w:rFonts w:eastAsiaTheme="minorEastAsia" w:cstheme="minorBidi"/>
              <w:noProof/>
              <w:sz w:val="24"/>
              <w:szCs w:val="24"/>
            </w:rPr>
          </w:pPr>
          <w:hyperlink w:anchor="_Toc504599210" w:history="1">
            <w:r w:rsidR="00497E32" w:rsidRPr="002A6ABF">
              <w:rPr>
                <w:rStyle w:val="Lienhypertexte"/>
                <w:noProof/>
              </w:rPr>
              <w:t>8.4.1) Fichier /etc/named.conf</w:t>
            </w:r>
            <w:r w:rsidR="00497E32">
              <w:rPr>
                <w:noProof/>
                <w:webHidden/>
              </w:rPr>
              <w:tab/>
            </w:r>
            <w:r w:rsidR="00497E32">
              <w:rPr>
                <w:noProof/>
                <w:webHidden/>
              </w:rPr>
              <w:fldChar w:fldCharType="begin"/>
            </w:r>
            <w:r w:rsidR="00497E32">
              <w:rPr>
                <w:noProof/>
                <w:webHidden/>
              </w:rPr>
              <w:instrText xml:space="preserve"> PAGEREF _Toc504599210 \h </w:instrText>
            </w:r>
            <w:r w:rsidR="00497E32">
              <w:rPr>
                <w:noProof/>
                <w:webHidden/>
              </w:rPr>
            </w:r>
            <w:r w:rsidR="00497E32">
              <w:rPr>
                <w:noProof/>
                <w:webHidden/>
              </w:rPr>
              <w:fldChar w:fldCharType="separate"/>
            </w:r>
            <w:r w:rsidR="00F94BA8">
              <w:rPr>
                <w:noProof/>
                <w:webHidden/>
              </w:rPr>
              <w:t>23</w:t>
            </w:r>
            <w:r w:rsidR="00497E32">
              <w:rPr>
                <w:noProof/>
                <w:webHidden/>
              </w:rPr>
              <w:fldChar w:fldCharType="end"/>
            </w:r>
          </w:hyperlink>
        </w:p>
        <w:p w14:paraId="02544ED4" w14:textId="77777777" w:rsidR="00497E32" w:rsidRDefault="0044163A">
          <w:pPr>
            <w:pStyle w:val="TM3"/>
            <w:tabs>
              <w:tab w:val="right" w:leader="dot" w:pos="10450"/>
            </w:tabs>
            <w:rPr>
              <w:rFonts w:eastAsiaTheme="minorEastAsia" w:cstheme="minorBidi"/>
              <w:noProof/>
              <w:sz w:val="24"/>
              <w:szCs w:val="24"/>
            </w:rPr>
          </w:pPr>
          <w:hyperlink w:anchor="_Toc504599211" w:history="1">
            <w:r w:rsidR="00497E32" w:rsidRPr="002A6ABF">
              <w:rPr>
                <w:rStyle w:val="Lienhypertexte"/>
                <w:noProof/>
              </w:rPr>
              <w:t>8.4.2) Fichier /var/named/slaves/db.exam.men</w:t>
            </w:r>
            <w:r w:rsidR="00497E32">
              <w:rPr>
                <w:noProof/>
                <w:webHidden/>
              </w:rPr>
              <w:tab/>
            </w:r>
            <w:r w:rsidR="00497E32">
              <w:rPr>
                <w:noProof/>
                <w:webHidden/>
              </w:rPr>
              <w:fldChar w:fldCharType="begin"/>
            </w:r>
            <w:r w:rsidR="00497E32">
              <w:rPr>
                <w:noProof/>
                <w:webHidden/>
              </w:rPr>
              <w:instrText xml:space="preserve"> PAGEREF _Toc504599211 \h </w:instrText>
            </w:r>
            <w:r w:rsidR="00497E32">
              <w:rPr>
                <w:noProof/>
                <w:webHidden/>
              </w:rPr>
            </w:r>
            <w:r w:rsidR="00497E32">
              <w:rPr>
                <w:noProof/>
                <w:webHidden/>
              </w:rPr>
              <w:fldChar w:fldCharType="separate"/>
            </w:r>
            <w:r w:rsidR="00F94BA8">
              <w:rPr>
                <w:noProof/>
                <w:webHidden/>
              </w:rPr>
              <w:t>24</w:t>
            </w:r>
            <w:r w:rsidR="00497E32">
              <w:rPr>
                <w:noProof/>
                <w:webHidden/>
              </w:rPr>
              <w:fldChar w:fldCharType="end"/>
            </w:r>
          </w:hyperlink>
        </w:p>
        <w:p w14:paraId="7760C772" w14:textId="77777777" w:rsidR="00497E32" w:rsidRDefault="0044163A">
          <w:pPr>
            <w:pStyle w:val="TM3"/>
            <w:tabs>
              <w:tab w:val="right" w:leader="dot" w:pos="10450"/>
            </w:tabs>
            <w:rPr>
              <w:rFonts w:eastAsiaTheme="minorEastAsia" w:cstheme="minorBidi"/>
              <w:noProof/>
              <w:sz w:val="24"/>
              <w:szCs w:val="24"/>
            </w:rPr>
          </w:pPr>
          <w:hyperlink w:anchor="_Toc504599212" w:history="1">
            <w:r w:rsidR="00497E32" w:rsidRPr="002A6ABF">
              <w:rPr>
                <w:rStyle w:val="Lienhypertexte"/>
                <w:noProof/>
              </w:rPr>
              <w:t>8.4.3) Fichier /var/named/slaves/db.exam.men.rev</w:t>
            </w:r>
            <w:r w:rsidR="00497E32">
              <w:rPr>
                <w:noProof/>
                <w:webHidden/>
              </w:rPr>
              <w:tab/>
            </w:r>
            <w:r w:rsidR="00497E32">
              <w:rPr>
                <w:noProof/>
                <w:webHidden/>
              </w:rPr>
              <w:fldChar w:fldCharType="begin"/>
            </w:r>
            <w:r w:rsidR="00497E32">
              <w:rPr>
                <w:noProof/>
                <w:webHidden/>
              </w:rPr>
              <w:instrText xml:space="preserve"> PAGEREF _Toc504599212 \h </w:instrText>
            </w:r>
            <w:r w:rsidR="00497E32">
              <w:rPr>
                <w:noProof/>
                <w:webHidden/>
              </w:rPr>
            </w:r>
            <w:r w:rsidR="00497E32">
              <w:rPr>
                <w:noProof/>
                <w:webHidden/>
              </w:rPr>
              <w:fldChar w:fldCharType="separate"/>
            </w:r>
            <w:r w:rsidR="00F94BA8">
              <w:rPr>
                <w:noProof/>
                <w:webHidden/>
              </w:rPr>
              <w:t>24</w:t>
            </w:r>
            <w:r w:rsidR="00497E32">
              <w:rPr>
                <w:noProof/>
                <w:webHidden/>
              </w:rPr>
              <w:fldChar w:fldCharType="end"/>
            </w:r>
          </w:hyperlink>
        </w:p>
        <w:p w14:paraId="56D0559A" w14:textId="77777777" w:rsidR="00497E32" w:rsidRDefault="0044163A">
          <w:pPr>
            <w:pStyle w:val="TM2"/>
            <w:tabs>
              <w:tab w:val="right" w:leader="dot" w:pos="10450"/>
            </w:tabs>
            <w:rPr>
              <w:rFonts w:eastAsiaTheme="minorEastAsia" w:cstheme="minorBidi"/>
              <w:b w:val="0"/>
              <w:bCs w:val="0"/>
              <w:noProof/>
              <w:sz w:val="24"/>
              <w:szCs w:val="24"/>
            </w:rPr>
          </w:pPr>
          <w:hyperlink w:anchor="_Toc504599213" w:history="1">
            <w:r w:rsidR="00497E32" w:rsidRPr="002A6ABF">
              <w:rPr>
                <w:rStyle w:val="Lienhypertexte"/>
                <w:noProof/>
              </w:rPr>
              <w:t>8.5) Sur le serveur WEB</w:t>
            </w:r>
            <w:r w:rsidR="00497E32">
              <w:rPr>
                <w:noProof/>
                <w:webHidden/>
              </w:rPr>
              <w:tab/>
            </w:r>
            <w:r w:rsidR="00497E32">
              <w:rPr>
                <w:noProof/>
                <w:webHidden/>
              </w:rPr>
              <w:fldChar w:fldCharType="begin"/>
            </w:r>
            <w:r w:rsidR="00497E32">
              <w:rPr>
                <w:noProof/>
                <w:webHidden/>
              </w:rPr>
              <w:instrText xml:space="preserve"> PAGEREF _Toc504599213 \h </w:instrText>
            </w:r>
            <w:r w:rsidR="00497E32">
              <w:rPr>
                <w:noProof/>
                <w:webHidden/>
              </w:rPr>
            </w:r>
            <w:r w:rsidR="00497E32">
              <w:rPr>
                <w:noProof/>
                <w:webHidden/>
              </w:rPr>
              <w:fldChar w:fldCharType="separate"/>
            </w:r>
            <w:r w:rsidR="00F94BA8">
              <w:rPr>
                <w:noProof/>
                <w:webHidden/>
              </w:rPr>
              <w:t>25</w:t>
            </w:r>
            <w:r w:rsidR="00497E32">
              <w:rPr>
                <w:noProof/>
                <w:webHidden/>
              </w:rPr>
              <w:fldChar w:fldCharType="end"/>
            </w:r>
          </w:hyperlink>
        </w:p>
        <w:p w14:paraId="1170E92A" w14:textId="77777777" w:rsidR="00497E32" w:rsidRDefault="0044163A">
          <w:pPr>
            <w:pStyle w:val="TM3"/>
            <w:tabs>
              <w:tab w:val="right" w:leader="dot" w:pos="10450"/>
            </w:tabs>
            <w:rPr>
              <w:rFonts w:eastAsiaTheme="minorEastAsia" w:cstheme="minorBidi"/>
              <w:noProof/>
              <w:sz w:val="24"/>
              <w:szCs w:val="24"/>
            </w:rPr>
          </w:pPr>
          <w:hyperlink w:anchor="_Toc504599214" w:history="1">
            <w:r w:rsidR="00497E32" w:rsidRPr="002A6ABF">
              <w:rPr>
                <w:rStyle w:val="Lienhypertexte"/>
                <w:noProof/>
              </w:rPr>
              <w:t>8.5.1) Fichier /etc/http/httpd.conf</w:t>
            </w:r>
            <w:r w:rsidR="00497E32">
              <w:rPr>
                <w:noProof/>
                <w:webHidden/>
              </w:rPr>
              <w:tab/>
            </w:r>
            <w:r w:rsidR="00497E32">
              <w:rPr>
                <w:noProof/>
                <w:webHidden/>
              </w:rPr>
              <w:fldChar w:fldCharType="begin"/>
            </w:r>
            <w:r w:rsidR="00497E32">
              <w:rPr>
                <w:noProof/>
                <w:webHidden/>
              </w:rPr>
              <w:instrText xml:space="preserve"> PAGEREF _Toc504599214 \h </w:instrText>
            </w:r>
            <w:r w:rsidR="00497E32">
              <w:rPr>
                <w:noProof/>
                <w:webHidden/>
              </w:rPr>
            </w:r>
            <w:r w:rsidR="00497E32">
              <w:rPr>
                <w:noProof/>
                <w:webHidden/>
              </w:rPr>
              <w:fldChar w:fldCharType="separate"/>
            </w:r>
            <w:r w:rsidR="00F94BA8">
              <w:rPr>
                <w:noProof/>
                <w:webHidden/>
              </w:rPr>
              <w:t>25</w:t>
            </w:r>
            <w:r w:rsidR="00497E32">
              <w:rPr>
                <w:noProof/>
                <w:webHidden/>
              </w:rPr>
              <w:fldChar w:fldCharType="end"/>
            </w:r>
          </w:hyperlink>
        </w:p>
        <w:p w14:paraId="33AD992B" w14:textId="77777777" w:rsidR="00497E32" w:rsidRDefault="0044163A">
          <w:pPr>
            <w:pStyle w:val="TM3"/>
            <w:tabs>
              <w:tab w:val="right" w:leader="dot" w:pos="10450"/>
            </w:tabs>
            <w:rPr>
              <w:rFonts w:eastAsiaTheme="minorEastAsia" w:cstheme="minorBidi"/>
              <w:noProof/>
              <w:sz w:val="24"/>
              <w:szCs w:val="24"/>
            </w:rPr>
          </w:pPr>
          <w:hyperlink w:anchor="_Toc504599215" w:history="1">
            <w:r w:rsidR="00497E32" w:rsidRPr="002A6ABF">
              <w:rPr>
                <w:rStyle w:val="Lienhypertexte"/>
                <w:rFonts w:ascii="Times New Roman" w:hAnsi="Times New Roman"/>
                <w:noProof/>
              </w:rPr>
              <w:t>8.5.2) Fichier /etc/httpd/conf.d/00-main.conf</w:t>
            </w:r>
            <w:r w:rsidR="00497E32">
              <w:rPr>
                <w:noProof/>
                <w:webHidden/>
              </w:rPr>
              <w:tab/>
            </w:r>
            <w:r w:rsidR="00497E32">
              <w:rPr>
                <w:noProof/>
                <w:webHidden/>
              </w:rPr>
              <w:fldChar w:fldCharType="begin"/>
            </w:r>
            <w:r w:rsidR="00497E32">
              <w:rPr>
                <w:noProof/>
                <w:webHidden/>
              </w:rPr>
              <w:instrText xml:space="preserve"> PAGEREF _Toc504599215 \h </w:instrText>
            </w:r>
            <w:r w:rsidR="00497E32">
              <w:rPr>
                <w:noProof/>
                <w:webHidden/>
              </w:rPr>
            </w:r>
            <w:r w:rsidR="00497E32">
              <w:rPr>
                <w:noProof/>
                <w:webHidden/>
              </w:rPr>
              <w:fldChar w:fldCharType="separate"/>
            </w:r>
            <w:r w:rsidR="00F94BA8">
              <w:rPr>
                <w:noProof/>
                <w:webHidden/>
              </w:rPr>
              <w:t>25</w:t>
            </w:r>
            <w:r w:rsidR="00497E32">
              <w:rPr>
                <w:noProof/>
                <w:webHidden/>
              </w:rPr>
              <w:fldChar w:fldCharType="end"/>
            </w:r>
          </w:hyperlink>
        </w:p>
        <w:p w14:paraId="25D9E735" w14:textId="77777777" w:rsidR="00497E32" w:rsidRDefault="0044163A">
          <w:pPr>
            <w:pStyle w:val="TM3"/>
            <w:tabs>
              <w:tab w:val="right" w:leader="dot" w:pos="10450"/>
            </w:tabs>
            <w:rPr>
              <w:rFonts w:eastAsiaTheme="minorEastAsia" w:cstheme="minorBidi"/>
              <w:noProof/>
              <w:sz w:val="24"/>
              <w:szCs w:val="24"/>
            </w:rPr>
          </w:pPr>
          <w:hyperlink w:anchor="_Toc504599216" w:history="1">
            <w:r w:rsidR="00497E32" w:rsidRPr="002A6ABF">
              <w:rPr>
                <w:rStyle w:val="Lienhypertexte"/>
                <w:noProof/>
              </w:rPr>
              <w:t>8.5.3) Fichier /etc/httpd/conf.d/00-server.conf</w:t>
            </w:r>
            <w:r w:rsidR="00497E32">
              <w:rPr>
                <w:noProof/>
                <w:webHidden/>
              </w:rPr>
              <w:tab/>
            </w:r>
            <w:r w:rsidR="00497E32">
              <w:rPr>
                <w:noProof/>
                <w:webHidden/>
              </w:rPr>
              <w:fldChar w:fldCharType="begin"/>
            </w:r>
            <w:r w:rsidR="00497E32">
              <w:rPr>
                <w:noProof/>
                <w:webHidden/>
              </w:rPr>
              <w:instrText xml:space="preserve"> PAGEREF _Toc504599216 \h </w:instrText>
            </w:r>
            <w:r w:rsidR="00497E32">
              <w:rPr>
                <w:noProof/>
                <w:webHidden/>
              </w:rPr>
            </w:r>
            <w:r w:rsidR="00497E32">
              <w:rPr>
                <w:noProof/>
                <w:webHidden/>
              </w:rPr>
              <w:fldChar w:fldCharType="separate"/>
            </w:r>
            <w:r w:rsidR="00F94BA8">
              <w:rPr>
                <w:noProof/>
                <w:webHidden/>
              </w:rPr>
              <w:t>25</w:t>
            </w:r>
            <w:r w:rsidR="00497E32">
              <w:rPr>
                <w:noProof/>
                <w:webHidden/>
              </w:rPr>
              <w:fldChar w:fldCharType="end"/>
            </w:r>
          </w:hyperlink>
        </w:p>
        <w:p w14:paraId="338794E7" w14:textId="77777777" w:rsidR="00497E32" w:rsidRDefault="0044163A">
          <w:pPr>
            <w:pStyle w:val="TM3"/>
            <w:tabs>
              <w:tab w:val="right" w:leader="dot" w:pos="10450"/>
            </w:tabs>
            <w:rPr>
              <w:rFonts w:eastAsiaTheme="minorEastAsia" w:cstheme="minorBidi"/>
              <w:noProof/>
              <w:sz w:val="24"/>
              <w:szCs w:val="24"/>
            </w:rPr>
          </w:pPr>
          <w:hyperlink w:anchor="_Toc504599217" w:history="1">
            <w:r w:rsidR="00497E32" w:rsidRPr="002A6ABF">
              <w:rPr>
                <w:rStyle w:val="Lienhypertexte"/>
                <w:noProof/>
              </w:rPr>
              <w:t>8.5.4) Fichier /etc/httpd/conf.d/0-userdir.conf</w:t>
            </w:r>
            <w:r w:rsidR="00497E32">
              <w:rPr>
                <w:noProof/>
                <w:webHidden/>
              </w:rPr>
              <w:tab/>
            </w:r>
            <w:r w:rsidR="00497E32">
              <w:rPr>
                <w:noProof/>
                <w:webHidden/>
              </w:rPr>
              <w:fldChar w:fldCharType="begin"/>
            </w:r>
            <w:r w:rsidR="00497E32">
              <w:rPr>
                <w:noProof/>
                <w:webHidden/>
              </w:rPr>
              <w:instrText xml:space="preserve"> PAGEREF _Toc504599217 \h </w:instrText>
            </w:r>
            <w:r w:rsidR="00497E32">
              <w:rPr>
                <w:noProof/>
                <w:webHidden/>
              </w:rPr>
            </w:r>
            <w:r w:rsidR="00497E32">
              <w:rPr>
                <w:noProof/>
                <w:webHidden/>
              </w:rPr>
              <w:fldChar w:fldCharType="separate"/>
            </w:r>
            <w:r w:rsidR="00F94BA8">
              <w:rPr>
                <w:noProof/>
                <w:webHidden/>
              </w:rPr>
              <w:t>26</w:t>
            </w:r>
            <w:r w:rsidR="00497E32">
              <w:rPr>
                <w:noProof/>
                <w:webHidden/>
              </w:rPr>
              <w:fldChar w:fldCharType="end"/>
            </w:r>
          </w:hyperlink>
        </w:p>
        <w:p w14:paraId="736821AE" w14:textId="77777777" w:rsidR="00497E32" w:rsidRDefault="0044163A">
          <w:pPr>
            <w:pStyle w:val="TM3"/>
            <w:tabs>
              <w:tab w:val="right" w:leader="dot" w:pos="10450"/>
            </w:tabs>
            <w:rPr>
              <w:rFonts w:eastAsiaTheme="minorEastAsia" w:cstheme="minorBidi"/>
              <w:noProof/>
              <w:sz w:val="24"/>
              <w:szCs w:val="24"/>
            </w:rPr>
          </w:pPr>
          <w:hyperlink w:anchor="_Toc504599218" w:history="1">
            <w:r w:rsidR="00497E32" w:rsidRPr="002A6ABF">
              <w:rPr>
                <w:rStyle w:val="Lienhypertexte"/>
                <w:noProof/>
              </w:rPr>
              <w:t>8.5.5) Arborescence /var/www</w:t>
            </w:r>
            <w:r w:rsidR="00497E32">
              <w:rPr>
                <w:noProof/>
                <w:webHidden/>
              </w:rPr>
              <w:tab/>
            </w:r>
            <w:r w:rsidR="00497E32">
              <w:rPr>
                <w:noProof/>
                <w:webHidden/>
              </w:rPr>
              <w:fldChar w:fldCharType="begin"/>
            </w:r>
            <w:r w:rsidR="00497E32">
              <w:rPr>
                <w:noProof/>
                <w:webHidden/>
              </w:rPr>
              <w:instrText xml:space="preserve"> PAGEREF _Toc504599218 \h </w:instrText>
            </w:r>
            <w:r w:rsidR="00497E32">
              <w:rPr>
                <w:noProof/>
                <w:webHidden/>
              </w:rPr>
            </w:r>
            <w:r w:rsidR="00497E32">
              <w:rPr>
                <w:noProof/>
                <w:webHidden/>
              </w:rPr>
              <w:fldChar w:fldCharType="separate"/>
            </w:r>
            <w:r w:rsidR="00F94BA8">
              <w:rPr>
                <w:noProof/>
                <w:webHidden/>
              </w:rPr>
              <w:t>27</w:t>
            </w:r>
            <w:r w:rsidR="00497E32">
              <w:rPr>
                <w:noProof/>
                <w:webHidden/>
              </w:rPr>
              <w:fldChar w:fldCharType="end"/>
            </w:r>
          </w:hyperlink>
        </w:p>
        <w:p w14:paraId="7CE10027" w14:textId="77777777" w:rsidR="00497E32" w:rsidRDefault="0044163A">
          <w:pPr>
            <w:pStyle w:val="TM1"/>
            <w:tabs>
              <w:tab w:val="left" w:pos="480"/>
              <w:tab w:val="right" w:leader="dot" w:pos="10450"/>
            </w:tabs>
            <w:rPr>
              <w:rFonts w:eastAsiaTheme="minorEastAsia" w:cstheme="minorBidi"/>
              <w:b w:val="0"/>
              <w:bCs w:val="0"/>
              <w:noProof/>
            </w:rPr>
          </w:pPr>
          <w:hyperlink w:anchor="_Toc504599219" w:history="1">
            <w:r w:rsidR="00497E32" w:rsidRPr="002A6ABF">
              <w:rPr>
                <w:rStyle w:val="Lienhypertexte"/>
                <w:noProof/>
              </w:rPr>
              <w:t>9)</w:t>
            </w:r>
            <w:r w:rsidR="00497E32">
              <w:rPr>
                <w:rFonts w:eastAsiaTheme="minorEastAsia" w:cstheme="minorBidi"/>
                <w:b w:val="0"/>
                <w:bCs w:val="0"/>
                <w:noProof/>
              </w:rPr>
              <w:tab/>
            </w:r>
            <w:r w:rsidR="00497E32" w:rsidRPr="002A6ABF">
              <w:rPr>
                <w:rStyle w:val="Lienhypertexte"/>
                <w:noProof/>
              </w:rPr>
              <w:t>Maquette finale</w:t>
            </w:r>
            <w:r w:rsidR="00497E32">
              <w:rPr>
                <w:noProof/>
                <w:webHidden/>
              </w:rPr>
              <w:tab/>
            </w:r>
            <w:r w:rsidR="00497E32">
              <w:rPr>
                <w:noProof/>
                <w:webHidden/>
              </w:rPr>
              <w:fldChar w:fldCharType="begin"/>
            </w:r>
            <w:r w:rsidR="00497E32">
              <w:rPr>
                <w:noProof/>
                <w:webHidden/>
              </w:rPr>
              <w:instrText xml:space="preserve"> PAGEREF _Toc504599219 \h </w:instrText>
            </w:r>
            <w:r w:rsidR="00497E32">
              <w:rPr>
                <w:noProof/>
                <w:webHidden/>
              </w:rPr>
            </w:r>
            <w:r w:rsidR="00497E32">
              <w:rPr>
                <w:noProof/>
                <w:webHidden/>
              </w:rPr>
              <w:fldChar w:fldCharType="separate"/>
            </w:r>
            <w:r w:rsidR="00F94BA8">
              <w:rPr>
                <w:noProof/>
                <w:webHidden/>
              </w:rPr>
              <w:t>27</w:t>
            </w:r>
            <w:r w:rsidR="00497E32">
              <w:rPr>
                <w:noProof/>
                <w:webHidden/>
              </w:rPr>
              <w:fldChar w:fldCharType="end"/>
            </w:r>
          </w:hyperlink>
        </w:p>
        <w:p w14:paraId="0D5C459D" w14:textId="77777777" w:rsidR="00273CA2" w:rsidRDefault="00273CA2">
          <w:r>
            <w:rPr>
              <w:b/>
              <w:bCs/>
              <w:noProof/>
            </w:rPr>
            <w:fldChar w:fldCharType="end"/>
          </w:r>
        </w:p>
      </w:sdtContent>
    </w:sdt>
    <w:p w14:paraId="27E7631D" w14:textId="77777777" w:rsidR="00273CA2" w:rsidRDefault="00273CA2">
      <w:pPr>
        <w:rPr>
          <w:lang w:val="nl-BE"/>
        </w:rPr>
      </w:pPr>
      <w:r>
        <w:rPr>
          <w:lang w:val="nl-BE"/>
        </w:rPr>
        <w:br w:type="page"/>
      </w:r>
    </w:p>
    <w:p w14:paraId="72D22985" w14:textId="77777777" w:rsidR="00273CA2" w:rsidRDefault="00273CA2" w:rsidP="00273CA2">
      <w:pPr>
        <w:pStyle w:val="Titre1"/>
        <w:rPr>
          <w:lang w:val="nl-BE"/>
        </w:rPr>
      </w:pPr>
    </w:p>
    <w:p w14:paraId="038FD94B" w14:textId="77777777" w:rsidR="006E3F27" w:rsidRDefault="00273CA2" w:rsidP="00273CA2">
      <w:pPr>
        <w:pStyle w:val="Titre1"/>
        <w:numPr>
          <w:ilvl w:val="0"/>
          <w:numId w:val="2"/>
        </w:numPr>
        <w:rPr>
          <w:lang w:val="nl-BE"/>
        </w:rPr>
      </w:pPr>
      <w:bookmarkStart w:id="1" w:name="_Toc504599166"/>
      <w:r>
        <w:rPr>
          <w:lang w:val="nl-BE"/>
        </w:rPr>
        <w:t>Maquette avant modification</w:t>
      </w:r>
      <w:bookmarkEnd w:id="1"/>
    </w:p>
    <w:p w14:paraId="408FBD08" w14:textId="77777777" w:rsidR="00273CA2" w:rsidRDefault="00273CA2" w:rsidP="00273CA2"/>
    <w:p w14:paraId="6553AAE1" w14:textId="77777777" w:rsidR="00273CA2" w:rsidRPr="00273CA2" w:rsidRDefault="00273CA2" w:rsidP="00273CA2">
      <w:r>
        <w:rPr>
          <w:noProof/>
        </w:rPr>
        <w:drawing>
          <wp:inline distT="0" distB="0" distL="0" distR="0" wp14:anchorId="59E456FC" wp14:editId="27E9E175">
            <wp:extent cx="4961198" cy="35904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QUETTE_EX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4624" cy="3600181"/>
                    </a:xfrm>
                    <a:prstGeom prst="rect">
                      <a:avLst/>
                    </a:prstGeom>
                  </pic:spPr>
                </pic:pic>
              </a:graphicData>
            </a:graphic>
          </wp:inline>
        </w:drawing>
      </w:r>
    </w:p>
    <w:p w14:paraId="55CF64CF" w14:textId="77777777" w:rsidR="00273CA2" w:rsidRDefault="00273CA2" w:rsidP="00273CA2">
      <w:pPr>
        <w:pStyle w:val="Titre1"/>
        <w:numPr>
          <w:ilvl w:val="0"/>
          <w:numId w:val="2"/>
        </w:numPr>
      </w:pPr>
      <w:bookmarkStart w:id="2" w:name="_Toc504599167"/>
      <w:r>
        <w:t>Fichier de configuration départ de la maquette</w:t>
      </w:r>
      <w:bookmarkEnd w:id="2"/>
    </w:p>
    <w:p w14:paraId="105B48B2" w14:textId="77777777" w:rsidR="00273CA2" w:rsidRDefault="00273CA2" w:rsidP="00273CA2">
      <w:pPr>
        <w:pStyle w:val="Titre2"/>
      </w:pPr>
      <w:bookmarkStart w:id="3" w:name="_Toc504599168"/>
      <w:r>
        <w:t>2.1) /etc/named.conf du serveur DHCP</w:t>
      </w:r>
      <w:bookmarkEnd w:id="3"/>
    </w:p>
    <w:p w14:paraId="190092EF" w14:textId="77777777" w:rsidR="00273CA2" w:rsidRDefault="00273CA2" w:rsidP="00273CA2"/>
    <w:p w14:paraId="46118C21" w14:textId="77777777" w:rsidR="00EA34B6" w:rsidRPr="005F46CA" w:rsidRDefault="00273CA2" w:rsidP="00273CA2">
      <w:pPr>
        <w:rPr>
          <w:rFonts w:ascii="Andale Mono" w:hAnsi="Andale Mono"/>
          <w:sz w:val="16"/>
        </w:rPr>
      </w:pPr>
      <w:r w:rsidRPr="00EA34B6">
        <w:rPr>
          <w:noProof/>
          <w:sz w:val="18"/>
        </w:rPr>
        <w:drawing>
          <wp:anchor distT="0" distB="0" distL="114300" distR="114300" simplePos="0" relativeHeight="251662336" behindDoc="0" locked="0" layoutInCell="1" allowOverlap="1" wp14:anchorId="527B0C29" wp14:editId="558E65BF">
            <wp:simplePos x="0" y="0"/>
            <wp:positionH relativeFrom="column">
              <wp:align>left</wp:align>
            </wp:positionH>
            <wp:positionV relativeFrom="paragraph">
              <wp:align>top</wp:align>
            </wp:positionV>
            <wp:extent cx="2560898" cy="3841348"/>
            <wp:effectExtent l="0" t="0" r="508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hcp_conf_00_start.png"/>
                    <pic:cNvPicPr/>
                  </pic:nvPicPr>
                  <pic:blipFill rotWithShape="1">
                    <a:blip r:embed="rId10">
                      <a:extLst>
                        <a:ext uri="{28A0092B-C50C-407E-A947-70E740481C1C}">
                          <a14:useLocalDpi xmlns:a14="http://schemas.microsoft.com/office/drawing/2010/main" val="0"/>
                        </a:ext>
                      </a:extLst>
                    </a:blip>
                    <a:srcRect r="61921" b="23843"/>
                    <a:stretch/>
                  </pic:blipFill>
                  <pic:spPr bwMode="auto">
                    <a:xfrm>
                      <a:off x="0" y="0"/>
                      <a:ext cx="2560898" cy="3841348"/>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00EA34B6" w:rsidRPr="00EA34B6">
        <w:rPr>
          <w:sz w:val="18"/>
        </w:rPr>
        <w:t>d</w:t>
      </w:r>
      <w:r w:rsidR="00EA34B6" w:rsidRPr="005F46CA">
        <w:rPr>
          <w:rFonts w:ascii="Andale Mono" w:hAnsi="Andale Mono"/>
          <w:sz w:val="16"/>
        </w:rPr>
        <w:t>dns</w:t>
      </w:r>
      <w:proofErr w:type="gramEnd"/>
      <w:r w:rsidR="00EA34B6" w:rsidRPr="005F46CA">
        <w:rPr>
          <w:rFonts w:ascii="Andale Mono" w:hAnsi="Andale Mono"/>
          <w:sz w:val="16"/>
        </w:rPr>
        <w:t>-update-style none ;</w:t>
      </w:r>
    </w:p>
    <w:p w14:paraId="2A399566" w14:textId="77777777" w:rsidR="00EA34B6" w:rsidRPr="005F46CA" w:rsidRDefault="00EA34B6" w:rsidP="00273CA2">
      <w:pPr>
        <w:rPr>
          <w:rFonts w:ascii="Andale Mono" w:hAnsi="Andale Mono"/>
          <w:sz w:val="16"/>
        </w:rPr>
      </w:pPr>
      <w:proofErr w:type="gramStart"/>
      <w:r w:rsidRPr="005F46CA">
        <w:rPr>
          <w:rFonts w:ascii="Andale Mono" w:hAnsi="Andale Mono"/>
          <w:sz w:val="16"/>
        </w:rPr>
        <w:t>default</w:t>
      </w:r>
      <w:proofErr w:type="gramEnd"/>
      <w:r w:rsidRPr="005F46CA">
        <w:rPr>
          <w:rFonts w:ascii="Andale Mono" w:hAnsi="Andale Mono"/>
          <w:sz w:val="16"/>
        </w:rPr>
        <w:t>-lease-time 259200 ;</w:t>
      </w:r>
    </w:p>
    <w:p w14:paraId="7E252180" w14:textId="77777777" w:rsidR="00EA34B6" w:rsidRPr="005F46CA" w:rsidRDefault="00EA34B6" w:rsidP="00273CA2">
      <w:pPr>
        <w:rPr>
          <w:rFonts w:ascii="Andale Mono" w:hAnsi="Andale Mono"/>
          <w:sz w:val="16"/>
        </w:rPr>
      </w:pPr>
      <w:proofErr w:type="gramStart"/>
      <w:r w:rsidRPr="005F46CA">
        <w:rPr>
          <w:rFonts w:ascii="Andale Mono" w:hAnsi="Andale Mono"/>
          <w:sz w:val="16"/>
        </w:rPr>
        <w:t>max</w:t>
      </w:r>
      <w:proofErr w:type="gramEnd"/>
      <w:r w:rsidRPr="005F46CA">
        <w:rPr>
          <w:rFonts w:ascii="Andale Mono" w:hAnsi="Andale Mono"/>
          <w:sz w:val="16"/>
        </w:rPr>
        <w:t>-lease-time 518400 ;</w:t>
      </w:r>
    </w:p>
    <w:p w14:paraId="71831539" w14:textId="77777777" w:rsidR="00EA34B6" w:rsidRPr="005F46CA" w:rsidRDefault="00EA34B6" w:rsidP="00273CA2">
      <w:pPr>
        <w:rPr>
          <w:rFonts w:ascii="Andale Mono" w:hAnsi="Andale Mono"/>
          <w:sz w:val="16"/>
        </w:rPr>
      </w:pPr>
    </w:p>
    <w:p w14:paraId="4CD210EF" w14:textId="77777777" w:rsidR="00EA34B6" w:rsidRPr="005F46CA" w:rsidRDefault="00EA34B6" w:rsidP="00273CA2">
      <w:pPr>
        <w:rPr>
          <w:rFonts w:ascii="Andale Mono" w:hAnsi="Andale Mono"/>
          <w:sz w:val="16"/>
        </w:rPr>
      </w:pPr>
      <w:proofErr w:type="gramStart"/>
      <w:r w:rsidRPr="005F46CA">
        <w:rPr>
          <w:rFonts w:ascii="Andale Mono" w:hAnsi="Andale Mono"/>
          <w:sz w:val="16"/>
        </w:rPr>
        <w:t>subnet</w:t>
      </w:r>
      <w:proofErr w:type="gramEnd"/>
      <w:r w:rsidRPr="005F46CA">
        <w:rPr>
          <w:rFonts w:ascii="Andale Mono" w:hAnsi="Andale Mono"/>
          <w:sz w:val="16"/>
        </w:rPr>
        <w:t xml:space="preserve"> 10.0.2.0 netmask 255.255.255.0</w:t>
      </w:r>
    </w:p>
    <w:p w14:paraId="31E089F3" w14:textId="77777777" w:rsidR="00EA34B6" w:rsidRPr="005F46CA" w:rsidRDefault="00EA34B6" w:rsidP="00273CA2">
      <w:pPr>
        <w:rPr>
          <w:rFonts w:ascii="Andale Mono" w:hAnsi="Andale Mono"/>
          <w:sz w:val="16"/>
        </w:rPr>
      </w:pPr>
      <w:r w:rsidRPr="005F46CA">
        <w:rPr>
          <w:rFonts w:ascii="Andale Mono" w:hAnsi="Andale Mono"/>
          <w:sz w:val="16"/>
        </w:rPr>
        <w:t>{</w:t>
      </w:r>
    </w:p>
    <w:p w14:paraId="0E19030D"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range</w:t>
      </w:r>
      <w:proofErr w:type="gramEnd"/>
      <w:r w:rsidRPr="005F46CA">
        <w:rPr>
          <w:rFonts w:ascii="Andale Mono" w:hAnsi="Andale Mono"/>
          <w:sz w:val="16"/>
        </w:rPr>
        <w:t xml:space="preserve"> 10.0.2.10 10.0.2.20 ;</w:t>
      </w:r>
    </w:p>
    <w:p w14:paraId="7096C00B"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subnet-mask 255.255.255.0 ;</w:t>
      </w:r>
    </w:p>
    <w:p w14:paraId="62525A48"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broadcast-address 10.0.2.255 ;</w:t>
      </w:r>
    </w:p>
    <w:p w14:paraId="0C5E78C4"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domain-name-servers 10.0.3.2 ;</w:t>
      </w:r>
    </w:p>
    <w:p w14:paraId="1F4BAD4E"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use</w:t>
      </w:r>
      <w:proofErr w:type="gramEnd"/>
      <w:r w:rsidRPr="005F46CA">
        <w:rPr>
          <w:rFonts w:ascii="Andale Mono" w:hAnsi="Andale Mono"/>
          <w:sz w:val="16"/>
        </w:rPr>
        <w:t>-host-decl-names on ;</w:t>
      </w:r>
    </w:p>
    <w:p w14:paraId="3544425B" w14:textId="77777777" w:rsidR="00EA34B6" w:rsidRPr="005F46CA" w:rsidRDefault="00EA34B6" w:rsidP="00EA34B6">
      <w:pPr>
        <w:ind w:firstLine="708"/>
        <w:rPr>
          <w:rFonts w:ascii="Andale Mono" w:hAnsi="Andale Mono"/>
          <w:sz w:val="16"/>
        </w:rPr>
      </w:pPr>
    </w:p>
    <w:p w14:paraId="16B27FAB"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host</w:t>
      </w:r>
      <w:proofErr w:type="gramEnd"/>
      <w:r w:rsidRPr="005F46CA">
        <w:rPr>
          <w:rFonts w:ascii="Andale Mono" w:hAnsi="Andale Mono"/>
          <w:sz w:val="16"/>
        </w:rPr>
        <w:t xml:space="preserve"> WS</w:t>
      </w:r>
    </w:p>
    <w:p w14:paraId="58D87818" w14:textId="77777777" w:rsidR="00EA34B6" w:rsidRPr="005F46CA" w:rsidRDefault="00EA34B6" w:rsidP="00EA34B6">
      <w:pPr>
        <w:ind w:firstLine="708"/>
        <w:rPr>
          <w:rFonts w:ascii="Andale Mono" w:hAnsi="Andale Mono"/>
          <w:sz w:val="16"/>
        </w:rPr>
      </w:pPr>
      <w:r w:rsidRPr="005F46CA">
        <w:rPr>
          <w:rFonts w:ascii="Andale Mono" w:hAnsi="Andale Mono"/>
          <w:sz w:val="16"/>
        </w:rPr>
        <w:t>{</w:t>
      </w:r>
    </w:p>
    <w:p w14:paraId="03841AAC"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gramStart"/>
      <w:r w:rsidRPr="005F46CA">
        <w:rPr>
          <w:rFonts w:ascii="Andale Mono" w:hAnsi="Andale Mono"/>
          <w:sz w:val="16"/>
        </w:rPr>
        <w:t>hardware</w:t>
      </w:r>
      <w:proofErr w:type="gramEnd"/>
      <w:r w:rsidRPr="005F46CA">
        <w:rPr>
          <w:rFonts w:ascii="Andale Mono" w:hAnsi="Andale Mono"/>
          <w:sz w:val="16"/>
        </w:rPr>
        <w:t xml:space="preserve"> ethernet 08:00:27:21:C4:36 ;</w:t>
      </w:r>
    </w:p>
    <w:p w14:paraId="7DFFE5D0"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gramStart"/>
      <w:r w:rsidRPr="005F46CA">
        <w:rPr>
          <w:rFonts w:ascii="Andale Mono" w:hAnsi="Andale Mono"/>
          <w:sz w:val="16"/>
        </w:rPr>
        <w:t>fixed</w:t>
      </w:r>
      <w:proofErr w:type="gramEnd"/>
      <w:r w:rsidRPr="005F46CA">
        <w:rPr>
          <w:rFonts w:ascii="Andale Mono" w:hAnsi="Andale Mono"/>
          <w:sz w:val="16"/>
        </w:rPr>
        <w:t>-address 10.0.2.2 ;</w:t>
      </w:r>
    </w:p>
    <w:p w14:paraId="5D2058A4"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gramStart"/>
      <w:r w:rsidRPr="005F46CA">
        <w:rPr>
          <w:rFonts w:ascii="Andale Mono" w:hAnsi="Andale Mono"/>
          <w:sz w:val="16"/>
        </w:rPr>
        <w:t>option</w:t>
      </w:r>
      <w:proofErr w:type="gramEnd"/>
      <w:r w:rsidRPr="005F46CA">
        <w:rPr>
          <w:rFonts w:ascii="Andale Mono" w:hAnsi="Andale Mono"/>
          <w:sz w:val="16"/>
        </w:rPr>
        <w:t xml:space="preserve"> host-name </w:t>
      </w:r>
      <w:r w:rsidRPr="005F46CA">
        <w:rPr>
          <w:rFonts w:ascii="Helvetica" w:eastAsia="Helvetica" w:hAnsi="Helvetica" w:cs="Helvetica"/>
          <w:sz w:val="16"/>
        </w:rPr>
        <w:t>« WS » ;</w:t>
      </w:r>
    </w:p>
    <w:p w14:paraId="3CF583FD" w14:textId="77777777" w:rsidR="00EA34B6" w:rsidRPr="005F46CA" w:rsidRDefault="00EA34B6" w:rsidP="00EA34B6">
      <w:pPr>
        <w:ind w:firstLine="708"/>
        <w:rPr>
          <w:rFonts w:ascii="Andale Mono" w:hAnsi="Andale Mono"/>
          <w:sz w:val="16"/>
        </w:rPr>
      </w:pPr>
      <w:r w:rsidRPr="005F46CA">
        <w:rPr>
          <w:rFonts w:ascii="Andale Mono" w:hAnsi="Andale Mono"/>
          <w:sz w:val="16"/>
        </w:rPr>
        <w:t>}</w:t>
      </w:r>
    </w:p>
    <w:p w14:paraId="31D556C7" w14:textId="77777777" w:rsidR="00EA34B6" w:rsidRPr="005F46CA" w:rsidRDefault="00EA34B6" w:rsidP="00273CA2">
      <w:pPr>
        <w:rPr>
          <w:rFonts w:ascii="Andale Mono" w:hAnsi="Andale Mono"/>
          <w:sz w:val="16"/>
        </w:rPr>
      </w:pPr>
      <w:r w:rsidRPr="005F46CA">
        <w:rPr>
          <w:rFonts w:ascii="Andale Mono" w:hAnsi="Andale Mono"/>
          <w:sz w:val="16"/>
        </w:rPr>
        <w:t>}</w:t>
      </w:r>
    </w:p>
    <w:p w14:paraId="606EF046" w14:textId="77777777" w:rsidR="00EA34B6" w:rsidRPr="005F46CA" w:rsidRDefault="00EA34B6" w:rsidP="00EA34B6">
      <w:pPr>
        <w:rPr>
          <w:rFonts w:ascii="Andale Mono" w:hAnsi="Andale Mono"/>
          <w:sz w:val="16"/>
        </w:rPr>
      </w:pPr>
      <w:proofErr w:type="gramStart"/>
      <w:r w:rsidRPr="005F46CA">
        <w:rPr>
          <w:rFonts w:ascii="Andale Mono" w:hAnsi="Andale Mono"/>
          <w:sz w:val="16"/>
        </w:rPr>
        <w:t>subnet</w:t>
      </w:r>
      <w:proofErr w:type="gramEnd"/>
      <w:r w:rsidRPr="005F46CA">
        <w:rPr>
          <w:rFonts w:ascii="Andale Mono" w:hAnsi="Andale Mono"/>
          <w:sz w:val="16"/>
        </w:rPr>
        <w:t xml:space="preserve"> 10.0.3.0 netmask 255.255.255.0</w:t>
      </w:r>
    </w:p>
    <w:p w14:paraId="1B04A16C" w14:textId="77777777" w:rsidR="00EA34B6" w:rsidRPr="005F46CA" w:rsidRDefault="00EA34B6" w:rsidP="00EA34B6">
      <w:pPr>
        <w:rPr>
          <w:rFonts w:ascii="Andale Mono" w:hAnsi="Andale Mono"/>
          <w:sz w:val="16"/>
        </w:rPr>
      </w:pPr>
      <w:r w:rsidRPr="005F46CA">
        <w:rPr>
          <w:rFonts w:ascii="Andale Mono" w:hAnsi="Andale Mono"/>
          <w:sz w:val="16"/>
        </w:rPr>
        <w:t>{</w:t>
      </w:r>
    </w:p>
    <w:p w14:paraId="1BB1669B"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range</w:t>
      </w:r>
      <w:proofErr w:type="gramEnd"/>
      <w:r w:rsidRPr="005F46CA">
        <w:rPr>
          <w:rFonts w:ascii="Andale Mono" w:hAnsi="Andale Mono"/>
          <w:sz w:val="16"/>
        </w:rPr>
        <w:t xml:space="preserve"> 10.0.3.10 10.0.3.20 ;</w:t>
      </w:r>
    </w:p>
    <w:p w14:paraId="7FBA0EE3"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subnet-mask 255.255.255.0 ;</w:t>
      </w:r>
    </w:p>
    <w:p w14:paraId="1FDA1EB7"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broadcast-address 10.0.3.255 ;</w:t>
      </w:r>
    </w:p>
    <w:p w14:paraId="0DD91CE3"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option</w:t>
      </w:r>
      <w:proofErr w:type="gramEnd"/>
      <w:r w:rsidRPr="005F46CA">
        <w:rPr>
          <w:rFonts w:ascii="Andale Mono" w:hAnsi="Andale Mono"/>
          <w:sz w:val="16"/>
        </w:rPr>
        <w:t xml:space="preserve"> domain-name-servers 10.0.3.2 ;</w:t>
      </w:r>
    </w:p>
    <w:p w14:paraId="5D35F21A"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use</w:t>
      </w:r>
      <w:proofErr w:type="gramEnd"/>
      <w:r w:rsidRPr="005F46CA">
        <w:rPr>
          <w:rFonts w:ascii="Andale Mono" w:hAnsi="Andale Mono"/>
          <w:sz w:val="16"/>
        </w:rPr>
        <w:t>-host-decl-names on ;</w:t>
      </w:r>
    </w:p>
    <w:p w14:paraId="7995ADC7" w14:textId="77777777" w:rsidR="00EA34B6" w:rsidRPr="005F46CA" w:rsidRDefault="00EA34B6" w:rsidP="00EA34B6">
      <w:pPr>
        <w:ind w:firstLine="708"/>
        <w:rPr>
          <w:rFonts w:ascii="Andale Mono" w:hAnsi="Andale Mono"/>
          <w:sz w:val="16"/>
        </w:rPr>
      </w:pPr>
    </w:p>
    <w:p w14:paraId="7E389F6E" w14:textId="77777777" w:rsidR="00EA34B6" w:rsidRPr="005F46CA" w:rsidRDefault="00EA34B6" w:rsidP="00EA34B6">
      <w:pPr>
        <w:ind w:firstLine="708"/>
        <w:rPr>
          <w:rFonts w:ascii="Andale Mono" w:hAnsi="Andale Mono"/>
          <w:sz w:val="16"/>
        </w:rPr>
      </w:pPr>
      <w:proofErr w:type="gramStart"/>
      <w:r w:rsidRPr="005F46CA">
        <w:rPr>
          <w:rFonts w:ascii="Andale Mono" w:hAnsi="Andale Mono"/>
          <w:sz w:val="16"/>
        </w:rPr>
        <w:t>host</w:t>
      </w:r>
      <w:proofErr w:type="gramEnd"/>
      <w:r w:rsidRPr="005F46CA">
        <w:rPr>
          <w:rFonts w:ascii="Andale Mono" w:hAnsi="Andale Mono"/>
          <w:sz w:val="16"/>
        </w:rPr>
        <w:t xml:space="preserve"> DNS1</w:t>
      </w:r>
    </w:p>
    <w:p w14:paraId="5D492DC7" w14:textId="77777777" w:rsidR="00EA34B6" w:rsidRPr="005F46CA" w:rsidRDefault="00EA34B6" w:rsidP="00EA34B6">
      <w:pPr>
        <w:ind w:firstLine="708"/>
        <w:rPr>
          <w:rFonts w:ascii="Andale Mono" w:hAnsi="Andale Mono"/>
          <w:sz w:val="16"/>
        </w:rPr>
      </w:pPr>
      <w:r w:rsidRPr="005F46CA">
        <w:rPr>
          <w:rFonts w:ascii="Andale Mono" w:hAnsi="Andale Mono"/>
          <w:sz w:val="16"/>
        </w:rPr>
        <w:t>{</w:t>
      </w:r>
    </w:p>
    <w:p w14:paraId="5B6E1E02"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gramStart"/>
      <w:r w:rsidRPr="005F46CA">
        <w:rPr>
          <w:rFonts w:ascii="Andale Mono" w:hAnsi="Andale Mono"/>
          <w:sz w:val="16"/>
        </w:rPr>
        <w:t>hardware</w:t>
      </w:r>
      <w:proofErr w:type="gramEnd"/>
      <w:r w:rsidRPr="005F46CA">
        <w:rPr>
          <w:rFonts w:ascii="Andale Mono" w:hAnsi="Andale Mono"/>
          <w:sz w:val="16"/>
        </w:rPr>
        <w:t xml:space="preserve"> ethernet 08:00:27:E4:23:43;</w:t>
      </w:r>
    </w:p>
    <w:p w14:paraId="2A821017"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gramStart"/>
      <w:r w:rsidRPr="005F46CA">
        <w:rPr>
          <w:rFonts w:ascii="Andale Mono" w:hAnsi="Andale Mono"/>
          <w:sz w:val="16"/>
        </w:rPr>
        <w:t>fixed</w:t>
      </w:r>
      <w:proofErr w:type="gramEnd"/>
      <w:r w:rsidRPr="005F46CA">
        <w:rPr>
          <w:rFonts w:ascii="Andale Mono" w:hAnsi="Andale Mono"/>
          <w:sz w:val="16"/>
        </w:rPr>
        <w:t>-address 10.0.2.2 ;</w:t>
      </w:r>
    </w:p>
    <w:p w14:paraId="5AB00245" w14:textId="77777777" w:rsidR="00EA34B6" w:rsidRPr="005F46CA" w:rsidRDefault="00EA34B6" w:rsidP="00EA34B6">
      <w:pPr>
        <w:ind w:firstLine="708"/>
        <w:rPr>
          <w:rFonts w:ascii="Andale Mono" w:hAnsi="Andale Mono"/>
          <w:sz w:val="16"/>
        </w:rPr>
      </w:pPr>
      <w:r w:rsidRPr="005F46CA">
        <w:rPr>
          <w:rFonts w:ascii="Andale Mono" w:hAnsi="Andale Mono"/>
          <w:sz w:val="16"/>
        </w:rPr>
        <w:tab/>
      </w:r>
      <w:r w:rsidRPr="005F46CA">
        <w:rPr>
          <w:rFonts w:ascii="Andale Mono" w:hAnsi="Andale Mono"/>
          <w:sz w:val="16"/>
        </w:rPr>
        <w:tab/>
      </w:r>
      <w:proofErr w:type="gramStart"/>
      <w:r w:rsidRPr="005F46CA">
        <w:rPr>
          <w:rFonts w:ascii="Andale Mono" w:hAnsi="Andale Mono"/>
          <w:sz w:val="16"/>
        </w:rPr>
        <w:t>option</w:t>
      </w:r>
      <w:proofErr w:type="gramEnd"/>
      <w:r w:rsidRPr="005F46CA">
        <w:rPr>
          <w:rFonts w:ascii="Andale Mono" w:hAnsi="Andale Mono"/>
          <w:sz w:val="16"/>
        </w:rPr>
        <w:t xml:space="preserve"> host-name </w:t>
      </w:r>
      <w:r w:rsidRPr="005F46CA">
        <w:rPr>
          <w:rFonts w:ascii="Helvetica" w:eastAsia="Helvetica" w:hAnsi="Helvetica" w:cs="Helvetica"/>
          <w:sz w:val="16"/>
        </w:rPr>
        <w:t>« WS » ;</w:t>
      </w:r>
    </w:p>
    <w:p w14:paraId="2D53E896" w14:textId="77777777" w:rsidR="00EA34B6" w:rsidRPr="005F46CA" w:rsidRDefault="00EA34B6" w:rsidP="00EA34B6">
      <w:pPr>
        <w:ind w:firstLine="708"/>
        <w:rPr>
          <w:rFonts w:ascii="Andale Mono" w:hAnsi="Andale Mono"/>
          <w:sz w:val="16"/>
        </w:rPr>
      </w:pPr>
      <w:r w:rsidRPr="005F46CA">
        <w:rPr>
          <w:rFonts w:ascii="Andale Mono" w:hAnsi="Andale Mono"/>
          <w:sz w:val="16"/>
        </w:rPr>
        <w:t>}</w:t>
      </w:r>
    </w:p>
    <w:p w14:paraId="070E7BF7" w14:textId="77777777" w:rsidR="00EA34B6" w:rsidRPr="005F46CA" w:rsidRDefault="001D1386" w:rsidP="00EA34B6">
      <w:pPr>
        <w:rPr>
          <w:rFonts w:ascii="Andale Mono" w:hAnsi="Andale Mono"/>
          <w:sz w:val="16"/>
        </w:rPr>
      </w:pPr>
      <w:r w:rsidRPr="005F46CA">
        <w:rPr>
          <w:rFonts w:ascii="Andale Mono" w:hAnsi="Andale Mono"/>
          <w:sz w:val="16"/>
        </w:rPr>
        <w:t xml:space="preserve"> </w:t>
      </w:r>
      <w:r w:rsidRPr="005F46CA">
        <w:rPr>
          <w:rFonts w:ascii="Andale Mono" w:hAnsi="Andale Mono"/>
          <w:sz w:val="16"/>
        </w:rPr>
        <w:tab/>
      </w:r>
      <w:r w:rsidRPr="005F46CA">
        <w:rPr>
          <w:rFonts w:ascii="Andale Mono" w:hAnsi="Andale Mono"/>
          <w:sz w:val="16"/>
        </w:rPr>
        <w:tab/>
      </w:r>
      <w:r w:rsidRPr="005F46CA">
        <w:rPr>
          <w:rFonts w:ascii="Andale Mono" w:hAnsi="Andale Mono"/>
          <w:sz w:val="16"/>
        </w:rPr>
        <w:tab/>
      </w:r>
      <w:r w:rsidRPr="005F46CA">
        <w:rPr>
          <w:rFonts w:ascii="Andale Mono" w:hAnsi="Andale Mono"/>
          <w:sz w:val="16"/>
        </w:rPr>
        <w:tab/>
      </w:r>
      <w:r w:rsidRPr="005F46CA">
        <w:rPr>
          <w:rFonts w:ascii="Andale Mono" w:hAnsi="Andale Mono"/>
          <w:sz w:val="16"/>
        </w:rPr>
        <w:tab/>
      </w:r>
      <w:r w:rsidRPr="005F46CA">
        <w:rPr>
          <w:rFonts w:ascii="Andale Mono" w:hAnsi="Andale Mono"/>
          <w:sz w:val="16"/>
        </w:rPr>
        <w:tab/>
      </w:r>
      <w:r w:rsidR="00EA34B6" w:rsidRPr="005F46CA">
        <w:rPr>
          <w:rFonts w:ascii="Andale Mono" w:hAnsi="Andale Mono"/>
          <w:sz w:val="16"/>
        </w:rPr>
        <w:t>}</w:t>
      </w:r>
    </w:p>
    <w:p w14:paraId="51B6726B" w14:textId="77777777" w:rsidR="00C26349" w:rsidRDefault="00C26349" w:rsidP="00273CA2"/>
    <w:p w14:paraId="5F505BD8" w14:textId="77777777" w:rsidR="00C26349" w:rsidRDefault="00C26349">
      <w:r>
        <w:br w:type="page"/>
      </w:r>
    </w:p>
    <w:p w14:paraId="28E059AB" w14:textId="77777777" w:rsidR="00273CA2" w:rsidRDefault="00273CA2" w:rsidP="00273CA2"/>
    <w:p w14:paraId="41DCB3B0" w14:textId="77777777" w:rsidR="00C26349" w:rsidRDefault="00C26349" w:rsidP="00C26349">
      <w:pPr>
        <w:pStyle w:val="Titre2"/>
      </w:pPr>
      <w:bookmarkStart w:id="4" w:name="_Toc504599169"/>
      <w:r>
        <w:t>2.2) /etc/sysconfig/dhcrelay du routeur R2</w:t>
      </w:r>
      <w:bookmarkEnd w:id="4"/>
    </w:p>
    <w:p w14:paraId="4AE6341D" w14:textId="77777777" w:rsidR="00C26349" w:rsidRDefault="00C26349" w:rsidP="00C26349"/>
    <w:p w14:paraId="7C6A19D1" w14:textId="77777777" w:rsidR="00C26349" w:rsidRDefault="00E228DF" w:rsidP="00C26349">
      <w:r>
        <w:rPr>
          <w:noProof/>
        </w:rPr>
        <w:drawing>
          <wp:inline distT="0" distB="0" distL="0" distR="0" wp14:anchorId="52E23CF5" wp14:editId="4C496469">
            <wp:extent cx="2845942" cy="10166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hcp_relay_R2_start.png"/>
                    <pic:cNvPicPr/>
                  </pic:nvPicPr>
                  <pic:blipFill rotWithShape="1">
                    <a:blip r:embed="rId11">
                      <a:extLst>
                        <a:ext uri="{28A0092B-C50C-407E-A947-70E740481C1C}">
                          <a14:useLocalDpi xmlns:a14="http://schemas.microsoft.com/office/drawing/2010/main" val="0"/>
                        </a:ext>
                      </a:extLst>
                    </a:blip>
                    <a:srcRect r="46312" b="65478"/>
                    <a:stretch/>
                  </pic:blipFill>
                  <pic:spPr bwMode="auto">
                    <a:xfrm>
                      <a:off x="0" y="0"/>
                      <a:ext cx="2864306" cy="1023195"/>
                    </a:xfrm>
                    <a:prstGeom prst="rect">
                      <a:avLst/>
                    </a:prstGeom>
                    <a:ln>
                      <a:noFill/>
                    </a:ln>
                    <a:extLst>
                      <a:ext uri="{53640926-AAD7-44D8-BBD7-CCE9431645EC}">
                        <a14:shadowObscured xmlns:a14="http://schemas.microsoft.com/office/drawing/2010/main"/>
                      </a:ext>
                    </a:extLst>
                  </pic:spPr>
                </pic:pic>
              </a:graphicData>
            </a:graphic>
          </wp:inline>
        </w:drawing>
      </w:r>
    </w:p>
    <w:p w14:paraId="0D6D6C9A" w14:textId="77777777" w:rsidR="00E228DF" w:rsidRDefault="00E228DF" w:rsidP="00C26349"/>
    <w:p w14:paraId="39EC0538" w14:textId="77777777" w:rsidR="00E228DF" w:rsidRDefault="00E228DF" w:rsidP="00E228DF">
      <w:pPr>
        <w:pStyle w:val="Titre1"/>
        <w:numPr>
          <w:ilvl w:val="0"/>
          <w:numId w:val="2"/>
        </w:numPr>
      </w:pPr>
      <w:bookmarkStart w:id="5" w:name="_Toc504599170"/>
      <w:r>
        <w:t>Modification désirée</w:t>
      </w:r>
      <w:r w:rsidR="00A444F1">
        <w:t xml:space="preserve"> : </w:t>
      </w:r>
      <w:r w:rsidR="0033594A">
        <w:t>adressage dynamique rezo DMZ</w:t>
      </w:r>
      <w:bookmarkEnd w:id="5"/>
    </w:p>
    <w:p w14:paraId="2E9114CE" w14:textId="77777777" w:rsidR="00E228DF" w:rsidRDefault="00E228DF" w:rsidP="00E228DF">
      <w:pPr>
        <w:pStyle w:val="Sansinterligne"/>
      </w:pPr>
    </w:p>
    <w:p w14:paraId="0ED7E60D" w14:textId="77777777" w:rsidR="00E228DF" w:rsidRDefault="00E228DF" w:rsidP="00E228DF">
      <w:pPr>
        <w:pStyle w:val="Sansinterligne"/>
        <w:ind w:firstLine="360"/>
      </w:pPr>
      <w:r>
        <w:t xml:space="preserve">On souhaite modifier la maquette réseau, afin que le serveur WEB se trouvant dans le réseau </w:t>
      </w:r>
      <w:r w:rsidRPr="00E228DF">
        <w:rPr>
          <w:i/>
        </w:rPr>
        <w:t>dmz</w:t>
      </w:r>
      <w:r>
        <w:rPr>
          <w:i/>
        </w:rPr>
        <w:t xml:space="preserve"> </w:t>
      </w:r>
      <w:r>
        <w:t xml:space="preserve">puisse obtenir sa configuration de sa carte Ethernet via le serveur DHCP. </w:t>
      </w:r>
    </w:p>
    <w:p w14:paraId="0BA13194" w14:textId="77777777" w:rsidR="00E228DF" w:rsidRDefault="00E228DF" w:rsidP="00E228DF">
      <w:pPr>
        <w:pStyle w:val="Sansinterligne"/>
        <w:ind w:firstLine="360"/>
      </w:pPr>
      <w:r>
        <w:t>Pour cela, il va falloir installer dhcprelay sur le serveur R1. Il va falloir également configurer le serveur DHCP pour que celui-ci attribue des adresses dans le réseau dmz et plus précisément pour le serveurs WEB.</w:t>
      </w:r>
    </w:p>
    <w:p w14:paraId="41F7BEBA" w14:textId="77777777" w:rsidR="00E228DF" w:rsidRDefault="00E228DF" w:rsidP="00E228DF">
      <w:pPr>
        <w:pStyle w:val="Sansinterligne"/>
      </w:pPr>
    </w:p>
    <w:p w14:paraId="585CB5BE" w14:textId="77777777" w:rsidR="00E228DF" w:rsidRDefault="001010ED" w:rsidP="001010ED">
      <w:pPr>
        <w:pStyle w:val="Titre2"/>
      </w:pPr>
      <w:bookmarkStart w:id="6" w:name="_Toc504599171"/>
      <w:r>
        <w:t xml:space="preserve">3.1) </w:t>
      </w:r>
      <w:r w:rsidR="00E228DF">
        <w:t xml:space="preserve">Taches </w:t>
      </w:r>
      <w:r w:rsidR="00E228DF">
        <w:rPr>
          <w:rFonts w:ascii="Helvetica" w:eastAsia="Helvetica" w:hAnsi="Helvetica" w:cs="Helvetica"/>
        </w:rPr>
        <w:t>à réa</w:t>
      </w:r>
      <w:r w:rsidR="00E228DF">
        <w:t>liser</w:t>
      </w:r>
      <w:bookmarkEnd w:id="6"/>
    </w:p>
    <w:p w14:paraId="77B5217F" w14:textId="77777777" w:rsidR="00E228DF" w:rsidRDefault="001010ED" w:rsidP="001010ED">
      <w:pPr>
        <w:pStyle w:val="Titre3"/>
      </w:pPr>
      <w:bookmarkStart w:id="7" w:name="_Toc504599172"/>
      <w:r>
        <w:t>3</w:t>
      </w:r>
      <w:r w:rsidR="00E228DF">
        <w:t>.1</w:t>
      </w:r>
      <w:r>
        <w:t>.1</w:t>
      </w:r>
      <w:r w:rsidR="00E228DF">
        <w:t>)</w:t>
      </w:r>
      <w:r>
        <w:t xml:space="preserve"> </w:t>
      </w:r>
      <w:r w:rsidR="00E228DF">
        <w:t>Sur R1</w:t>
      </w:r>
      <w:bookmarkEnd w:id="7"/>
    </w:p>
    <w:p w14:paraId="7AD2FF6B" w14:textId="77777777" w:rsidR="00E228DF" w:rsidRDefault="00E228DF" w:rsidP="00E228DF">
      <w:pPr>
        <w:pStyle w:val="Sansinterligne"/>
      </w:pPr>
    </w:p>
    <w:p w14:paraId="0B9D967F" w14:textId="77777777" w:rsidR="00E228DF" w:rsidRDefault="00E228DF" w:rsidP="00E228DF">
      <w:pPr>
        <w:pStyle w:val="Sansinterligne"/>
      </w:pPr>
      <w:r>
        <w:t xml:space="preserve">La première chose à faire sur R1 est d’installer dhcp via la commande </w:t>
      </w:r>
      <w:r>
        <w:sym w:font="Wingdings" w:char="F0E0"/>
      </w:r>
      <w:r>
        <w:t xml:space="preserve"> </w:t>
      </w:r>
      <w:r w:rsidRPr="000809E6">
        <w:rPr>
          <w:highlight w:val="yellow"/>
        </w:rPr>
        <w:t># yum install dhcp –y</w:t>
      </w:r>
    </w:p>
    <w:p w14:paraId="37A34BE5" w14:textId="77777777" w:rsidR="00E228DF" w:rsidRDefault="00E228DF" w:rsidP="00E228DF">
      <w:pPr>
        <w:pStyle w:val="Sansinterligne"/>
      </w:pPr>
      <w:r>
        <w:t xml:space="preserve">Ensuite, il vaudra modifier le fichier </w:t>
      </w:r>
      <w:r w:rsidRPr="000809E6">
        <w:rPr>
          <w:highlight w:val="yellow"/>
        </w:rPr>
        <w:t>/etc/sysconfig/dhcrelay</w:t>
      </w:r>
      <w:r>
        <w:t xml:space="preserve"> afin d’y ajouter les interfaces de relais et l’adresse ip du serveur DHCP. Le fichier devait ressembler à ça :   </w:t>
      </w:r>
    </w:p>
    <w:p w14:paraId="0EA36E28" w14:textId="77777777" w:rsidR="0033594A" w:rsidRDefault="0033594A" w:rsidP="00E228DF">
      <w:pPr>
        <w:pStyle w:val="Sansinterligne"/>
      </w:pPr>
    </w:p>
    <w:p w14:paraId="2EC59F77" w14:textId="77777777" w:rsidR="0033594A" w:rsidRDefault="0033594A" w:rsidP="00E228DF">
      <w:pPr>
        <w:pStyle w:val="Sansinterligne"/>
      </w:pPr>
      <w:r>
        <w:rPr>
          <w:noProof/>
        </w:rPr>
        <w:drawing>
          <wp:inline distT="0" distB="0" distL="0" distR="0" wp14:anchorId="369DEF14" wp14:editId="63E9B16C">
            <wp:extent cx="3595955" cy="1232535"/>
            <wp:effectExtent l="0" t="0" r="11430" b="1206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cp_relay_R1_modif.png"/>
                    <pic:cNvPicPr/>
                  </pic:nvPicPr>
                  <pic:blipFill rotWithShape="1">
                    <a:blip r:embed="rId12">
                      <a:extLst>
                        <a:ext uri="{28A0092B-C50C-407E-A947-70E740481C1C}">
                          <a14:useLocalDpi xmlns:a14="http://schemas.microsoft.com/office/drawing/2010/main" val="0"/>
                        </a:ext>
                      </a:extLst>
                    </a:blip>
                    <a:srcRect r="45845" b="66588"/>
                    <a:stretch/>
                  </pic:blipFill>
                  <pic:spPr bwMode="auto">
                    <a:xfrm>
                      <a:off x="0" y="0"/>
                      <a:ext cx="3597014" cy="1232898"/>
                    </a:xfrm>
                    <a:prstGeom prst="rect">
                      <a:avLst/>
                    </a:prstGeom>
                    <a:ln>
                      <a:noFill/>
                    </a:ln>
                    <a:extLst>
                      <a:ext uri="{53640926-AAD7-44D8-BBD7-CCE9431645EC}">
                        <a14:shadowObscured xmlns:a14="http://schemas.microsoft.com/office/drawing/2010/main"/>
                      </a:ext>
                    </a:extLst>
                  </pic:spPr>
                </pic:pic>
              </a:graphicData>
            </a:graphic>
          </wp:inline>
        </w:drawing>
      </w:r>
    </w:p>
    <w:p w14:paraId="6E837524" w14:textId="77777777" w:rsidR="0033594A" w:rsidRDefault="0033594A" w:rsidP="00E228DF">
      <w:pPr>
        <w:pStyle w:val="Sansinterligne"/>
      </w:pPr>
    </w:p>
    <w:p w14:paraId="4431C8E9" w14:textId="77777777" w:rsidR="0033594A" w:rsidRDefault="0033594A" w:rsidP="00E228DF">
      <w:pPr>
        <w:pStyle w:val="Sansinterligne"/>
      </w:pPr>
      <w:r>
        <w:t xml:space="preserve">Et pour finir, il faudra lancer le service dhcrelay via la commande </w:t>
      </w:r>
      <w:r>
        <w:sym w:font="Wingdings" w:char="F0E0"/>
      </w:r>
      <w:r>
        <w:t xml:space="preserve"> </w:t>
      </w:r>
      <w:r w:rsidRPr="000809E6">
        <w:rPr>
          <w:highlight w:val="yellow"/>
        </w:rPr>
        <w:t>#service dhcrelay start</w:t>
      </w:r>
    </w:p>
    <w:p w14:paraId="44F55C99" w14:textId="77777777" w:rsidR="0033594A" w:rsidRDefault="0033594A" w:rsidP="00E228DF">
      <w:pPr>
        <w:pStyle w:val="Sansinterligne"/>
      </w:pPr>
    </w:p>
    <w:p w14:paraId="13EE3E24" w14:textId="77777777" w:rsidR="0033594A" w:rsidRDefault="001010ED" w:rsidP="001010ED">
      <w:pPr>
        <w:pStyle w:val="Titre3"/>
      </w:pPr>
      <w:bookmarkStart w:id="8" w:name="_Toc504599173"/>
      <w:r>
        <w:t>3.1.2</w:t>
      </w:r>
      <w:r w:rsidR="0033594A">
        <w:t xml:space="preserve">) </w:t>
      </w:r>
      <w:r w:rsidR="0033594A" w:rsidRPr="001010ED">
        <w:t>Sur le serveur DHCP</w:t>
      </w:r>
      <w:bookmarkEnd w:id="8"/>
    </w:p>
    <w:p w14:paraId="35D2956A" w14:textId="77777777" w:rsidR="0033594A" w:rsidRDefault="0033594A" w:rsidP="0033594A"/>
    <w:p w14:paraId="6ABACF09" w14:textId="77777777" w:rsidR="0033594A" w:rsidRDefault="0033594A" w:rsidP="0033594A">
      <w:pPr>
        <w:pStyle w:val="Sansinterligne"/>
      </w:pPr>
      <w:r>
        <w:t xml:space="preserve">Sur le serveur dhcp, il faudra modifier le fichier de configuration </w:t>
      </w:r>
      <w:r w:rsidRPr="000809E6">
        <w:rPr>
          <w:highlight w:val="yellow"/>
        </w:rPr>
        <w:t>/etc/dhcp/dhcpd.conf</w:t>
      </w:r>
      <w:r>
        <w:t xml:space="preserve"> afin d’y ajouter le subnet dmz ainsi que le host WEB. La syntaxe devra ressembler à ça : </w:t>
      </w:r>
    </w:p>
    <w:p w14:paraId="1BA569B5" w14:textId="77777777" w:rsidR="0033594A" w:rsidRDefault="0033594A" w:rsidP="0033594A">
      <w:pPr>
        <w:pStyle w:val="Sansinterligne"/>
      </w:pPr>
    </w:p>
    <w:p w14:paraId="33D50BA3" w14:textId="77777777" w:rsidR="001D1386" w:rsidRPr="005F46CA" w:rsidRDefault="0033594A" w:rsidP="001D1386">
      <w:pPr>
        <w:rPr>
          <w:rFonts w:ascii="Andale Mono" w:hAnsi="Andale Mono"/>
          <w:sz w:val="16"/>
        </w:rPr>
      </w:pPr>
      <w:r>
        <w:rPr>
          <w:noProof/>
        </w:rPr>
        <w:drawing>
          <wp:anchor distT="0" distB="0" distL="114300" distR="114300" simplePos="0" relativeHeight="251661312" behindDoc="0" locked="0" layoutInCell="1" allowOverlap="1" wp14:anchorId="1748704D" wp14:editId="5108FB4F">
            <wp:simplePos x="0" y="0"/>
            <wp:positionH relativeFrom="column">
              <wp:align>left</wp:align>
            </wp:positionH>
            <wp:positionV relativeFrom="paragraph">
              <wp:align>top</wp:align>
            </wp:positionV>
            <wp:extent cx="3058229" cy="1898122"/>
            <wp:effectExtent l="0" t="0" r="0" b="698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hcp_conf_01_with_web.png"/>
                    <pic:cNvPicPr/>
                  </pic:nvPicPr>
                  <pic:blipFill rotWithShape="1">
                    <a:blip r:embed="rId13">
                      <a:extLst>
                        <a:ext uri="{28A0092B-C50C-407E-A947-70E740481C1C}">
                          <a14:useLocalDpi xmlns:a14="http://schemas.microsoft.com/office/drawing/2010/main" val="0"/>
                        </a:ext>
                      </a:extLst>
                    </a:blip>
                    <a:srcRect r="41291" b="51416"/>
                    <a:stretch/>
                  </pic:blipFill>
                  <pic:spPr bwMode="auto">
                    <a:xfrm>
                      <a:off x="0" y="0"/>
                      <a:ext cx="3058229" cy="1898122"/>
                    </a:xfrm>
                    <a:prstGeom prst="rect">
                      <a:avLst/>
                    </a:prstGeom>
                    <a:ln>
                      <a:noFill/>
                    </a:ln>
                    <a:extLst>
                      <a:ext uri="{53640926-AAD7-44D8-BBD7-CCE9431645EC}">
                        <a14:shadowObscured xmlns:a14="http://schemas.microsoft.com/office/drawing/2010/main"/>
                      </a:ext>
                    </a:extLst>
                  </pic:spPr>
                </pic:pic>
              </a:graphicData>
            </a:graphic>
          </wp:anchor>
        </w:drawing>
      </w:r>
      <w:r w:rsidR="001D1386">
        <w:tab/>
      </w:r>
      <w:proofErr w:type="gramStart"/>
      <w:r w:rsidR="001D1386" w:rsidRPr="005F46CA">
        <w:rPr>
          <w:rFonts w:ascii="Andale Mono" w:hAnsi="Andale Mono"/>
          <w:sz w:val="16"/>
        </w:rPr>
        <w:t>subnet</w:t>
      </w:r>
      <w:proofErr w:type="gramEnd"/>
      <w:r w:rsidR="001D1386" w:rsidRPr="005F46CA">
        <w:rPr>
          <w:rFonts w:ascii="Andale Mono" w:hAnsi="Andale Mono"/>
          <w:sz w:val="16"/>
        </w:rPr>
        <w:t xml:space="preserve"> 10.0.2.0 netmask 255.255.255.0</w:t>
      </w:r>
    </w:p>
    <w:p w14:paraId="0F2C3F9D" w14:textId="77777777" w:rsidR="001D1386" w:rsidRPr="005F46CA" w:rsidRDefault="001D1386" w:rsidP="001D1386">
      <w:pPr>
        <w:ind w:firstLine="708"/>
        <w:rPr>
          <w:rFonts w:ascii="Andale Mono" w:hAnsi="Andale Mono"/>
          <w:sz w:val="16"/>
        </w:rPr>
      </w:pPr>
      <w:r w:rsidRPr="005F46CA">
        <w:rPr>
          <w:rFonts w:ascii="Andale Mono" w:hAnsi="Andale Mono"/>
          <w:sz w:val="16"/>
        </w:rPr>
        <w:t>{</w:t>
      </w:r>
    </w:p>
    <w:p w14:paraId="2F9123E2" w14:textId="77777777" w:rsidR="001D1386" w:rsidRPr="005F46CA" w:rsidRDefault="001D1386" w:rsidP="001D1386">
      <w:pPr>
        <w:ind w:left="3540"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range</w:t>
      </w:r>
      <w:proofErr w:type="gramEnd"/>
      <w:r w:rsidRPr="005F46CA">
        <w:rPr>
          <w:rFonts w:ascii="Andale Mono" w:hAnsi="Andale Mono"/>
          <w:sz w:val="16"/>
        </w:rPr>
        <w:t xml:space="preserve"> 10.0.2.10 10.0.2.20 ;</w:t>
      </w:r>
    </w:p>
    <w:p w14:paraId="6E1A5144"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option</w:t>
      </w:r>
      <w:proofErr w:type="gramEnd"/>
      <w:r w:rsidRPr="005F46CA">
        <w:rPr>
          <w:rFonts w:ascii="Andale Mono" w:hAnsi="Andale Mono"/>
          <w:sz w:val="16"/>
        </w:rPr>
        <w:t xml:space="preserve"> subnet-mask 255.255.255.0 ;</w:t>
      </w:r>
    </w:p>
    <w:p w14:paraId="02AC9871"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option</w:t>
      </w:r>
      <w:proofErr w:type="gramEnd"/>
      <w:r w:rsidRPr="005F46CA">
        <w:rPr>
          <w:rFonts w:ascii="Andale Mono" w:hAnsi="Andale Mono"/>
          <w:sz w:val="16"/>
        </w:rPr>
        <w:t xml:space="preserve"> broadcast-address 10.0.2.255 ;</w:t>
      </w:r>
    </w:p>
    <w:p w14:paraId="3260C88B"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option</w:t>
      </w:r>
      <w:proofErr w:type="gramEnd"/>
      <w:r w:rsidRPr="005F46CA">
        <w:rPr>
          <w:rFonts w:ascii="Andale Mono" w:hAnsi="Andale Mono"/>
          <w:sz w:val="16"/>
        </w:rPr>
        <w:t xml:space="preserve"> domain-name-servers 10.0.3.2 ;</w:t>
      </w:r>
    </w:p>
    <w:p w14:paraId="45FA5DC1"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use</w:t>
      </w:r>
      <w:proofErr w:type="gramEnd"/>
      <w:r w:rsidRPr="005F46CA">
        <w:rPr>
          <w:rFonts w:ascii="Andale Mono" w:hAnsi="Andale Mono"/>
          <w:sz w:val="16"/>
        </w:rPr>
        <w:t>-host-decl-names on ;</w:t>
      </w:r>
    </w:p>
    <w:p w14:paraId="30EB9D1D" w14:textId="77777777" w:rsidR="001D1386" w:rsidRPr="005F46CA" w:rsidRDefault="001D1386" w:rsidP="001D1386">
      <w:pPr>
        <w:ind w:firstLine="708"/>
        <w:rPr>
          <w:rFonts w:ascii="Andale Mono" w:hAnsi="Andale Mono"/>
          <w:sz w:val="16"/>
        </w:rPr>
      </w:pPr>
    </w:p>
    <w:p w14:paraId="59F73FDE"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roofErr w:type="gramStart"/>
      <w:r w:rsidRPr="005F46CA">
        <w:rPr>
          <w:rFonts w:ascii="Andale Mono" w:hAnsi="Andale Mono"/>
          <w:sz w:val="16"/>
        </w:rPr>
        <w:t>host</w:t>
      </w:r>
      <w:proofErr w:type="gramEnd"/>
      <w:r w:rsidRPr="005F46CA">
        <w:rPr>
          <w:rFonts w:ascii="Andale Mono" w:hAnsi="Andale Mono"/>
          <w:sz w:val="16"/>
        </w:rPr>
        <w:t xml:space="preserve"> WS</w:t>
      </w:r>
    </w:p>
    <w:p w14:paraId="7D5A1BC9"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
    <w:p w14:paraId="04E8DCB1" w14:textId="77777777" w:rsidR="001D1386" w:rsidRPr="005F46CA" w:rsidRDefault="001D1386" w:rsidP="001D1386">
      <w:pPr>
        <w:ind w:firstLine="708"/>
        <w:rPr>
          <w:rFonts w:ascii="Andale Mono" w:hAnsi="Andale Mono"/>
          <w:sz w:val="16"/>
        </w:rPr>
      </w:pPr>
      <w:r w:rsidRPr="005F46CA">
        <w:rPr>
          <w:rFonts w:ascii="Andale Mono" w:hAnsi="Andale Mono"/>
          <w:sz w:val="16"/>
        </w:rPr>
        <w:tab/>
      </w:r>
      <w:proofErr w:type="gramStart"/>
      <w:r w:rsidRPr="005F46CA">
        <w:rPr>
          <w:rFonts w:ascii="Andale Mono" w:hAnsi="Andale Mono"/>
          <w:sz w:val="16"/>
        </w:rPr>
        <w:t>hardware</w:t>
      </w:r>
      <w:proofErr w:type="gramEnd"/>
      <w:r w:rsidRPr="005F46CA">
        <w:rPr>
          <w:rFonts w:ascii="Andale Mono" w:hAnsi="Andale Mono"/>
          <w:sz w:val="16"/>
        </w:rPr>
        <w:t xml:space="preserve"> ethernet 08:00:27:21:C4:36 ;</w:t>
      </w:r>
    </w:p>
    <w:p w14:paraId="746730B7" w14:textId="77777777" w:rsidR="001D1386" w:rsidRPr="005F46CA" w:rsidRDefault="001D1386" w:rsidP="001D1386">
      <w:pPr>
        <w:ind w:firstLine="708"/>
        <w:rPr>
          <w:rFonts w:ascii="Andale Mono" w:hAnsi="Andale Mono"/>
          <w:sz w:val="16"/>
        </w:rPr>
      </w:pPr>
      <w:r w:rsidRPr="005F46CA">
        <w:rPr>
          <w:rFonts w:ascii="Andale Mono" w:hAnsi="Andale Mono"/>
          <w:sz w:val="16"/>
        </w:rPr>
        <w:tab/>
      </w:r>
      <w:proofErr w:type="gramStart"/>
      <w:r w:rsidRPr="005F46CA">
        <w:rPr>
          <w:rFonts w:ascii="Andale Mono" w:hAnsi="Andale Mono"/>
          <w:sz w:val="16"/>
        </w:rPr>
        <w:t>fixed</w:t>
      </w:r>
      <w:proofErr w:type="gramEnd"/>
      <w:r w:rsidRPr="005F46CA">
        <w:rPr>
          <w:rFonts w:ascii="Andale Mono" w:hAnsi="Andale Mono"/>
          <w:sz w:val="16"/>
        </w:rPr>
        <w:t>-address 10.0.2.2 ;</w:t>
      </w:r>
    </w:p>
    <w:p w14:paraId="35C4C216" w14:textId="77777777" w:rsidR="001D1386" w:rsidRPr="005F46CA" w:rsidRDefault="001D1386" w:rsidP="001D1386">
      <w:pPr>
        <w:ind w:firstLine="708"/>
        <w:rPr>
          <w:rFonts w:ascii="Andale Mono" w:hAnsi="Andale Mono"/>
          <w:sz w:val="16"/>
        </w:rPr>
      </w:pPr>
      <w:r w:rsidRPr="005F46CA">
        <w:rPr>
          <w:rFonts w:ascii="Andale Mono" w:hAnsi="Andale Mono"/>
          <w:sz w:val="16"/>
        </w:rPr>
        <w:tab/>
      </w:r>
      <w:proofErr w:type="gramStart"/>
      <w:r w:rsidRPr="005F46CA">
        <w:rPr>
          <w:rFonts w:ascii="Andale Mono" w:hAnsi="Andale Mono"/>
          <w:sz w:val="16"/>
        </w:rPr>
        <w:t>option</w:t>
      </w:r>
      <w:proofErr w:type="gramEnd"/>
      <w:r w:rsidRPr="005F46CA">
        <w:rPr>
          <w:rFonts w:ascii="Andale Mono" w:hAnsi="Andale Mono"/>
          <w:sz w:val="16"/>
        </w:rPr>
        <w:t xml:space="preserve"> host-name </w:t>
      </w:r>
      <w:r w:rsidRPr="005F46CA">
        <w:rPr>
          <w:rFonts w:ascii="Helvetica" w:eastAsia="Helvetica" w:hAnsi="Helvetica" w:cs="Helvetica"/>
          <w:sz w:val="16"/>
        </w:rPr>
        <w:t>« WS » ;</w:t>
      </w:r>
    </w:p>
    <w:p w14:paraId="58568528" w14:textId="77777777" w:rsidR="001D1386" w:rsidRPr="005F46CA" w:rsidRDefault="001D1386" w:rsidP="001D1386">
      <w:pPr>
        <w:ind w:firstLine="708"/>
        <w:rPr>
          <w:rFonts w:ascii="Andale Mono" w:hAnsi="Andale Mono"/>
          <w:sz w:val="16"/>
        </w:rPr>
      </w:pPr>
      <w:r w:rsidRPr="005F46CA">
        <w:rPr>
          <w:rFonts w:ascii="Andale Mono" w:hAnsi="Andale Mono"/>
          <w:sz w:val="16"/>
        </w:rPr>
        <w:t xml:space="preserve">     }</w:t>
      </w:r>
    </w:p>
    <w:p w14:paraId="0A3F2E18" w14:textId="77777777" w:rsidR="001D1386" w:rsidRPr="005F46CA" w:rsidRDefault="001D1386" w:rsidP="001D1386">
      <w:pPr>
        <w:ind w:firstLine="708"/>
        <w:rPr>
          <w:rFonts w:ascii="Andale Mono" w:hAnsi="Andale Mono"/>
          <w:sz w:val="16"/>
        </w:rPr>
      </w:pPr>
      <w:r w:rsidRPr="005F46CA">
        <w:rPr>
          <w:rFonts w:ascii="Andale Mono" w:hAnsi="Andale Mono"/>
          <w:sz w:val="16"/>
        </w:rPr>
        <w:t>}</w:t>
      </w:r>
    </w:p>
    <w:p w14:paraId="34D80B09" w14:textId="77777777" w:rsidR="001C366C" w:rsidRDefault="0033594A" w:rsidP="001D1386">
      <w:pPr>
        <w:pStyle w:val="Sansinterligne"/>
        <w:tabs>
          <w:tab w:val="left" w:pos="809"/>
        </w:tabs>
        <w:rPr>
          <w:highlight w:val="yellow"/>
        </w:rPr>
      </w:pPr>
      <w:r>
        <w:br w:type="textWrapping" w:clear="all"/>
        <w:t xml:space="preserve">Il faudra alors relancer le serveur DHCP via la commande </w:t>
      </w:r>
      <w:r>
        <w:sym w:font="Wingdings" w:char="F0E0"/>
      </w:r>
      <w:r>
        <w:t xml:space="preserve"> </w:t>
      </w:r>
      <w:r w:rsidRPr="000809E6">
        <w:rPr>
          <w:highlight w:val="yellow"/>
        </w:rPr>
        <w:t>#service dhcpd restart</w:t>
      </w:r>
    </w:p>
    <w:p w14:paraId="5F2C3A93" w14:textId="77777777" w:rsidR="001C366C" w:rsidRDefault="001C366C">
      <w:pPr>
        <w:rPr>
          <w:highlight w:val="yellow"/>
        </w:rPr>
      </w:pPr>
      <w:r>
        <w:rPr>
          <w:highlight w:val="yellow"/>
        </w:rPr>
        <w:br w:type="page"/>
      </w:r>
    </w:p>
    <w:p w14:paraId="3ECFFF3B" w14:textId="77777777" w:rsidR="0033594A" w:rsidRDefault="001010ED" w:rsidP="001010ED">
      <w:pPr>
        <w:pStyle w:val="Titre3"/>
      </w:pPr>
      <w:bookmarkStart w:id="9" w:name="_Toc504599174"/>
      <w:r>
        <w:lastRenderedPageBreak/>
        <w:t>3.1</w:t>
      </w:r>
      <w:r w:rsidR="0033594A">
        <w:t>.3) Sur le serveur WEB</w:t>
      </w:r>
      <w:bookmarkEnd w:id="9"/>
    </w:p>
    <w:p w14:paraId="4C7F4E81" w14:textId="77777777" w:rsidR="0033594A" w:rsidRDefault="0033594A" w:rsidP="0033594A">
      <w:pPr>
        <w:pStyle w:val="Sansinterligne"/>
      </w:pPr>
    </w:p>
    <w:p w14:paraId="4AF37D0F" w14:textId="77777777" w:rsidR="0033594A" w:rsidRDefault="0033594A" w:rsidP="0033594A">
      <w:pPr>
        <w:pStyle w:val="Sansinterligne"/>
      </w:pPr>
      <w:r>
        <w:t xml:space="preserve">Sur le serveur WEB, il faudra modifier le fichier </w:t>
      </w:r>
      <w:r w:rsidRPr="000809E6">
        <w:rPr>
          <w:highlight w:val="yellow"/>
        </w:rPr>
        <w:t>/etc/sysconfig/network-scipts/ifcfg-eth0</w:t>
      </w:r>
      <w:r>
        <w:t xml:space="preserve"> afin que sa configuration soit via DHCP et non plus static</w:t>
      </w:r>
      <w:r w:rsidR="000809E6">
        <w:t>.</w:t>
      </w:r>
    </w:p>
    <w:p w14:paraId="7A118C40" w14:textId="77777777" w:rsidR="000809E6" w:rsidRDefault="000809E6" w:rsidP="0033594A">
      <w:pPr>
        <w:pStyle w:val="Sansinterligne"/>
      </w:pPr>
    </w:p>
    <w:p w14:paraId="0E3E715C" w14:textId="77777777" w:rsidR="000809E6" w:rsidRDefault="000809E6" w:rsidP="0033594A">
      <w:pPr>
        <w:pStyle w:val="Sansinterligne"/>
      </w:pPr>
      <w:r>
        <w:rPr>
          <w:noProof/>
        </w:rPr>
        <w:drawing>
          <wp:inline distT="0" distB="0" distL="0" distR="0" wp14:anchorId="609DEE86" wp14:editId="25D468F1">
            <wp:extent cx="4972692" cy="1202076"/>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P_conf_WEB.png"/>
                    <pic:cNvPicPr/>
                  </pic:nvPicPr>
                  <pic:blipFill rotWithShape="1">
                    <a:blip r:embed="rId14">
                      <a:extLst>
                        <a:ext uri="{28A0092B-C50C-407E-A947-70E740481C1C}">
                          <a14:useLocalDpi xmlns:a14="http://schemas.microsoft.com/office/drawing/2010/main" val="0"/>
                        </a:ext>
                      </a:extLst>
                    </a:blip>
                    <a:srcRect r="25134" b="67423"/>
                    <a:stretch/>
                  </pic:blipFill>
                  <pic:spPr bwMode="auto">
                    <a:xfrm>
                      <a:off x="0" y="0"/>
                      <a:ext cx="4972692" cy="1202076"/>
                    </a:xfrm>
                    <a:prstGeom prst="rect">
                      <a:avLst/>
                    </a:prstGeom>
                    <a:ln>
                      <a:noFill/>
                    </a:ln>
                    <a:extLst>
                      <a:ext uri="{53640926-AAD7-44D8-BBD7-CCE9431645EC}">
                        <a14:shadowObscured xmlns:a14="http://schemas.microsoft.com/office/drawing/2010/main"/>
                      </a:ext>
                    </a:extLst>
                  </pic:spPr>
                </pic:pic>
              </a:graphicData>
            </a:graphic>
          </wp:inline>
        </w:drawing>
      </w:r>
    </w:p>
    <w:p w14:paraId="0C8F7E83" w14:textId="77777777" w:rsidR="000809E6" w:rsidRDefault="000809E6" w:rsidP="0033594A">
      <w:pPr>
        <w:pStyle w:val="Sansinterligne"/>
      </w:pPr>
    </w:p>
    <w:p w14:paraId="77F521E2" w14:textId="77777777" w:rsidR="000809E6" w:rsidRDefault="000809E6" w:rsidP="0033594A">
      <w:pPr>
        <w:pStyle w:val="Sansinterligne"/>
      </w:pPr>
      <w:r>
        <w:t xml:space="preserve">Pour terminer il faudra relancer la demande d’adressage via la commande </w:t>
      </w:r>
      <w:r>
        <w:sym w:font="Wingdings" w:char="F0E0"/>
      </w:r>
      <w:r>
        <w:t xml:space="preserve"> </w:t>
      </w:r>
      <w:r w:rsidRPr="000809E6">
        <w:rPr>
          <w:highlight w:val="yellow"/>
        </w:rPr>
        <w:t>#service network restart</w:t>
      </w:r>
    </w:p>
    <w:p w14:paraId="1221C115" w14:textId="77777777" w:rsidR="001C366C" w:rsidRDefault="001C366C" w:rsidP="0033594A">
      <w:pPr>
        <w:pStyle w:val="Sansinterligne"/>
      </w:pPr>
    </w:p>
    <w:p w14:paraId="33F8FE59" w14:textId="77777777" w:rsidR="001C366C" w:rsidRDefault="001C366C" w:rsidP="001C366C">
      <w:pPr>
        <w:pStyle w:val="Titre2"/>
      </w:pPr>
      <w:bookmarkStart w:id="10" w:name="_Toc504599175"/>
      <w:r>
        <w:t>3.2) Maquette après modification</w:t>
      </w:r>
      <w:bookmarkEnd w:id="10"/>
    </w:p>
    <w:p w14:paraId="72426D40" w14:textId="77777777" w:rsidR="001C366C" w:rsidRDefault="001C366C" w:rsidP="001C366C"/>
    <w:p w14:paraId="7966370B" w14:textId="77777777" w:rsidR="001C366C" w:rsidRDefault="001C366C" w:rsidP="001C366C">
      <w:pPr>
        <w:pStyle w:val="Sansinterligne"/>
      </w:pPr>
      <w:r>
        <w:t>Après cette modification, la maquette ressemblera à ceci :</w:t>
      </w:r>
    </w:p>
    <w:p w14:paraId="615A9881" w14:textId="77777777" w:rsidR="001C366C" w:rsidRDefault="001C366C" w:rsidP="001C366C">
      <w:pPr>
        <w:pStyle w:val="Sansinterligne"/>
      </w:pPr>
      <w:r>
        <w:rPr>
          <w:noProof/>
        </w:rPr>
        <w:drawing>
          <wp:inline distT="0" distB="0" distL="0" distR="0" wp14:anchorId="60CAAC5B" wp14:editId="5A4311D9">
            <wp:extent cx="4265646" cy="3098914"/>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QUETTE_EXAM_MODIF_DHC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0500" cy="3102441"/>
                    </a:xfrm>
                    <a:prstGeom prst="rect">
                      <a:avLst/>
                    </a:prstGeom>
                  </pic:spPr>
                </pic:pic>
              </a:graphicData>
            </a:graphic>
          </wp:inline>
        </w:drawing>
      </w:r>
    </w:p>
    <w:p w14:paraId="6B998246" w14:textId="77777777" w:rsidR="00A444F1" w:rsidRDefault="001C366C" w:rsidP="00A444F1">
      <w:pPr>
        <w:pStyle w:val="Sansinterligne"/>
        <w:ind w:firstLine="708"/>
      </w:pPr>
      <w:r>
        <w:t>On peut voir que les deux routeurs R1 et R2 sont en DHCP RELAY et que le serveur WEB n’a plus une adresse statique (s) mais dynamique (d).</w:t>
      </w:r>
    </w:p>
    <w:p w14:paraId="7B27A978" w14:textId="77777777" w:rsidR="00A444F1" w:rsidRDefault="00A444F1" w:rsidP="00A444F1">
      <w:pPr>
        <w:pStyle w:val="Titre1"/>
        <w:numPr>
          <w:ilvl w:val="0"/>
          <w:numId w:val="2"/>
        </w:numPr>
      </w:pPr>
      <w:bookmarkStart w:id="11" w:name="_Toc504599176"/>
      <w:r>
        <w:t>Modification désirée : Ajout d</w:t>
      </w:r>
      <w:r>
        <w:rPr>
          <w:rFonts w:ascii="Helvetica" w:eastAsia="Helvetica" w:hAnsi="Helvetica" w:cs="Helvetica"/>
        </w:rPr>
        <w:t>’</w:t>
      </w:r>
      <w:r>
        <w:t>un serveur DNS redondant</w:t>
      </w:r>
      <w:bookmarkEnd w:id="11"/>
    </w:p>
    <w:p w14:paraId="3B9D4C1E" w14:textId="77777777" w:rsidR="00A444F1" w:rsidRDefault="00A444F1" w:rsidP="00A444F1"/>
    <w:p w14:paraId="1C7DE78D" w14:textId="77777777" w:rsidR="00A444F1" w:rsidRDefault="00A444F1" w:rsidP="00A444F1">
      <w:pPr>
        <w:pStyle w:val="Sansinterligne"/>
        <w:ind w:left="360"/>
      </w:pPr>
      <w:r>
        <w:t>On souhaite ajouter un serveur DNS esclave du serveur DNS1. Ce serveur DNS3 sera placé sur le réseau srvint1. Ce serveur aura pour objectif d’assurer la résolution de noms si jamais le serveurs DNS1 maitre venait à cracher.</w:t>
      </w:r>
      <w:r w:rsidR="002569B4">
        <w:t xml:space="preserve"> Si l’on souhaite que la maquette soit fonctionnelle, il faudra également modifier le serveur DHCP afin que celui-ci indique le serveur esclave dans la configuration.</w:t>
      </w:r>
    </w:p>
    <w:p w14:paraId="2528DF18" w14:textId="77777777" w:rsidR="00894EE9" w:rsidRDefault="00894EE9" w:rsidP="00A444F1">
      <w:pPr>
        <w:pStyle w:val="Sansinterligne"/>
        <w:ind w:left="360"/>
      </w:pPr>
    </w:p>
    <w:p w14:paraId="2C037183" w14:textId="77777777" w:rsidR="00894EE9" w:rsidRDefault="00894EE9">
      <w:r>
        <w:br w:type="page"/>
      </w:r>
    </w:p>
    <w:p w14:paraId="1B26879B" w14:textId="77777777" w:rsidR="00894EE9" w:rsidRDefault="00894EE9" w:rsidP="008C1BF2">
      <w:pPr>
        <w:pStyle w:val="Titre2"/>
      </w:pPr>
      <w:bookmarkStart w:id="12" w:name="_Toc504599177"/>
      <w:r>
        <w:lastRenderedPageBreak/>
        <w:t xml:space="preserve">4.1) </w:t>
      </w:r>
      <w:r w:rsidR="008C1BF2">
        <w:t>Taches à réaliser</w:t>
      </w:r>
      <w:bookmarkEnd w:id="12"/>
    </w:p>
    <w:p w14:paraId="302D170F" w14:textId="77777777" w:rsidR="008C1BF2" w:rsidRPr="008C1BF2" w:rsidRDefault="008C1BF2" w:rsidP="008C1BF2">
      <w:pPr>
        <w:pStyle w:val="Titre3"/>
      </w:pPr>
      <w:bookmarkStart w:id="13" w:name="_Toc504599178"/>
      <w:r>
        <w:t>4.1.1) Sur le serveur DHCP</w:t>
      </w:r>
      <w:bookmarkEnd w:id="13"/>
    </w:p>
    <w:p w14:paraId="4CDA5471" w14:textId="77777777" w:rsidR="00894EE9" w:rsidRDefault="00894EE9" w:rsidP="00894EE9"/>
    <w:p w14:paraId="6EE66384" w14:textId="77777777" w:rsidR="00D85401" w:rsidRDefault="00D85401" w:rsidP="00894EE9">
      <w:r>
        <w:tab/>
        <w:t xml:space="preserve">Sur le serveur DHCP, nous allons modifier le fichier de configuration afin que celui-ci attribue une adresse fixe à notre nouveau serveur DNS3. </w:t>
      </w:r>
    </w:p>
    <w:p w14:paraId="1784B172" w14:textId="77777777" w:rsidR="00D85401" w:rsidRDefault="00D85401" w:rsidP="00894EE9">
      <w:r>
        <w:tab/>
        <w:t xml:space="preserve">Nous allons aussi modifier le fichier afin que le paramètre </w:t>
      </w:r>
      <w:r>
        <w:rPr>
          <w:i/>
        </w:rPr>
        <w:t xml:space="preserve">option </w:t>
      </w:r>
      <w:r w:rsidRPr="00C333BE">
        <w:rPr>
          <w:i/>
          <w:highlight w:val="yellow"/>
        </w:rPr>
        <w:t>domain-name-servers</w:t>
      </w:r>
      <w:r w:rsidR="00C333BE">
        <w:t xml:space="preserve"> (en y ajoutant le nouveau serveur </w:t>
      </w:r>
      <w:r w:rsidR="00C333BE" w:rsidRPr="00C333BE">
        <w:rPr>
          <w:highlight w:val="yellow"/>
        </w:rPr>
        <w:t>10.0.3.4</w:t>
      </w:r>
      <w:r w:rsidR="00C333BE">
        <w:t>) a</w:t>
      </w:r>
      <w:r>
        <w:t xml:space="preserve">insi que le paramètre </w:t>
      </w:r>
      <w:r w:rsidRPr="00C333BE">
        <w:rPr>
          <w:i/>
          <w:highlight w:val="yellow"/>
        </w:rPr>
        <w:t>use-host-decl-names</w:t>
      </w:r>
      <w:r>
        <w:t xml:space="preserve"> soient en global vu que ces paramètres sont communs à tous nos subnets, par besoin de les recopier. </w:t>
      </w:r>
    </w:p>
    <w:p w14:paraId="58982ADE" w14:textId="77777777" w:rsidR="00C333BE" w:rsidRDefault="00C333BE" w:rsidP="00894EE9"/>
    <w:p w14:paraId="60B17949" w14:textId="77777777" w:rsidR="00C333BE" w:rsidRDefault="00C333BE" w:rsidP="00894EE9">
      <w:r>
        <w:rPr>
          <w:noProof/>
        </w:rPr>
        <w:drawing>
          <wp:inline distT="0" distB="0" distL="0" distR="0" wp14:anchorId="23641862" wp14:editId="52083E25">
            <wp:extent cx="3475298" cy="3519758"/>
            <wp:effectExtent l="0" t="0" r="508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hcp_conf_modif_DNS3.png"/>
                    <pic:cNvPicPr/>
                  </pic:nvPicPr>
                  <pic:blipFill>
                    <a:blip r:embed="rId16">
                      <a:extLst>
                        <a:ext uri="{28A0092B-C50C-407E-A947-70E740481C1C}">
                          <a14:useLocalDpi xmlns:a14="http://schemas.microsoft.com/office/drawing/2010/main" val="0"/>
                        </a:ext>
                      </a:extLst>
                    </a:blip>
                    <a:stretch>
                      <a:fillRect/>
                    </a:stretch>
                  </pic:blipFill>
                  <pic:spPr>
                    <a:xfrm>
                      <a:off x="0" y="0"/>
                      <a:ext cx="3512035" cy="3556965"/>
                    </a:xfrm>
                    <a:prstGeom prst="rect">
                      <a:avLst/>
                    </a:prstGeom>
                  </pic:spPr>
                </pic:pic>
              </a:graphicData>
            </a:graphic>
          </wp:inline>
        </w:drawing>
      </w:r>
    </w:p>
    <w:p w14:paraId="1386E247" w14:textId="77777777" w:rsidR="00C333BE" w:rsidRDefault="00C333BE" w:rsidP="00894EE9"/>
    <w:p w14:paraId="38A381D4" w14:textId="77777777" w:rsidR="00C333BE" w:rsidRDefault="00C333BE" w:rsidP="00894EE9">
      <w:r>
        <w:tab/>
        <w:t>Après il faudra relancer le serveur DHCP et lancer la machine serveur DNS3</w:t>
      </w:r>
      <w:r w:rsidR="005E16F8">
        <w:t>.</w:t>
      </w:r>
    </w:p>
    <w:p w14:paraId="73B87928" w14:textId="77777777" w:rsidR="005E16F8" w:rsidRDefault="005E16F8" w:rsidP="00894EE9"/>
    <w:p w14:paraId="070CD6E4" w14:textId="6AB59B22" w:rsidR="005E16F8" w:rsidRDefault="005E16F8" w:rsidP="005E16F8">
      <w:pPr>
        <w:pStyle w:val="Titre3"/>
      </w:pPr>
      <w:bookmarkStart w:id="14" w:name="_Toc504599179"/>
      <w:r>
        <w:t>4.1.2) Sur le serveur DNS</w:t>
      </w:r>
      <w:r w:rsidR="00AA2328">
        <w:t>1</w:t>
      </w:r>
      <w:bookmarkEnd w:id="14"/>
    </w:p>
    <w:p w14:paraId="129C96EA" w14:textId="77777777" w:rsidR="005E16F8" w:rsidRDefault="005E16F8" w:rsidP="005E16F8"/>
    <w:p w14:paraId="1C563752" w14:textId="21788231" w:rsidR="005E16F8" w:rsidRPr="000C18E0" w:rsidRDefault="00AA2328" w:rsidP="005E16F8">
      <w:pPr>
        <w:rPr>
          <w:highlight w:val="yellow"/>
        </w:rPr>
      </w:pPr>
      <w:r>
        <w:tab/>
        <w:t>Sur le serveur DNS1</w:t>
      </w:r>
      <w:r w:rsidR="005E16F8">
        <w:t xml:space="preserve">, il va falloir modifier le fichier </w:t>
      </w:r>
      <w:r w:rsidR="005E16F8" w:rsidRPr="000C18E0">
        <w:rPr>
          <w:highlight w:val="yellow"/>
        </w:rPr>
        <w:t>/etc/named.conf</w:t>
      </w:r>
      <w:r w:rsidR="005E16F8">
        <w:t xml:space="preserve"> afin </w:t>
      </w:r>
      <w:r w:rsidR="00D46CC5">
        <w:t xml:space="preserve">d’y indiquer qu’il doit transférer les fichiers de zone via 10.0.3.4 ainsi que d’activer les </w:t>
      </w:r>
      <w:r w:rsidR="00544E53">
        <w:t xml:space="preserve">notify. Il faudra donc ajouter les paramètres : </w:t>
      </w:r>
      <w:r w:rsidR="00544E53">
        <w:tab/>
      </w:r>
      <w:r w:rsidR="00544E53" w:rsidRPr="000C18E0">
        <w:rPr>
          <w:highlight w:val="yellow"/>
        </w:rPr>
        <w:t>notify </w:t>
      </w:r>
      <w:proofErr w:type="gramStart"/>
      <w:r w:rsidR="00544E53" w:rsidRPr="000C18E0">
        <w:rPr>
          <w:highlight w:val="yellow"/>
        </w:rPr>
        <w:t>yes;</w:t>
      </w:r>
      <w:proofErr w:type="gramEnd"/>
    </w:p>
    <w:p w14:paraId="329513FD" w14:textId="77777777" w:rsidR="00544E53" w:rsidRPr="000C18E0" w:rsidRDefault="00544E53" w:rsidP="005E16F8">
      <w:pPr>
        <w:rPr>
          <w:highlight w:val="yellow"/>
        </w:rPr>
      </w:pPr>
      <w:r w:rsidRPr="000C18E0">
        <w:rPr>
          <w:highlight w:val="yellow"/>
        </w:rPr>
        <w:tab/>
      </w:r>
      <w:r w:rsidRPr="000C18E0">
        <w:rPr>
          <w:highlight w:val="yellow"/>
        </w:rPr>
        <w:tab/>
        <w:t>Also-notify {10.0.3.4;</w:t>
      </w:r>
      <w:proofErr w:type="gramStart"/>
      <w:r w:rsidRPr="000C18E0">
        <w:rPr>
          <w:highlight w:val="yellow"/>
        </w:rPr>
        <w:t>};</w:t>
      </w:r>
      <w:proofErr w:type="gramEnd"/>
    </w:p>
    <w:p w14:paraId="1C2CAA87" w14:textId="77777777" w:rsidR="00544E53" w:rsidRDefault="00544E53" w:rsidP="005E16F8">
      <w:r w:rsidRPr="000C18E0">
        <w:rPr>
          <w:highlight w:val="yellow"/>
        </w:rPr>
        <w:tab/>
      </w:r>
      <w:r w:rsidRPr="000C18E0">
        <w:rPr>
          <w:highlight w:val="yellow"/>
        </w:rPr>
        <w:tab/>
        <w:t>Allow-transfer {10.0.3.4;</w:t>
      </w:r>
      <w:proofErr w:type="gramStart"/>
      <w:r w:rsidRPr="000C18E0">
        <w:rPr>
          <w:highlight w:val="yellow"/>
        </w:rPr>
        <w:t>};</w:t>
      </w:r>
      <w:proofErr w:type="gramEnd"/>
    </w:p>
    <w:p w14:paraId="7896B9CF" w14:textId="77777777" w:rsidR="00544E53" w:rsidRDefault="00544E53" w:rsidP="005E16F8">
      <w:r>
        <w:t>Dans chaque la zone exam.men et la zone 0.10.in-</w:t>
      </w:r>
      <w:proofErr w:type="gramStart"/>
      <w:r>
        <w:t>addr.arpa</w:t>
      </w:r>
      <w:proofErr w:type="gramEnd"/>
      <w:r>
        <w:t xml:space="preserve"> </w:t>
      </w:r>
    </w:p>
    <w:p w14:paraId="49631FF4" w14:textId="77777777" w:rsidR="00544E53" w:rsidRDefault="00544E53" w:rsidP="005E16F8"/>
    <w:p w14:paraId="7ACDA0E3" w14:textId="77777777" w:rsidR="00544E53" w:rsidRDefault="00544E53" w:rsidP="005E16F8">
      <w:r>
        <w:rPr>
          <w:noProof/>
        </w:rPr>
        <w:drawing>
          <wp:inline distT="0" distB="0" distL="0" distR="0" wp14:anchorId="2144E36A" wp14:editId="6AD52868">
            <wp:extent cx="2843802" cy="2125438"/>
            <wp:effectExtent l="0" t="0" r="127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EXAM_DNS1_22_01_2018_23_46_28.png"/>
                    <pic:cNvPicPr/>
                  </pic:nvPicPr>
                  <pic:blipFill rotWithShape="1">
                    <a:blip r:embed="rId17">
                      <a:extLst>
                        <a:ext uri="{28A0092B-C50C-407E-A947-70E740481C1C}">
                          <a14:useLocalDpi xmlns:a14="http://schemas.microsoft.com/office/drawing/2010/main" val="0"/>
                        </a:ext>
                      </a:extLst>
                    </a:blip>
                    <a:srcRect t="37465" r="51575" b="27190"/>
                    <a:stretch/>
                  </pic:blipFill>
                  <pic:spPr bwMode="auto">
                    <a:xfrm>
                      <a:off x="0" y="0"/>
                      <a:ext cx="2859079" cy="2136856"/>
                    </a:xfrm>
                    <a:prstGeom prst="rect">
                      <a:avLst/>
                    </a:prstGeom>
                    <a:ln>
                      <a:noFill/>
                    </a:ln>
                    <a:extLst>
                      <a:ext uri="{53640926-AAD7-44D8-BBD7-CCE9431645EC}">
                        <a14:shadowObscured xmlns:a14="http://schemas.microsoft.com/office/drawing/2010/main"/>
                      </a:ext>
                    </a:extLst>
                  </pic:spPr>
                </pic:pic>
              </a:graphicData>
            </a:graphic>
          </wp:inline>
        </w:drawing>
      </w:r>
    </w:p>
    <w:p w14:paraId="3DA22F15" w14:textId="77777777" w:rsidR="00544E53" w:rsidRDefault="00544E53" w:rsidP="005E16F8"/>
    <w:p w14:paraId="11F513F8" w14:textId="77777777" w:rsidR="00544E53" w:rsidRDefault="00544E53" w:rsidP="005E16F8">
      <w:r>
        <w:tab/>
        <w:t xml:space="preserve">Ensuite, il faudra modifier les fichiers de zone </w:t>
      </w:r>
      <w:r w:rsidRPr="000C18E0">
        <w:rPr>
          <w:highlight w:val="yellow"/>
        </w:rPr>
        <w:t>/var/named/db.exam.men</w:t>
      </w:r>
      <w:r>
        <w:t xml:space="preserve"> et </w:t>
      </w:r>
      <w:r w:rsidRPr="000C18E0">
        <w:rPr>
          <w:highlight w:val="yellow"/>
        </w:rPr>
        <w:t>/var/named/db.exam.men.rev</w:t>
      </w:r>
      <w:r>
        <w:t xml:space="preserve"> afin d’y indique le nouveau serveur DNS3 </w:t>
      </w:r>
      <w:r w:rsidR="00B40146">
        <w:t>et ajouter un RR de type name server (</w:t>
      </w:r>
      <w:r w:rsidR="00B40146" w:rsidRPr="000C18E0">
        <w:rPr>
          <w:highlight w:val="yellow"/>
        </w:rPr>
        <w:t>NS</w:t>
      </w:r>
      <w:r w:rsidR="00B40146">
        <w:t>).</w:t>
      </w:r>
    </w:p>
    <w:p w14:paraId="020BD4AF" w14:textId="77777777" w:rsidR="00F43031" w:rsidRDefault="00F43031" w:rsidP="005E16F8"/>
    <w:p w14:paraId="36BB55E8" w14:textId="77777777" w:rsidR="00960F90" w:rsidRDefault="004522B1" w:rsidP="005E16F8">
      <w:r>
        <w:rPr>
          <w:noProof/>
        </w:rPr>
        <w:drawing>
          <wp:anchor distT="0" distB="0" distL="114300" distR="114300" simplePos="0" relativeHeight="251663360" behindDoc="0" locked="0" layoutInCell="1" allowOverlap="1" wp14:anchorId="6A694B9D" wp14:editId="71227D3E">
            <wp:simplePos x="0" y="0"/>
            <wp:positionH relativeFrom="column">
              <wp:align>left</wp:align>
            </wp:positionH>
            <wp:positionV relativeFrom="paragraph">
              <wp:align>top</wp:align>
            </wp:positionV>
            <wp:extent cx="3822397" cy="2324500"/>
            <wp:effectExtent l="0" t="0" r="0" b="1270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_EXAM_with_DNS3_DNS2.png"/>
                    <pic:cNvPicPr/>
                  </pic:nvPicPr>
                  <pic:blipFill>
                    <a:blip r:embed="rId18">
                      <a:extLst>
                        <a:ext uri="{28A0092B-C50C-407E-A947-70E740481C1C}">
                          <a14:useLocalDpi xmlns:a14="http://schemas.microsoft.com/office/drawing/2010/main" val="0"/>
                        </a:ext>
                      </a:extLst>
                    </a:blip>
                    <a:stretch>
                      <a:fillRect/>
                    </a:stretch>
                  </pic:blipFill>
                  <pic:spPr>
                    <a:xfrm>
                      <a:off x="0" y="0"/>
                      <a:ext cx="3822397" cy="2324500"/>
                    </a:xfrm>
                    <a:prstGeom prst="rect">
                      <a:avLst/>
                    </a:prstGeom>
                  </pic:spPr>
                </pic:pic>
              </a:graphicData>
            </a:graphic>
          </wp:anchor>
        </w:drawing>
      </w:r>
      <w:r w:rsidR="00960F90">
        <w:t>Attention aux permissions</w:t>
      </w:r>
    </w:p>
    <w:p w14:paraId="41429C00" w14:textId="49EA34C9" w:rsidR="004522B1" w:rsidRDefault="00960F90" w:rsidP="005E16F8">
      <w:r>
        <w:tab/>
      </w:r>
      <w:r w:rsidRPr="000C18E0">
        <w:rPr>
          <w:highlight w:val="yellow"/>
        </w:rPr>
        <w:t>#chgrp named /var/named/db.exam.men*</w:t>
      </w:r>
      <w:r w:rsidR="007F3D1B">
        <w:br w:type="textWrapping" w:clear="all"/>
      </w:r>
    </w:p>
    <w:p w14:paraId="3367950D" w14:textId="38F7DAE9" w:rsidR="00960F90" w:rsidRDefault="00F6281E" w:rsidP="005E16F8">
      <w:r>
        <w:rPr>
          <w:noProof/>
        </w:rPr>
        <w:drawing>
          <wp:inline distT="0" distB="0" distL="0" distR="0" wp14:anchorId="194A06BD" wp14:editId="47F1357C">
            <wp:extent cx="3818198" cy="1621457"/>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_EXAM_REV_with_DNS3_DNS2.png"/>
                    <pic:cNvPicPr/>
                  </pic:nvPicPr>
                  <pic:blipFill>
                    <a:blip r:embed="rId19">
                      <a:extLst>
                        <a:ext uri="{28A0092B-C50C-407E-A947-70E740481C1C}">
                          <a14:useLocalDpi xmlns:a14="http://schemas.microsoft.com/office/drawing/2010/main" val="0"/>
                        </a:ext>
                      </a:extLst>
                    </a:blip>
                    <a:stretch>
                      <a:fillRect/>
                    </a:stretch>
                  </pic:blipFill>
                  <pic:spPr>
                    <a:xfrm>
                      <a:off x="0" y="0"/>
                      <a:ext cx="3858301" cy="1638487"/>
                    </a:xfrm>
                    <a:prstGeom prst="rect">
                      <a:avLst/>
                    </a:prstGeom>
                  </pic:spPr>
                </pic:pic>
              </a:graphicData>
            </a:graphic>
          </wp:inline>
        </w:drawing>
      </w:r>
    </w:p>
    <w:p w14:paraId="0A37A980" w14:textId="77777777" w:rsidR="00960F90" w:rsidRPr="00960F90" w:rsidRDefault="00960F90" w:rsidP="00960F90"/>
    <w:p w14:paraId="1795F8F5" w14:textId="448AF9AF" w:rsidR="004522B1" w:rsidRDefault="00294FB0" w:rsidP="00294FB0">
      <w:pPr>
        <w:pStyle w:val="Titre3"/>
      </w:pPr>
      <w:bookmarkStart w:id="15" w:name="_Toc504599180"/>
      <w:r>
        <w:t>4.1.3) Sur le serveur DNS3</w:t>
      </w:r>
      <w:bookmarkEnd w:id="15"/>
    </w:p>
    <w:p w14:paraId="3AC577A0" w14:textId="77777777" w:rsidR="00294FB0" w:rsidRDefault="00294FB0" w:rsidP="00294FB0"/>
    <w:p w14:paraId="73EFBE2E" w14:textId="77777777" w:rsidR="00294FB0" w:rsidRDefault="00294FB0" w:rsidP="00294FB0">
      <w:r>
        <w:tab/>
        <w:t xml:space="preserve">Sur le serveur DNS3, il faut d’abord installer bind via la commande : </w:t>
      </w:r>
    </w:p>
    <w:p w14:paraId="22999022" w14:textId="4938BA11" w:rsidR="00294FB0" w:rsidRDefault="00294FB0" w:rsidP="00294FB0">
      <w:r w:rsidRPr="000C18E0">
        <w:rPr>
          <w:highlight w:val="yellow"/>
        </w:rPr>
        <w:t>#yum install bind bind-utils bind-</w:t>
      </w:r>
      <w:proofErr w:type="gramStart"/>
      <w:r w:rsidRPr="000C18E0">
        <w:rPr>
          <w:highlight w:val="yellow"/>
        </w:rPr>
        <w:t>libs</w:t>
      </w:r>
      <w:r>
        <w:t xml:space="preserve"> .</w:t>
      </w:r>
      <w:proofErr w:type="gramEnd"/>
      <w:r>
        <w:t xml:space="preserve"> </w:t>
      </w:r>
    </w:p>
    <w:p w14:paraId="2E0321E9" w14:textId="7CB949F7" w:rsidR="00294FB0" w:rsidRDefault="00294FB0" w:rsidP="00294FB0">
      <w:r>
        <w:tab/>
        <w:t xml:space="preserve">Ensuite, il faut modifier le fichier </w:t>
      </w:r>
      <w:r w:rsidRPr="000C18E0">
        <w:rPr>
          <w:highlight w:val="yellow"/>
        </w:rPr>
        <w:t>/etc/named.conf</w:t>
      </w:r>
      <w:r>
        <w:t xml:space="preserve"> afin de lui indiquer qu’il est </w:t>
      </w:r>
      <w:r w:rsidR="00AA2328">
        <w:t>esclave du serveur DNS1</w:t>
      </w:r>
      <w:r>
        <w:t xml:space="preserve"> et que ses fichiers de zone se trouvent dans </w:t>
      </w:r>
      <w:r w:rsidRPr="000C18E0">
        <w:rPr>
          <w:highlight w:val="yellow"/>
        </w:rPr>
        <w:t>/var/named/slaves/</w:t>
      </w:r>
    </w:p>
    <w:p w14:paraId="5B4A5C89" w14:textId="77777777" w:rsidR="002E0961" w:rsidRDefault="002E0961" w:rsidP="00294FB0"/>
    <w:p w14:paraId="7018D8C2" w14:textId="3D7C46DE" w:rsidR="002E0961" w:rsidRDefault="002E0961" w:rsidP="00294FB0">
      <w:r>
        <w:rPr>
          <w:noProof/>
        </w:rPr>
        <mc:AlternateContent>
          <mc:Choice Requires="wps">
            <w:drawing>
              <wp:anchor distT="0" distB="0" distL="114300" distR="114300" simplePos="0" relativeHeight="251664384" behindDoc="0" locked="0" layoutInCell="1" allowOverlap="1" wp14:anchorId="63B78A9D" wp14:editId="71724510">
                <wp:simplePos x="0" y="0"/>
                <wp:positionH relativeFrom="column">
                  <wp:posOffset>3025140</wp:posOffset>
                </wp:positionH>
                <wp:positionV relativeFrom="paragraph">
                  <wp:posOffset>179705</wp:posOffset>
                </wp:positionV>
                <wp:extent cx="3426460" cy="2057400"/>
                <wp:effectExtent l="0" t="0" r="0"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426460" cy="2057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17CCFA" w14:textId="056C9997" w:rsidR="00497E32" w:rsidRDefault="00497E32">
                            <w:r>
                              <w:t xml:space="preserve">Dans listen-on port 53, on ajoute l’adresse </w:t>
                            </w:r>
                            <w:r w:rsidRPr="000C18E0">
                              <w:rPr>
                                <w:highlight w:val="yellow"/>
                              </w:rPr>
                              <w:t>ip du serveur DNS3.</w:t>
                            </w:r>
                          </w:p>
                          <w:p w14:paraId="40E7531F" w14:textId="77777777" w:rsidR="00497E32" w:rsidRDefault="00497E32"/>
                          <w:p w14:paraId="324CFAB7" w14:textId="71E32DB2" w:rsidR="00497E32" w:rsidRPr="000C18E0" w:rsidRDefault="00497E32">
                            <w:pPr>
                              <w:rPr>
                                <w:highlight w:val="yellow"/>
                              </w:rPr>
                            </w:pPr>
                            <w:r>
                              <w:t>Dans les zones exam.men et rev on mets les paramètres :</w:t>
                            </w:r>
                            <w:r>
                              <w:tab/>
                            </w:r>
                            <w:r w:rsidRPr="000C18E0">
                              <w:rPr>
                                <w:highlight w:val="yellow"/>
                              </w:rPr>
                              <w:t>type slave ;</w:t>
                            </w:r>
                          </w:p>
                          <w:p w14:paraId="335D06FE" w14:textId="756EDACC" w:rsidR="00497E32" w:rsidRPr="000C18E0" w:rsidRDefault="00497E32">
                            <w:pPr>
                              <w:rPr>
                                <w:highlight w:val="yellow"/>
                              </w:rPr>
                            </w:pPr>
                            <w:r w:rsidRPr="000C18E0">
                              <w:rPr>
                                <w:highlight w:val="yellow"/>
                              </w:rPr>
                              <w:tab/>
                            </w:r>
                            <w:r w:rsidRPr="000C18E0">
                              <w:rPr>
                                <w:highlight w:val="yellow"/>
                              </w:rPr>
                              <w:tab/>
                            </w:r>
                            <w:proofErr w:type="gramStart"/>
                            <w:r w:rsidRPr="000C18E0">
                              <w:rPr>
                                <w:highlight w:val="yellow"/>
                              </w:rPr>
                              <w:t>masters</w:t>
                            </w:r>
                            <w:proofErr w:type="gramEnd"/>
                            <w:r w:rsidRPr="000C18E0">
                              <w:rPr>
                                <w:highlight w:val="yellow"/>
                              </w:rPr>
                              <w:t xml:space="preserve"> {10.0.3.2;};</w:t>
                            </w:r>
                          </w:p>
                          <w:p w14:paraId="38CCA870" w14:textId="2981271A" w:rsidR="00497E32" w:rsidRDefault="00497E32">
                            <w:r w:rsidRPr="000C18E0">
                              <w:rPr>
                                <w:highlight w:val="yellow"/>
                              </w:rPr>
                              <w:tab/>
                            </w:r>
                            <w:r w:rsidRPr="000C18E0">
                              <w:rPr>
                                <w:highlight w:val="yellow"/>
                              </w:rPr>
                              <w:tab/>
                            </w:r>
                            <w:proofErr w:type="gramStart"/>
                            <w:r w:rsidRPr="000C18E0">
                              <w:rPr>
                                <w:highlight w:val="yellow"/>
                              </w:rPr>
                              <w:t>file</w:t>
                            </w:r>
                            <w:proofErr w:type="gramEnd"/>
                            <w:r w:rsidRPr="000C18E0">
                              <w:rPr>
                                <w:highlight w:val="yellow"/>
                              </w:rPr>
                              <w:t xml:space="preserve"> «slaves/db.exam.men(.rev)»;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B78A9D" id="Zone de texte 17" o:spid="_x0000_s1027" type="#_x0000_t202" style="position:absolute;margin-left:238.2pt;margin-top:14.15pt;width:269.8pt;height:16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" filled="f" stroked="f">
                <v:textbox>
                  <w:txbxContent>
                    <w:p w14:paraId="0317CCFA" w14:textId="056C9997" w:rsidR="00497E32" w:rsidRDefault="00497E32">
                      <w:r>
                        <w:t xml:space="preserve">Dans </w:t>
                      </w:r>
                      <w:proofErr w:type="spellStart"/>
                      <w:r>
                        <w:t>listen</w:t>
                      </w:r>
                      <w:proofErr w:type="spellEnd"/>
                      <w:r>
                        <w:t xml:space="preserve">-on port 53, on ajoute l’adresse </w:t>
                      </w:r>
                      <w:proofErr w:type="spellStart"/>
                      <w:r w:rsidRPr="000C18E0">
                        <w:rPr>
                          <w:highlight w:val="yellow"/>
                        </w:rPr>
                        <w:t>ip</w:t>
                      </w:r>
                      <w:proofErr w:type="spellEnd"/>
                      <w:r w:rsidRPr="000C18E0">
                        <w:rPr>
                          <w:highlight w:val="yellow"/>
                        </w:rPr>
                        <w:t xml:space="preserve"> du serveur DNS3.</w:t>
                      </w:r>
                    </w:p>
                    <w:p w14:paraId="40E7531F" w14:textId="77777777" w:rsidR="00497E32" w:rsidRDefault="00497E32"/>
                    <w:p w14:paraId="324CFAB7" w14:textId="71E32DB2" w:rsidR="00497E32" w:rsidRPr="000C18E0" w:rsidRDefault="00497E32">
                      <w:pPr>
                        <w:rPr>
                          <w:highlight w:val="yellow"/>
                        </w:rPr>
                      </w:pPr>
                      <w:r>
                        <w:t xml:space="preserve">Dans les zones </w:t>
                      </w:r>
                      <w:proofErr w:type="spellStart"/>
                      <w:r>
                        <w:t>exam.men</w:t>
                      </w:r>
                      <w:proofErr w:type="spellEnd"/>
                      <w:r>
                        <w:t xml:space="preserve"> et </w:t>
                      </w:r>
                      <w:proofErr w:type="spellStart"/>
                      <w:r>
                        <w:t>rev</w:t>
                      </w:r>
                      <w:proofErr w:type="spellEnd"/>
                      <w:r>
                        <w:t xml:space="preserve"> on mets les paramètres :</w:t>
                      </w:r>
                      <w:r>
                        <w:tab/>
                      </w:r>
                      <w:r w:rsidRPr="000C18E0">
                        <w:rPr>
                          <w:highlight w:val="yellow"/>
                        </w:rPr>
                        <w:t>type slave ;</w:t>
                      </w:r>
                    </w:p>
                    <w:p w14:paraId="335D06FE" w14:textId="756EDACC" w:rsidR="00497E32" w:rsidRPr="000C18E0" w:rsidRDefault="00497E32">
                      <w:pPr>
                        <w:rPr>
                          <w:highlight w:val="yellow"/>
                        </w:rPr>
                      </w:pPr>
                      <w:r w:rsidRPr="000C18E0">
                        <w:rPr>
                          <w:highlight w:val="yellow"/>
                        </w:rPr>
                        <w:tab/>
                      </w:r>
                      <w:r w:rsidRPr="000C18E0">
                        <w:rPr>
                          <w:highlight w:val="yellow"/>
                        </w:rPr>
                        <w:tab/>
                      </w:r>
                      <w:proofErr w:type="gramStart"/>
                      <w:r w:rsidRPr="000C18E0">
                        <w:rPr>
                          <w:highlight w:val="yellow"/>
                        </w:rPr>
                        <w:t>masters</w:t>
                      </w:r>
                      <w:proofErr w:type="gramEnd"/>
                      <w:r w:rsidRPr="000C18E0">
                        <w:rPr>
                          <w:highlight w:val="yellow"/>
                        </w:rPr>
                        <w:t xml:space="preserve"> {10.0.3.2;};</w:t>
                      </w:r>
                    </w:p>
                    <w:p w14:paraId="38CCA870" w14:textId="2981271A" w:rsidR="00497E32" w:rsidRDefault="00497E32">
                      <w:r w:rsidRPr="000C18E0">
                        <w:rPr>
                          <w:highlight w:val="yellow"/>
                        </w:rPr>
                        <w:tab/>
                      </w:r>
                      <w:r w:rsidRPr="000C18E0">
                        <w:rPr>
                          <w:highlight w:val="yellow"/>
                        </w:rPr>
                        <w:tab/>
                      </w:r>
                      <w:proofErr w:type="gramStart"/>
                      <w:r w:rsidRPr="000C18E0">
                        <w:rPr>
                          <w:highlight w:val="yellow"/>
                        </w:rPr>
                        <w:t>file</w:t>
                      </w:r>
                      <w:proofErr w:type="gramEnd"/>
                      <w:r w:rsidRPr="000C18E0">
                        <w:rPr>
                          <w:highlight w:val="yellow"/>
                        </w:rPr>
                        <w:t xml:space="preserve"> «slaves/</w:t>
                      </w:r>
                      <w:proofErr w:type="spellStart"/>
                      <w:r w:rsidRPr="000C18E0">
                        <w:rPr>
                          <w:highlight w:val="yellow"/>
                        </w:rPr>
                        <w:t>db.exam.men</w:t>
                      </w:r>
                      <w:proofErr w:type="spellEnd"/>
                      <w:r w:rsidRPr="000C18E0">
                        <w:rPr>
                          <w:highlight w:val="yellow"/>
                        </w:rPr>
                        <w:t>(.</w:t>
                      </w:r>
                      <w:proofErr w:type="spellStart"/>
                      <w:r w:rsidRPr="000C18E0">
                        <w:rPr>
                          <w:highlight w:val="yellow"/>
                        </w:rPr>
                        <w:t>rev</w:t>
                      </w:r>
                      <w:proofErr w:type="spellEnd"/>
                      <w:r w:rsidRPr="000C18E0">
                        <w:rPr>
                          <w:highlight w:val="yellow"/>
                        </w:rPr>
                        <w:t>)»;</w:t>
                      </w:r>
                    </w:p>
                  </w:txbxContent>
                </v:textbox>
                <w10:wrap type="square"/>
              </v:shape>
            </w:pict>
          </mc:Fallback>
        </mc:AlternateContent>
      </w:r>
      <w:r>
        <w:rPr>
          <w:noProof/>
        </w:rPr>
        <w:drawing>
          <wp:inline distT="0" distB="0" distL="0" distR="0" wp14:anchorId="3524FEE5" wp14:editId="39CF059B">
            <wp:extent cx="2789498" cy="3150329"/>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ed_conf_DNS3.png"/>
                    <pic:cNvPicPr/>
                  </pic:nvPicPr>
                  <pic:blipFill>
                    <a:blip r:embed="rId20">
                      <a:extLst>
                        <a:ext uri="{28A0092B-C50C-407E-A947-70E740481C1C}">
                          <a14:useLocalDpi xmlns:a14="http://schemas.microsoft.com/office/drawing/2010/main" val="0"/>
                        </a:ext>
                      </a:extLst>
                    </a:blip>
                    <a:stretch>
                      <a:fillRect/>
                    </a:stretch>
                  </pic:blipFill>
                  <pic:spPr>
                    <a:xfrm>
                      <a:off x="0" y="0"/>
                      <a:ext cx="2789498" cy="3150329"/>
                    </a:xfrm>
                    <a:prstGeom prst="rect">
                      <a:avLst/>
                    </a:prstGeom>
                  </pic:spPr>
                </pic:pic>
              </a:graphicData>
            </a:graphic>
          </wp:inline>
        </w:drawing>
      </w:r>
    </w:p>
    <w:p w14:paraId="1F845D28" w14:textId="77777777" w:rsidR="00AA2328" w:rsidRDefault="00AA2328" w:rsidP="00294FB0"/>
    <w:p w14:paraId="33F6783C" w14:textId="7286D845" w:rsidR="00AA2328" w:rsidRDefault="00AA2328" w:rsidP="00294FB0">
      <w:r>
        <w:tab/>
        <w:t>Une fois ceci fait, il faut relancer le serveurs DNS1 suivi du serveurs DNS3 via la commande : #service named restart.</w:t>
      </w:r>
    </w:p>
    <w:p w14:paraId="3F41ABF6" w14:textId="77777777" w:rsidR="005875A7" w:rsidRDefault="00AA2328" w:rsidP="00294FB0">
      <w:r>
        <w:tab/>
        <w:t>Si tout s’est bien déroulé, les fichiers /var/named/slaves/db.exam.men et /var/named/slaves/db.exam.men.rev ont dû être cré</w:t>
      </w:r>
      <w:r w:rsidR="00586E66">
        <w:t>és sur le serveur DNS3.</w:t>
      </w:r>
    </w:p>
    <w:p w14:paraId="15C64662" w14:textId="08BF492C" w:rsidR="00AA2328" w:rsidRDefault="005875A7" w:rsidP="00294FB0">
      <w:r>
        <w:tab/>
        <w:t xml:space="preserve">Très important : </w:t>
      </w:r>
      <w:r w:rsidRPr="005875A7">
        <w:rPr>
          <w:highlight w:val="yellow"/>
        </w:rPr>
        <w:t>echo « nameserver 127.0.0.1 » &gt; /etc/resolf.conf</w:t>
      </w:r>
      <w:r w:rsidR="00586E66">
        <w:t xml:space="preserve"> </w:t>
      </w:r>
    </w:p>
    <w:p w14:paraId="156605DA" w14:textId="6821E406" w:rsidR="00586E66" w:rsidRDefault="00586E66" w:rsidP="00294FB0">
      <w:r>
        <w:tab/>
        <w:t>Si maintenant nous arrêtions le serveurs DNS1, ce serait le serveur DNS3 qui prendrait le relais pour la résolution de noms.</w:t>
      </w:r>
    </w:p>
    <w:p w14:paraId="5628CC49" w14:textId="77777777" w:rsidR="006F78E6" w:rsidRDefault="006F78E6" w:rsidP="00294FB0"/>
    <w:p w14:paraId="6DCDBFCA" w14:textId="35173A1C" w:rsidR="006F78E6" w:rsidRDefault="006F78E6" w:rsidP="006F78E6">
      <w:pPr>
        <w:pStyle w:val="Titre2"/>
      </w:pPr>
      <w:bookmarkStart w:id="16" w:name="_Toc504599181"/>
      <w:r>
        <w:t>4.2) Maquette après modification</w:t>
      </w:r>
      <w:bookmarkEnd w:id="16"/>
    </w:p>
    <w:p w14:paraId="0943A884" w14:textId="77777777" w:rsidR="006F78E6" w:rsidRDefault="006F78E6" w:rsidP="006F78E6"/>
    <w:p w14:paraId="03A47472" w14:textId="77777777" w:rsidR="006F78E6" w:rsidRDefault="006F78E6" w:rsidP="006F78E6">
      <w:pPr>
        <w:pStyle w:val="Sansinterligne"/>
      </w:pPr>
      <w:r>
        <w:t>Après cette modification, la maquette ressemblera à ceci :</w:t>
      </w:r>
    </w:p>
    <w:p w14:paraId="571D1432" w14:textId="400E248E" w:rsidR="006F78E6" w:rsidRDefault="006F78E6" w:rsidP="006F78E6">
      <w:pPr>
        <w:pStyle w:val="Sansinterligne"/>
      </w:pPr>
      <w:r>
        <w:rPr>
          <w:noProof/>
        </w:rPr>
        <w:drawing>
          <wp:inline distT="0" distB="0" distL="0" distR="0" wp14:anchorId="799D1F18" wp14:editId="13882A93">
            <wp:extent cx="4592590" cy="282536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QUETTE_EXAM_MODIF_DNS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18264" cy="2841159"/>
                    </a:xfrm>
                    <a:prstGeom prst="rect">
                      <a:avLst/>
                    </a:prstGeom>
                  </pic:spPr>
                </pic:pic>
              </a:graphicData>
            </a:graphic>
          </wp:inline>
        </w:drawing>
      </w:r>
    </w:p>
    <w:p w14:paraId="2331FE9E" w14:textId="66898FEE" w:rsidR="00262379" w:rsidRDefault="00262379" w:rsidP="006F78E6">
      <w:pPr>
        <w:pStyle w:val="Sansinterligne"/>
      </w:pPr>
      <w:r>
        <w:tab/>
        <w:t>On peut y voir l’ajout du serveur DNS3 qui est esclave du serveur DNS1. On peut voir également que son adressage est dynamique (d).</w:t>
      </w:r>
    </w:p>
    <w:p w14:paraId="42345C82" w14:textId="77777777" w:rsidR="006F78E6" w:rsidRDefault="006F78E6" w:rsidP="00294FB0"/>
    <w:p w14:paraId="56397B86" w14:textId="77777777" w:rsidR="006F78E6" w:rsidRDefault="006F78E6" w:rsidP="006F78E6">
      <w:pPr>
        <w:pStyle w:val="Titre1"/>
        <w:numPr>
          <w:ilvl w:val="0"/>
          <w:numId w:val="2"/>
        </w:numPr>
      </w:pPr>
      <w:bookmarkStart w:id="17" w:name="_Toc504599182"/>
      <w:r>
        <w:t>Modification désirée : Délégation et sous domaine DNS2</w:t>
      </w:r>
      <w:bookmarkEnd w:id="17"/>
    </w:p>
    <w:p w14:paraId="43ABEE59" w14:textId="77777777" w:rsidR="006F78E6" w:rsidRDefault="006F78E6" w:rsidP="006F78E6"/>
    <w:p w14:paraId="167148CB" w14:textId="00DD3EB6" w:rsidR="005875A7" w:rsidRDefault="006F78E6" w:rsidP="006F78E6">
      <w:pPr>
        <w:ind w:left="360"/>
      </w:pPr>
      <w:r>
        <w:t>On souhaite ajouter un serveur DNS2</w:t>
      </w:r>
      <w:r w:rsidR="00262379">
        <w:t xml:space="preserve"> </w:t>
      </w:r>
      <w:r w:rsidR="00DF0C79">
        <w:t xml:space="preserve">sur un nouveau réseau srvint2 connecter avec l’interface eth3 du routeur R2 </w:t>
      </w:r>
      <w:r w:rsidR="00262379">
        <w:t>qui aura pour rôle de superviser un sous domaine de examen.men. Po</w:t>
      </w:r>
      <w:r w:rsidR="005875A7">
        <w:t xml:space="preserve">ur ce faire, il faudra faire </w:t>
      </w:r>
      <w:proofErr w:type="gramStart"/>
      <w:r w:rsidR="005875A7">
        <w:t>ceci:</w:t>
      </w:r>
      <w:proofErr w:type="gramEnd"/>
      <w:r w:rsidR="005875A7">
        <w:t xml:space="preserve"> </w:t>
      </w:r>
    </w:p>
    <w:p w14:paraId="47DF4F1C" w14:textId="60D8ECA2" w:rsidR="005875A7" w:rsidRDefault="005875A7" w:rsidP="005875A7">
      <w:pPr>
        <w:ind w:left="360" w:firstLine="348"/>
      </w:pPr>
      <w:r>
        <w:sym w:font="Wingdings" w:char="F0E0"/>
      </w:r>
      <w:r>
        <w:t xml:space="preserve"> </w:t>
      </w:r>
      <w:proofErr w:type="gramStart"/>
      <w:r>
        <w:t>modifier</w:t>
      </w:r>
      <w:proofErr w:type="gramEnd"/>
      <w:r>
        <w:t xml:space="preserve"> le serveur </w:t>
      </w:r>
      <w:r w:rsidR="001B65E6">
        <w:t>DHCP</w:t>
      </w:r>
      <w:r>
        <w:t xml:space="preserve"> afin qu’il configure le serveur DNS2.</w:t>
      </w:r>
    </w:p>
    <w:p w14:paraId="78AD36C7" w14:textId="77777777" w:rsidR="008A188C" w:rsidRDefault="005875A7" w:rsidP="005875A7">
      <w:pPr>
        <w:ind w:left="360" w:firstLine="348"/>
      </w:pPr>
      <w:r>
        <w:sym w:font="Wingdings" w:char="F0E0"/>
      </w:r>
      <w:r>
        <w:t xml:space="preserve"> </w:t>
      </w:r>
      <w:proofErr w:type="gramStart"/>
      <w:r>
        <w:t>modifier</w:t>
      </w:r>
      <w:proofErr w:type="gramEnd"/>
      <w:r>
        <w:t xml:space="preserve"> </w:t>
      </w:r>
      <w:r w:rsidR="00262379">
        <w:t>les fichiers de zones sur le serveur DNS1</w:t>
      </w:r>
      <w:r>
        <w:t>.</w:t>
      </w:r>
    </w:p>
    <w:p w14:paraId="3AE083D5" w14:textId="77777777" w:rsidR="008A188C" w:rsidRDefault="008A188C" w:rsidP="005875A7">
      <w:pPr>
        <w:ind w:left="360" w:firstLine="348"/>
      </w:pPr>
      <w:r>
        <w:sym w:font="Wingdings" w:char="F0E0"/>
      </w:r>
      <w:r>
        <w:t xml:space="preserve"> Relancer le serveur bind DNS1.</w:t>
      </w:r>
    </w:p>
    <w:p w14:paraId="6D17A14A" w14:textId="6AE2A5C1" w:rsidR="005875A7" w:rsidRDefault="008A188C" w:rsidP="005875A7">
      <w:pPr>
        <w:ind w:left="360" w:firstLine="348"/>
      </w:pPr>
      <w:r>
        <w:sym w:font="Wingdings" w:char="F0E0"/>
      </w:r>
      <w:r>
        <w:t xml:space="preserve"> </w:t>
      </w:r>
      <w:r w:rsidR="001B65E6">
        <w:t>Relancer le serveur bind DNS3.</w:t>
      </w:r>
      <w:r w:rsidR="00262379">
        <w:t xml:space="preserve"> </w:t>
      </w:r>
    </w:p>
    <w:p w14:paraId="4AE5C283" w14:textId="46E58478" w:rsidR="006F78E6" w:rsidRDefault="005875A7" w:rsidP="005875A7">
      <w:pPr>
        <w:ind w:left="360" w:firstLine="348"/>
      </w:pPr>
      <w:r>
        <w:sym w:font="Wingdings" w:char="F0E0"/>
      </w:r>
      <w:r>
        <w:t xml:space="preserve"> Installer bind sur DNS2.</w:t>
      </w:r>
    </w:p>
    <w:p w14:paraId="2D66C8AB" w14:textId="675F1CEC" w:rsidR="005875A7" w:rsidRDefault="005875A7" w:rsidP="005875A7">
      <w:pPr>
        <w:ind w:left="360" w:firstLine="348"/>
      </w:pPr>
      <w:r>
        <w:sym w:font="Wingdings" w:char="F0E0"/>
      </w:r>
      <w:r>
        <w:t xml:space="preserve"> Configurer le fichier de configuration bind et les fichiers de zones du serveur DNS2.</w:t>
      </w:r>
    </w:p>
    <w:p w14:paraId="13FDDCCB" w14:textId="45878504" w:rsidR="001B65E6" w:rsidRDefault="001B65E6" w:rsidP="005875A7">
      <w:pPr>
        <w:ind w:left="360" w:firstLine="348"/>
      </w:pPr>
      <w:r>
        <w:sym w:font="Wingdings" w:char="F0E0"/>
      </w:r>
      <w:r>
        <w:t xml:space="preserve"> Lancer le serveur bind DNS2.</w:t>
      </w:r>
    </w:p>
    <w:p w14:paraId="39B3E5E6" w14:textId="77777777" w:rsidR="001B65E6" w:rsidRDefault="001B65E6" w:rsidP="005875A7">
      <w:pPr>
        <w:ind w:left="360" w:firstLine="348"/>
      </w:pPr>
    </w:p>
    <w:p w14:paraId="7B06C9D5" w14:textId="4E79F959" w:rsidR="001B65E6" w:rsidRDefault="001B65E6">
      <w:r>
        <w:br w:type="page"/>
      </w:r>
    </w:p>
    <w:p w14:paraId="385FA6AC" w14:textId="77777777" w:rsidR="001B65E6" w:rsidRDefault="001B65E6" w:rsidP="001B65E6"/>
    <w:p w14:paraId="4889D812" w14:textId="1E501984" w:rsidR="001B65E6" w:rsidRDefault="001B65E6" w:rsidP="001B65E6">
      <w:pPr>
        <w:pStyle w:val="Titre2"/>
      </w:pPr>
      <w:bookmarkStart w:id="18" w:name="_Toc504599183"/>
      <w:r>
        <w:t>5.1) Taches à réaliser</w:t>
      </w:r>
      <w:bookmarkEnd w:id="18"/>
    </w:p>
    <w:p w14:paraId="6B32FE3B" w14:textId="01EFAF01" w:rsidR="001B65E6" w:rsidRDefault="001B65E6" w:rsidP="001B65E6">
      <w:pPr>
        <w:pStyle w:val="Titre3"/>
      </w:pPr>
      <w:bookmarkStart w:id="19" w:name="_Toc504599184"/>
      <w:r>
        <w:t>5.1.1) Sur le serveur DHCP</w:t>
      </w:r>
      <w:bookmarkEnd w:id="19"/>
    </w:p>
    <w:p w14:paraId="7FBCB1BD" w14:textId="77777777" w:rsidR="001B65E6" w:rsidRDefault="001B65E6" w:rsidP="001B65E6"/>
    <w:p w14:paraId="7D491072" w14:textId="77777777" w:rsidR="001B65E6" w:rsidRDefault="001B65E6" w:rsidP="001B65E6">
      <w:r>
        <w:tab/>
        <w:t xml:space="preserve">Sur le serveur DHCP, nous allons modifier le fichier de configuration afin que celui-ci est autorité sur le </w:t>
      </w:r>
      <w:r w:rsidRPr="00BE4BC4">
        <w:rPr>
          <w:highlight w:val="yellow"/>
        </w:rPr>
        <w:t>subnet 10.0.4.0/24</w:t>
      </w:r>
      <w:r>
        <w:t xml:space="preserve"> et que l’on attribue l’adresse 10.0.4.2 au nouveau serveur DNS2 qui sera sur ce subnet avec comme passerelle </w:t>
      </w:r>
      <w:r w:rsidRPr="00BE4BC4">
        <w:rPr>
          <w:highlight w:val="yellow"/>
        </w:rPr>
        <w:t>la nouvelle carte ajoutée au routeur R2.</w:t>
      </w:r>
    </w:p>
    <w:p w14:paraId="29836590" w14:textId="77777777" w:rsidR="001B65E6" w:rsidRDefault="001B65E6" w:rsidP="001B65E6"/>
    <w:p w14:paraId="1009BEDD" w14:textId="025729E3" w:rsidR="001B65E6" w:rsidRDefault="001B65E6" w:rsidP="001B65E6">
      <w:r>
        <w:rPr>
          <w:noProof/>
        </w:rPr>
        <w:drawing>
          <wp:inline distT="0" distB="0" distL="0" distR="0" wp14:anchorId="64EE911A" wp14:editId="5BC2ED36">
            <wp:extent cx="3253325" cy="2508150"/>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hcp_conf_with_DNS2.png"/>
                    <pic:cNvPicPr/>
                  </pic:nvPicPr>
                  <pic:blipFill>
                    <a:blip r:embed="rId22">
                      <a:extLst>
                        <a:ext uri="{28A0092B-C50C-407E-A947-70E740481C1C}">
                          <a14:useLocalDpi xmlns:a14="http://schemas.microsoft.com/office/drawing/2010/main" val="0"/>
                        </a:ext>
                      </a:extLst>
                    </a:blip>
                    <a:stretch>
                      <a:fillRect/>
                    </a:stretch>
                  </pic:blipFill>
                  <pic:spPr>
                    <a:xfrm>
                      <a:off x="0" y="0"/>
                      <a:ext cx="3288753" cy="2535463"/>
                    </a:xfrm>
                    <a:prstGeom prst="rect">
                      <a:avLst/>
                    </a:prstGeom>
                  </pic:spPr>
                </pic:pic>
              </a:graphicData>
            </a:graphic>
          </wp:inline>
        </w:drawing>
      </w:r>
      <w:r>
        <w:t xml:space="preserve"> </w:t>
      </w:r>
    </w:p>
    <w:p w14:paraId="601309DB" w14:textId="77777777" w:rsidR="001B65E6" w:rsidRDefault="001B65E6" w:rsidP="001B65E6"/>
    <w:p w14:paraId="556DFD36" w14:textId="080D01E2" w:rsidR="001B65E6" w:rsidRDefault="00325B41" w:rsidP="00325B41">
      <w:pPr>
        <w:pStyle w:val="Titre3"/>
      </w:pPr>
      <w:bookmarkStart w:id="20" w:name="_Toc504599185"/>
      <w:r>
        <w:t>5.1.2) Sur le serveur DNS1</w:t>
      </w:r>
      <w:bookmarkEnd w:id="20"/>
    </w:p>
    <w:p w14:paraId="0B16E2F2" w14:textId="77777777" w:rsidR="00325B41" w:rsidRDefault="00325B41" w:rsidP="00325B41"/>
    <w:p w14:paraId="109A6907" w14:textId="447BBA6D" w:rsidR="00325B41" w:rsidRDefault="00325B41" w:rsidP="00325B41">
      <w:r>
        <w:tab/>
        <w:t xml:space="preserve">Sur le serveur DNS1 nous allons modifier le fichier de zone exam.men et son </w:t>
      </w:r>
      <w:proofErr w:type="gramStart"/>
      <w:r>
        <w:t>fichier .rev</w:t>
      </w:r>
      <w:proofErr w:type="gramEnd"/>
      <w:r>
        <w:t xml:space="preserve"> afin d’y déléguer le sous domaine work au serveurs DNS2.</w:t>
      </w:r>
    </w:p>
    <w:p w14:paraId="648E5C67" w14:textId="447BBA6D" w:rsidR="00325B41" w:rsidRDefault="00325B41" w:rsidP="00325B41">
      <w:r>
        <w:rPr>
          <w:noProof/>
        </w:rPr>
        <w:drawing>
          <wp:inline distT="0" distB="0" distL="0" distR="0" wp14:anchorId="332AF3E2" wp14:editId="3A90B420">
            <wp:extent cx="4389698" cy="4610022"/>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_EXAM_DNS2_DNS1.png"/>
                    <pic:cNvPicPr/>
                  </pic:nvPicPr>
                  <pic:blipFill>
                    <a:blip r:embed="rId23">
                      <a:extLst>
                        <a:ext uri="{28A0092B-C50C-407E-A947-70E740481C1C}">
                          <a14:useLocalDpi xmlns:a14="http://schemas.microsoft.com/office/drawing/2010/main" val="0"/>
                        </a:ext>
                      </a:extLst>
                    </a:blip>
                    <a:stretch>
                      <a:fillRect/>
                    </a:stretch>
                  </pic:blipFill>
                  <pic:spPr>
                    <a:xfrm>
                      <a:off x="0" y="0"/>
                      <a:ext cx="4410876" cy="4632263"/>
                    </a:xfrm>
                    <a:prstGeom prst="rect">
                      <a:avLst/>
                    </a:prstGeom>
                  </pic:spPr>
                </pic:pic>
              </a:graphicData>
            </a:graphic>
          </wp:inline>
        </w:drawing>
      </w:r>
    </w:p>
    <w:p w14:paraId="7B25316D" w14:textId="77777777" w:rsidR="00325B41" w:rsidRDefault="00325B41" w:rsidP="00325B41"/>
    <w:p w14:paraId="1B0C7F02" w14:textId="3C34DBB5" w:rsidR="00325B41" w:rsidRDefault="00325B41" w:rsidP="00325B41">
      <w:r>
        <w:tab/>
        <w:t xml:space="preserve">Une fois que ces modifications sont faites, nous pouvons relancer le serveur DNS1 via la commande : </w:t>
      </w:r>
      <w:r w:rsidRPr="00BE4BC4">
        <w:rPr>
          <w:highlight w:val="yellow"/>
        </w:rPr>
        <w:t>#service named restart.</w:t>
      </w:r>
    </w:p>
    <w:p w14:paraId="4106C809" w14:textId="4E764714" w:rsidR="00325B41" w:rsidRPr="00325B41" w:rsidRDefault="00325B41" w:rsidP="00325B41">
      <w:r>
        <w:tab/>
        <w:t xml:space="preserve">Nous devons aussi effacer les fichiers slaves/ sur le serveur DNS3 et le relancer afin qu’il reçoive les modifications faites sur le serveurs DNS1. </w:t>
      </w:r>
    </w:p>
    <w:p w14:paraId="04FB8AD0" w14:textId="4108F773" w:rsidR="001B65E6" w:rsidRDefault="001B65E6" w:rsidP="001B65E6"/>
    <w:p w14:paraId="523EC271" w14:textId="4CB64CD1" w:rsidR="00290D95" w:rsidRDefault="00290D95" w:rsidP="00290D95">
      <w:pPr>
        <w:pStyle w:val="Titre3"/>
      </w:pPr>
      <w:bookmarkStart w:id="21" w:name="_Toc504599186"/>
      <w:r>
        <w:t>5.1.3) Sur le serveur DNS2</w:t>
      </w:r>
      <w:bookmarkEnd w:id="21"/>
    </w:p>
    <w:p w14:paraId="245DD7A9" w14:textId="77777777" w:rsidR="00A244B9" w:rsidRDefault="00A244B9" w:rsidP="00A244B9"/>
    <w:p w14:paraId="75FAB917" w14:textId="77777777" w:rsidR="00B00251" w:rsidRDefault="00A244B9" w:rsidP="00A244B9">
      <w:r>
        <w:tab/>
        <w:t>Sur le serveur DNS2</w:t>
      </w:r>
      <w:r w:rsidR="00B00251">
        <w:t xml:space="preserve"> il faut d’abord installer bind via la commande : </w:t>
      </w:r>
    </w:p>
    <w:p w14:paraId="3F273F64" w14:textId="2E9BAB3B" w:rsidR="00A244B9" w:rsidRDefault="00B00251" w:rsidP="00A244B9">
      <w:r w:rsidRPr="00BE4BC4">
        <w:rPr>
          <w:highlight w:val="yellow"/>
        </w:rPr>
        <w:t>#yum install bind bind-utils bind-libs</w:t>
      </w:r>
    </w:p>
    <w:p w14:paraId="2504C449" w14:textId="17646DA5" w:rsidR="00B00251" w:rsidRDefault="00B00251" w:rsidP="00A244B9">
      <w:r>
        <w:tab/>
        <w:t>Ensuite</w:t>
      </w:r>
      <w:r w:rsidR="006B15E2">
        <w:t xml:space="preserve"> il faut configurer le fichier </w:t>
      </w:r>
      <w:r w:rsidR="006B15E2" w:rsidRPr="00BE4BC4">
        <w:rPr>
          <w:highlight w:val="yellow"/>
        </w:rPr>
        <w:t>/etc/named.conf</w:t>
      </w:r>
      <w:r w:rsidR="006B15E2">
        <w:t xml:space="preserve"> afin que celui-ci </w:t>
      </w:r>
      <w:r w:rsidR="009954DF">
        <w:t xml:space="preserve">écoute le serveur </w:t>
      </w:r>
      <w:r w:rsidR="009954DF" w:rsidRPr="00BE4BC4">
        <w:rPr>
          <w:highlight w:val="yellow"/>
        </w:rPr>
        <w:t>DNS1</w:t>
      </w:r>
      <w:r w:rsidR="009954DF">
        <w:t xml:space="preserve"> (10.0.3.2) et qu’il possède deux fichiers de zone pour le domaine </w:t>
      </w:r>
      <w:r w:rsidR="009954DF" w:rsidRPr="00BE4BC4">
        <w:rPr>
          <w:highlight w:val="yellow"/>
        </w:rPr>
        <w:t>work.exam.men</w:t>
      </w:r>
    </w:p>
    <w:p w14:paraId="30A07991" w14:textId="77777777" w:rsidR="009954DF" w:rsidRDefault="009954DF" w:rsidP="00A244B9"/>
    <w:p w14:paraId="02CF0EBD" w14:textId="137A7FC1" w:rsidR="009954DF" w:rsidRDefault="009954DF" w:rsidP="00A244B9">
      <w:r>
        <w:rPr>
          <w:noProof/>
        </w:rPr>
        <w:drawing>
          <wp:inline distT="0" distB="0" distL="0" distR="0" wp14:anchorId="5D83D133" wp14:editId="015EF858">
            <wp:extent cx="3818198" cy="411839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amed_conf_DNS2.png"/>
                    <pic:cNvPicPr/>
                  </pic:nvPicPr>
                  <pic:blipFill>
                    <a:blip r:embed="rId24">
                      <a:extLst>
                        <a:ext uri="{28A0092B-C50C-407E-A947-70E740481C1C}">
                          <a14:useLocalDpi xmlns:a14="http://schemas.microsoft.com/office/drawing/2010/main" val="0"/>
                        </a:ext>
                      </a:extLst>
                    </a:blip>
                    <a:stretch>
                      <a:fillRect/>
                    </a:stretch>
                  </pic:blipFill>
                  <pic:spPr>
                    <a:xfrm>
                      <a:off x="0" y="0"/>
                      <a:ext cx="3895020" cy="4201261"/>
                    </a:xfrm>
                    <a:prstGeom prst="rect">
                      <a:avLst/>
                    </a:prstGeom>
                  </pic:spPr>
                </pic:pic>
              </a:graphicData>
            </a:graphic>
          </wp:inline>
        </w:drawing>
      </w:r>
    </w:p>
    <w:p w14:paraId="63062148" w14:textId="77777777" w:rsidR="00BE4BC4" w:rsidRPr="00A244B9" w:rsidRDefault="00BE4BC4" w:rsidP="00A244B9"/>
    <w:p w14:paraId="7631FD22" w14:textId="3369FA8C" w:rsidR="00BE4BC4" w:rsidRDefault="00BE4BC4">
      <w:pPr>
        <w:rPr>
          <w:rFonts w:asciiTheme="majorHAnsi" w:eastAsiaTheme="majorEastAsia" w:hAnsiTheme="majorHAnsi" w:cstheme="majorBidi"/>
          <w:color w:val="2E74B5" w:themeColor="accent1" w:themeShade="BF"/>
          <w:sz w:val="32"/>
          <w:szCs w:val="32"/>
          <w:lang w:eastAsia="en-US"/>
        </w:rPr>
      </w:pPr>
      <w:r>
        <w:br w:type="page"/>
      </w:r>
    </w:p>
    <w:p w14:paraId="03BD97A5" w14:textId="77777777" w:rsidR="006F78E6" w:rsidRDefault="006F78E6" w:rsidP="00BE4BC4"/>
    <w:p w14:paraId="671ABD96" w14:textId="77777777" w:rsidR="00BE4BC4" w:rsidRDefault="00BE4BC4" w:rsidP="00BE4BC4">
      <w:r>
        <w:tab/>
        <w:t xml:space="preserve">Après cela, il faudra créer le fichier de zone </w:t>
      </w:r>
      <w:r w:rsidRPr="00BE4BC4">
        <w:rPr>
          <w:highlight w:val="yellow"/>
        </w:rPr>
        <w:t>work.exam.men ainsi que le fichier reverse</w:t>
      </w:r>
      <w:r>
        <w:t xml:space="preserve"> dans /var/named afin que le serveur DNS2 puisse résoudre les requêtes du domain work.exam.men.</w:t>
      </w:r>
    </w:p>
    <w:p w14:paraId="2965A5D7" w14:textId="77777777" w:rsidR="00BE4BC4" w:rsidRDefault="00BE4BC4" w:rsidP="00BE4BC4"/>
    <w:p w14:paraId="4D887FB2" w14:textId="3D03CEE6" w:rsidR="00BE4BC4" w:rsidRDefault="00BE4BC4" w:rsidP="00BE4BC4">
      <w:r>
        <w:rPr>
          <w:noProof/>
        </w:rPr>
        <w:drawing>
          <wp:inline distT="0" distB="0" distL="0" distR="0" wp14:anchorId="56251F00" wp14:editId="73A4B641">
            <wp:extent cx="4846898" cy="3599957"/>
            <wp:effectExtent l="0" t="0" r="508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b_WORK_DNS2.png"/>
                    <pic:cNvPicPr/>
                  </pic:nvPicPr>
                  <pic:blipFill>
                    <a:blip r:embed="rId25">
                      <a:extLst>
                        <a:ext uri="{28A0092B-C50C-407E-A947-70E740481C1C}">
                          <a14:useLocalDpi xmlns:a14="http://schemas.microsoft.com/office/drawing/2010/main" val="0"/>
                        </a:ext>
                      </a:extLst>
                    </a:blip>
                    <a:stretch>
                      <a:fillRect/>
                    </a:stretch>
                  </pic:blipFill>
                  <pic:spPr>
                    <a:xfrm>
                      <a:off x="0" y="0"/>
                      <a:ext cx="4890133" cy="3632069"/>
                    </a:xfrm>
                    <a:prstGeom prst="rect">
                      <a:avLst/>
                    </a:prstGeom>
                  </pic:spPr>
                </pic:pic>
              </a:graphicData>
            </a:graphic>
          </wp:inline>
        </w:drawing>
      </w:r>
    </w:p>
    <w:p w14:paraId="3B97E712" w14:textId="77777777" w:rsidR="00BE4BC4" w:rsidRDefault="00BE4BC4" w:rsidP="00BE4BC4"/>
    <w:p w14:paraId="1B6F3833" w14:textId="6AC8EC4D" w:rsidR="00BE4BC4" w:rsidRDefault="00BE4BC4" w:rsidP="00BE4BC4">
      <w:r>
        <w:t xml:space="preserve"> </w:t>
      </w:r>
      <w:r>
        <w:tab/>
        <w:t xml:space="preserve">Ensuite, il ne faut pas oublier de faire un </w:t>
      </w:r>
      <w:r w:rsidRPr="00BE4BC4">
        <w:rPr>
          <w:highlight w:val="yellow"/>
        </w:rPr>
        <w:t>#chgrp named /var/named/db.work.exam*</w:t>
      </w:r>
      <w:r>
        <w:t xml:space="preserve"> afin que le service named puisse accéder aux fichiers de zone.</w:t>
      </w:r>
    </w:p>
    <w:p w14:paraId="391E3996" w14:textId="51E08A4E" w:rsidR="00BE4BC4" w:rsidRDefault="00BE4BC4" w:rsidP="00BE4BC4">
      <w:r>
        <w:tab/>
        <w:t xml:space="preserve">Pour finir, il faudra lancer le service sur DNS2 via la commande : </w:t>
      </w:r>
      <w:r w:rsidRPr="00BE4BC4">
        <w:rPr>
          <w:highlight w:val="yellow"/>
        </w:rPr>
        <w:t>#service named start</w:t>
      </w:r>
    </w:p>
    <w:p w14:paraId="10F0D537" w14:textId="77777777" w:rsidR="00BE4BC4" w:rsidRDefault="00BE4BC4" w:rsidP="00BE4BC4"/>
    <w:p w14:paraId="0230620C" w14:textId="2226B500" w:rsidR="00BE4BC4" w:rsidRDefault="00BE4BC4" w:rsidP="00BE4BC4">
      <w:pPr>
        <w:pStyle w:val="Titre2"/>
      </w:pPr>
      <w:bookmarkStart w:id="22" w:name="_Toc504599187"/>
      <w:r>
        <w:t>5.2) Maquette après modification</w:t>
      </w:r>
      <w:bookmarkEnd w:id="22"/>
    </w:p>
    <w:p w14:paraId="152E0947" w14:textId="77777777" w:rsidR="00BE4BC4" w:rsidRDefault="00BE4BC4" w:rsidP="00BE4BC4"/>
    <w:p w14:paraId="41FA8110" w14:textId="02FB86F5" w:rsidR="00BE4BC4" w:rsidRDefault="00BE4BC4" w:rsidP="00BE4BC4">
      <w:r>
        <w:tab/>
        <w:t xml:space="preserve">Après ces modifications sur la maquette, nous pouvons voir l’ajout du serveur DNS2 se trouvant dans le réseau srvint2 avec comme passerelle </w:t>
      </w:r>
      <w:r w:rsidR="002B3928">
        <w:t>le routeur R2.</w:t>
      </w:r>
    </w:p>
    <w:p w14:paraId="6FE6C409" w14:textId="5521F964" w:rsidR="002B3928" w:rsidRDefault="002B3928" w:rsidP="00BE4BC4">
      <w:r>
        <w:rPr>
          <w:noProof/>
        </w:rPr>
        <w:drawing>
          <wp:inline distT="0" distB="0" distL="0" distR="0" wp14:anchorId="13695C52" wp14:editId="16C79801">
            <wp:extent cx="5404943" cy="3426403"/>
            <wp:effectExtent l="0" t="0" r="571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QUETTE_EXAM_DNS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3816" cy="3432028"/>
                    </a:xfrm>
                    <a:prstGeom prst="rect">
                      <a:avLst/>
                    </a:prstGeom>
                  </pic:spPr>
                </pic:pic>
              </a:graphicData>
            </a:graphic>
          </wp:inline>
        </w:drawing>
      </w:r>
    </w:p>
    <w:p w14:paraId="4C5256CE" w14:textId="0DD8ECA3" w:rsidR="008E7C35" w:rsidRDefault="008E7C35">
      <w:r>
        <w:br w:type="page"/>
      </w:r>
    </w:p>
    <w:p w14:paraId="55FAEDD9" w14:textId="32553036" w:rsidR="008E7C35" w:rsidRDefault="00974182" w:rsidP="00974182">
      <w:pPr>
        <w:pStyle w:val="Titre1"/>
        <w:numPr>
          <w:ilvl w:val="0"/>
          <w:numId w:val="2"/>
        </w:numPr>
      </w:pPr>
      <w:bookmarkStart w:id="23" w:name="_Toc504599188"/>
      <w:r>
        <w:lastRenderedPageBreak/>
        <w:t>Modification désirée : Ajout d</w:t>
      </w:r>
      <w:r>
        <w:rPr>
          <w:rFonts w:ascii="Helvetica" w:eastAsia="Helvetica" w:hAnsi="Helvetica" w:cs="Helvetica"/>
        </w:rPr>
        <w:t>’</w:t>
      </w:r>
      <w:r>
        <w:t>un site web privé au machine du réseau lan</w:t>
      </w:r>
      <w:bookmarkEnd w:id="23"/>
    </w:p>
    <w:p w14:paraId="63759EAD" w14:textId="77777777" w:rsidR="00974182" w:rsidRDefault="00974182" w:rsidP="00974182"/>
    <w:p w14:paraId="2A8A0954" w14:textId="77777777" w:rsidR="004A4906" w:rsidRDefault="00974182" w:rsidP="00974182">
      <w:pPr>
        <w:ind w:left="360"/>
      </w:pPr>
      <w:r>
        <w:t xml:space="preserve">On souhaite modifier </w:t>
      </w:r>
      <w:r w:rsidR="00F13521">
        <w:t xml:space="preserve">le serveur WEB afin que seul les machines se trouvant dans le réseau lan aient accès à un intranetWS. </w:t>
      </w:r>
    </w:p>
    <w:p w14:paraId="3EA8251F" w14:textId="77777777" w:rsidR="004A4906" w:rsidRDefault="004A4906" w:rsidP="00974182">
      <w:pPr>
        <w:ind w:left="360"/>
      </w:pPr>
    </w:p>
    <w:p w14:paraId="53A4E755" w14:textId="77777777" w:rsidR="004A4906" w:rsidRDefault="004A4906" w:rsidP="004A4906">
      <w:pPr>
        <w:pStyle w:val="Titre2"/>
      </w:pPr>
      <w:bookmarkStart w:id="24" w:name="_Toc504599189"/>
      <w:r>
        <w:t>6.1) Taches à réaliser</w:t>
      </w:r>
      <w:bookmarkEnd w:id="24"/>
    </w:p>
    <w:p w14:paraId="06CFDE16" w14:textId="77777777" w:rsidR="004A4906" w:rsidRDefault="004A4906" w:rsidP="004A4906">
      <w:pPr>
        <w:pStyle w:val="Titre3"/>
      </w:pPr>
      <w:bookmarkStart w:id="25" w:name="_Toc504599190"/>
      <w:r>
        <w:t>6.1.1) Sur le serveur web</w:t>
      </w:r>
      <w:bookmarkEnd w:id="25"/>
    </w:p>
    <w:p w14:paraId="3F545BC1" w14:textId="77777777" w:rsidR="004A4906" w:rsidRDefault="004A4906" w:rsidP="004A4906"/>
    <w:p w14:paraId="421E9DB9" w14:textId="180D822E" w:rsidR="004A4906" w:rsidRDefault="004A4906" w:rsidP="004A4906">
      <w:pPr>
        <w:pStyle w:val="Pardeliste"/>
        <w:numPr>
          <w:ilvl w:val="0"/>
          <w:numId w:val="5"/>
        </w:numPr>
        <w:rPr>
          <w:rFonts w:ascii="Times New Roman" w:hAnsi="Times New Roman" w:cs="Times New Roman"/>
        </w:rPr>
      </w:pPr>
      <w:r w:rsidRPr="004A4906">
        <w:rPr>
          <w:rFonts w:ascii="Times New Roman" w:hAnsi="Times New Roman" w:cs="Times New Roman"/>
        </w:rPr>
        <w:t>Tout d</w:t>
      </w:r>
      <w:r w:rsidRPr="004A4906">
        <w:rPr>
          <w:rFonts w:ascii="Times New Roman" w:eastAsia="Helvetica" w:hAnsi="Times New Roman" w:cs="Times New Roman"/>
        </w:rPr>
        <w:t>’</w:t>
      </w:r>
      <w:r w:rsidRPr="004A4906">
        <w:rPr>
          <w:rFonts w:ascii="Times New Roman" w:hAnsi="Times New Roman" w:cs="Times New Roman"/>
        </w:rPr>
        <w:t>abord il va falloir cr</w:t>
      </w:r>
      <w:r w:rsidRPr="004A4906">
        <w:rPr>
          <w:rFonts w:ascii="Times New Roman" w:eastAsia="Helvetica" w:hAnsi="Times New Roman" w:cs="Times New Roman"/>
        </w:rPr>
        <w:t xml:space="preserve">éer </w:t>
      </w:r>
      <w:proofErr w:type="gramStart"/>
      <w:r w:rsidRPr="004A4906">
        <w:rPr>
          <w:rFonts w:ascii="Times New Roman" w:eastAsia="Helvetica" w:hAnsi="Times New Roman" w:cs="Times New Roman"/>
        </w:rPr>
        <w:t xml:space="preserve">la </w:t>
      </w:r>
      <w:r w:rsidRPr="004A4906">
        <w:rPr>
          <w:rFonts w:ascii="Times New Roman" w:hAnsi="Times New Roman" w:cs="Times New Roman"/>
        </w:rPr>
        <w:t>directory</w:t>
      </w:r>
      <w:proofErr w:type="gramEnd"/>
      <w:r w:rsidRPr="004A4906">
        <w:rPr>
          <w:rFonts w:ascii="Times New Roman" w:hAnsi="Times New Roman" w:cs="Times New Roman"/>
        </w:rPr>
        <w:t> : #mkdir /var/www/html/intranetWS</w:t>
      </w:r>
    </w:p>
    <w:p w14:paraId="69C41C9D" w14:textId="77777777" w:rsidR="004A4906" w:rsidRDefault="004A4906" w:rsidP="004A4906">
      <w:pPr>
        <w:pStyle w:val="Pardeliste"/>
        <w:numPr>
          <w:ilvl w:val="0"/>
          <w:numId w:val="5"/>
        </w:numPr>
        <w:rPr>
          <w:rFonts w:ascii="Times New Roman" w:hAnsi="Times New Roman" w:cs="Times New Roman"/>
        </w:rPr>
      </w:pPr>
      <w:r>
        <w:rPr>
          <w:rFonts w:ascii="Times New Roman" w:hAnsi="Times New Roman" w:cs="Times New Roman"/>
        </w:rPr>
        <w:t xml:space="preserve">Ensuite il va falloir écrire un index.html dans </w:t>
      </w:r>
      <w:proofErr w:type="gramStart"/>
      <w:r>
        <w:rPr>
          <w:rFonts w:ascii="Times New Roman" w:hAnsi="Times New Roman" w:cs="Times New Roman"/>
        </w:rPr>
        <w:t>cette directory</w:t>
      </w:r>
      <w:proofErr w:type="gramEnd"/>
      <w:r>
        <w:rPr>
          <w:rFonts w:ascii="Times New Roman" w:hAnsi="Times New Roman" w:cs="Times New Roman"/>
        </w:rPr>
        <w:t xml:space="preserve"> : </w:t>
      </w:r>
    </w:p>
    <w:p w14:paraId="31B7323C" w14:textId="238A9BF0" w:rsidR="004A4906" w:rsidRDefault="004A4906" w:rsidP="004A4906">
      <w:pPr>
        <w:pStyle w:val="Pardeliste"/>
        <w:rPr>
          <w:rFonts w:ascii="Times New Roman" w:hAnsi="Times New Roman" w:cs="Times New Roman"/>
        </w:rPr>
      </w:pPr>
      <w:r>
        <w:rPr>
          <w:rFonts w:ascii="Times New Roman" w:hAnsi="Times New Roman" w:cs="Times New Roman"/>
        </w:rPr>
        <w:t>#vi /var/www/html/intranetWS/index.html</w:t>
      </w:r>
    </w:p>
    <w:p w14:paraId="50CF727F" w14:textId="77777777" w:rsidR="004A4906" w:rsidRDefault="004A4906" w:rsidP="004A4906">
      <w:pPr>
        <w:pStyle w:val="Pardeliste"/>
        <w:rPr>
          <w:rFonts w:ascii="Times New Roman" w:hAnsi="Times New Roman" w:cs="Times New Roman"/>
        </w:rPr>
      </w:pPr>
    </w:p>
    <w:p w14:paraId="178D1085" w14:textId="61913E00" w:rsidR="004A4906" w:rsidRPr="005F46CA" w:rsidRDefault="004A4906" w:rsidP="004A4906">
      <w:pPr>
        <w:pStyle w:val="Pardeliste"/>
        <w:rPr>
          <w:rFonts w:ascii="Andale Mono" w:hAnsi="Andale Mono" w:cs="Times New Roman"/>
        </w:rPr>
      </w:pPr>
      <w:r w:rsidRPr="005F46CA">
        <w:rPr>
          <w:rFonts w:ascii="Andale Mono" w:hAnsi="Andale Mono" w:cs="Times New Roman"/>
        </w:rPr>
        <w:t>&lt;</w:t>
      </w:r>
      <w:proofErr w:type="gramStart"/>
      <w:r w:rsidRPr="005F46CA">
        <w:rPr>
          <w:rFonts w:ascii="Andale Mono" w:hAnsi="Andale Mono" w:cs="Times New Roman"/>
        </w:rPr>
        <w:t>html</w:t>
      </w:r>
      <w:proofErr w:type="gramEnd"/>
      <w:r w:rsidRPr="005F46CA">
        <w:rPr>
          <w:rFonts w:ascii="Andale Mono" w:hAnsi="Andale Mono" w:cs="Times New Roman"/>
        </w:rPr>
        <w:t>&gt;</w:t>
      </w:r>
    </w:p>
    <w:p w14:paraId="19BF78FD" w14:textId="72C02007" w:rsidR="004A4906" w:rsidRPr="005F46CA" w:rsidRDefault="004A4906" w:rsidP="004A4906">
      <w:pPr>
        <w:pStyle w:val="Pardeliste"/>
        <w:rPr>
          <w:rFonts w:ascii="Andale Mono" w:hAnsi="Andale Mono" w:cs="Times New Roman"/>
        </w:rPr>
      </w:pPr>
      <w:r w:rsidRPr="005F46CA">
        <w:rPr>
          <w:rFonts w:ascii="Andale Mono" w:hAnsi="Andale Mono" w:cs="Times New Roman"/>
        </w:rPr>
        <w:t>&lt;</w:t>
      </w:r>
      <w:proofErr w:type="gramStart"/>
      <w:r w:rsidRPr="005F46CA">
        <w:rPr>
          <w:rFonts w:ascii="Andale Mono" w:hAnsi="Andale Mono" w:cs="Times New Roman"/>
        </w:rPr>
        <w:t>head</w:t>
      </w:r>
      <w:proofErr w:type="gramEnd"/>
      <w:r w:rsidRPr="005F46CA">
        <w:rPr>
          <w:rFonts w:ascii="Andale Mono" w:hAnsi="Andale Mono" w:cs="Times New Roman"/>
        </w:rPr>
        <w:t>&gt;</w:t>
      </w:r>
    </w:p>
    <w:p w14:paraId="1C0479C4" w14:textId="547C7908" w:rsidR="004A4906" w:rsidRPr="005F46CA" w:rsidRDefault="004A4906" w:rsidP="004A4906">
      <w:pPr>
        <w:pStyle w:val="Pardeliste"/>
        <w:rPr>
          <w:rFonts w:ascii="Andale Mono" w:hAnsi="Andale Mono" w:cs="Times New Roman"/>
        </w:rPr>
      </w:pPr>
      <w:r w:rsidRPr="005F46CA">
        <w:rPr>
          <w:rFonts w:ascii="Andale Mono" w:hAnsi="Andale Mono" w:cs="Times New Roman"/>
        </w:rPr>
        <w:t>&lt;</w:t>
      </w:r>
      <w:proofErr w:type="gramStart"/>
      <w:r w:rsidRPr="005F46CA">
        <w:rPr>
          <w:rFonts w:ascii="Andale Mono" w:hAnsi="Andale Mono" w:cs="Times New Roman"/>
        </w:rPr>
        <w:t>title</w:t>
      </w:r>
      <w:proofErr w:type="gramEnd"/>
      <w:r w:rsidRPr="005F46CA">
        <w:rPr>
          <w:rFonts w:ascii="Andale Mono" w:hAnsi="Andale Mono" w:cs="Times New Roman"/>
        </w:rPr>
        <w:t>&gt; INTRANET LAN &lt;/title&gt;</w:t>
      </w:r>
    </w:p>
    <w:p w14:paraId="4F99A5DA" w14:textId="07696A92" w:rsidR="004A4906" w:rsidRPr="005F46CA" w:rsidRDefault="004A4906" w:rsidP="004A4906">
      <w:pPr>
        <w:pStyle w:val="Pardeliste"/>
        <w:rPr>
          <w:rFonts w:ascii="Andale Mono" w:hAnsi="Andale Mono" w:cs="Times New Roman"/>
        </w:rPr>
      </w:pPr>
      <w:r w:rsidRPr="005F46CA">
        <w:rPr>
          <w:rFonts w:ascii="Andale Mono" w:hAnsi="Andale Mono" w:cs="Times New Roman"/>
        </w:rPr>
        <w:t>&lt;/head&gt;</w:t>
      </w:r>
    </w:p>
    <w:p w14:paraId="463C03C5" w14:textId="542FF1CE" w:rsidR="004A4906" w:rsidRPr="005F46CA" w:rsidRDefault="004A4906" w:rsidP="004A4906">
      <w:pPr>
        <w:pStyle w:val="Pardeliste"/>
        <w:rPr>
          <w:rFonts w:ascii="Andale Mono" w:hAnsi="Andale Mono" w:cs="Times New Roman"/>
        </w:rPr>
      </w:pPr>
      <w:r w:rsidRPr="005F46CA">
        <w:rPr>
          <w:rFonts w:ascii="Andale Mono" w:hAnsi="Andale Mono" w:cs="Times New Roman"/>
        </w:rPr>
        <w:t>&lt;</w:t>
      </w:r>
      <w:proofErr w:type="gramStart"/>
      <w:r w:rsidRPr="005F46CA">
        <w:rPr>
          <w:rFonts w:ascii="Andale Mono" w:hAnsi="Andale Mono" w:cs="Times New Roman"/>
        </w:rPr>
        <w:t>body</w:t>
      </w:r>
      <w:proofErr w:type="gramEnd"/>
      <w:r w:rsidRPr="005F46CA">
        <w:rPr>
          <w:rFonts w:ascii="Andale Mono" w:hAnsi="Andale Mono" w:cs="Times New Roman"/>
        </w:rPr>
        <w:t>&gt;</w:t>
      </w:r>
    </w:p>
    <w:p w14:paraId="722A19E2" w14:textId="45CFC52C" w:rsidR="004A4906" w:rsidRPr="005F46CA" w:rsidRDefault="004A4906" w:rsidP="004A4906">
      <w:pPr>
        <w:pStyle w:val="Pardeliste"/>
        <w:rPr>
          <w:rFonts w:ascii="Andale Mono" w:hAnsi="Andale Mono" w:cs="Times New Roman"/>
        </w:rPr>
      </w:pPr>
      <w:r w:rsidRPr="005F46CA">
        <w:rPr>
          <w:rFonts w:ascii="Andale Mono" w:hAnsi="Andale Mono" w:cs="Times New Roman"/>
        </w:rPr>
        <w:t>INTRANET DU LAN</w:t>
      </w:r>
    </w:p>
    <w:p w14:paraId="4E5C4BAB" w14:textId="05D9D034" w:rsidR="004A4906" w:rsidRPr="005F46CA" w:rsidRDefault="004A4906" w:rsidP="004A4906">
      <w:pPr>
        <w:pStyle w:val="Pardeliste"/>
        <w:rPr>
          <w:rFonts w:ascii="Andale Mono" w:hAnsi="Andale Mono" w:cs="Times New Roman"/>
        </w:rPr>
      </w:pPr>
      <w:r w:rsidRPr="005F46CA">
        <w:rPr>
          <w:rFonts w:ascii="Andale Mono" w:hAnsi="Andale Mono" w:cs="Times New Roman"/>
        </w:rPr>
        <w:t>&lt;/body&gt;</w:t>
      </w:r>
    </w:p>
    <w:p w14:paraId="41685172" w14:textId="0C95BF9D" w:rsidR="004A4906" w:rsidRPr="005F46CA" w:rsidRDefault="004A4906" w:rsidP="004A4906">
      <w:pPr>
        <w:pStyle w:val="Pardeliste"/>
        <w:rPr>
          <w:rFonts w:ascii="Andale Mono" w:hAnsi="Andale Mono" w:cs="Times New Roman"/>
        </w:rPr>
      </w:pPr>
      <w:r w:rsidRPr="005F46CA">
        <w:rPr>
          <w:rFonts w:ascii="Andale Mono" w:hAnsi="Andale Mono" w:cs="Times New Roman"/>
        </w:rPr>
        <w:t>&lt;/html&gt;</w:t>
      </w:r>
    </w:p>
    <w:p w14:paraId="67E4A779" w14:textId="77777777" w:rsidR="004A4906" w:rsidRDefault="004A4906" w:rsidP="004A4906"/>
    <w:p w14:paraId="3BF7AE95" w14:textId="38A6C111" w:rsidR="004A4906" w:rsidRPr="004A4906" w:rsidRDefault="004A4906" w:rsidP="004A4906">
      <w:pPr>
        <w:pStyle w:val="Pardeliste"/>
        <w:numPr>
          <w:ilvl w:val="0"/>
          <w:numId w:val="8"/>
        </w:numPr>
      </w:pPr>
      <w:r>
        <w:rPr>
          <w:rFonts w:ascii="Times New Roman" w:hAnsi="Times New Roman" w:cs="Times New Roman"/>
        </w:rPr>
        <w:t>Puis dans le fichier /etc/httpd/</w:t>
      </w:r>
      <w:proofErr w:type="gramStart"/>
      <w:r>
        <w:rPr>
          <w:rFonts w:ascii="Times New Roman" w:hAnsi="Times New Roman" w:cs="Times New Roman"/>
        </w:rPr>
        <w:t>conf.d</w:t>
      </w:r>
      <w:proofErr w:type="gramEnd"/>
      <w:r>
        <w:rPr>
          <w:rFonts w:ascii="Times New Roman" w:hAnsi="Times New Roman" w:cs="Times New Roman"/>
        </w:rPr>
        <w:t>/00-*main.conf il va falloir ajouter cette directory :</w:t>
      </w:r>
    </w:p>
    <w:p w14:paraId="70497D05" w14:textId="77777777" w:rsidR="004A4906" w:rsidRDefault="004A4906" w:rsidP="004A4906">
      <w:pPr>
        <w:pStyle w:val="Pardeliste"/>
        <w:rPr>
          <w:rFonts w:ascii="Times New Roman" w:hAnsi="Times New Roman" w:cs="Times New Roman"/>
        </w:rPr>
      </w:pPr>
    </w:p>
    <w:p w14:paraId="4E4E0C78" w14:textId="1A709A33" w:rsidR="004A4906" w:rsidRPr="005F46CA" w:rsidRDefault="004A4906" w:rsidP="004A4906">
      <w:pPr>
        <w:pStyle w:val="Pardeliste"/>
        <w:rPr>
          <w:rFonts w:ascii="Andale Mono" w:hAnsi="Andale Mono" w:cs="Times New Roman"/>
        </w:rPr>
      </w:pPr>
      <w:r w:rsidRPr="005F46CA">
        <w:rPr>
          <w:rFonts w:ascii="Andale Mono" w:hAnsi="Andale Mono" w:cs="Times New Roman"/>
        </w:rPr>
        <w:t>&lt;Directory /var/www/html/intranetWS&gt;</w:t>
      </w:r>
    </w:p>
    <w:p w14:paraId="234147EA" w14:textId="354DB605" w:rsidR="004A4906" w:rsidRPr="005F46CA" w:rsidRDefault="004A4906" w:rsidP="004A4906">
      <w:pPr>
        <w:pStyle w:val="Pardeliste"/>
        <w:rPr>
          <w:rFonts w:ascii="Andale Mono" w:hAnsi="Andale Mono" w:cs="Times New Roman"/>
        </w:rPr>
      </w:pPr>
      <w:r w:rsidRPr="005F46CA">
        <w:rPr>
          <w:rFonts w:ascii="Andale Mono" w:hAnsi="Andale Mono" w:cs="Times New Roman"/>
        </w:rPr>
        <w:t xml:space="preserve">  &lt;RequireAny&gt;</w:t>
      </w:r>
    </w:p>
    <w:p w14:paraId="44FCE799" w14:textId="255D29D3" w:rsidR="004A4906" w:rsidRPr="005F46CA" w:rsidRDefault="004A4906" w:rsidP="004A4906">
      <w:pPr>
        <w:pStyle w:val="Pardeliste"/>
        <w:rPr>
          <w:rFonts w:ascii="Andale Mono" w:hAnsi="Andale Mono" w:cs="Times New Roman"/>
        </w:rPr>
      </w:pPr>
      <w:r w:rsidRPr="005F46CA">
        <w:rPr>
          <w:rFonts w:ascii="Andale Mono" w:hAnsi="Andale Mono" w:cs="Times New Roman"/>
        </w:rPr>
        <w:t xml:space="preserve">    Require ip 10.0.2.0/24</w:t>
      </w:r>
    </w:p>
    <w:p w14:paraId="2C2BBF78" w14:textId="44DE2659" w:rsidR="004A4906" w:rsidRPr="005F46CA" w:rsidRDefault="004A4906" w:rsidP="004A4906">
      <w:pPr>
        <w:pStyle w:val="Pardeliste"/>
        <w:rPr>
          <w:rFonts w:ascii="Andale Mono" w:hAnsi="Andale Mono" w:cs="Times New Roman"/>
        </w:rPr>
      </w:pPr>
      <w:r w:rsidRPr="005F46CA">
        <w:rPr>
          <w:rFonts w:ascii="Andale Mono" w:hAnsi="Andale Mono" w:cs="Times New Roman"/>
        </w:rPr>
        <w:t xml:space="preserve">  &lt;/RequireAny&gt;</w:t>
      </w:r>
    </w:p>
    <w:p w14:paraId="021A4538" w14:textId="4400145E" w:rsidR="004A4906" w:rsidRPr="005F46CA" w:rsidRDefault="004A4906" w:rsidP="004A4906">
      <w:pPr>
        <w:pStyle w:val="Pardeliste"/>
        <w:rPr>
          <w:rFonts w:ascii="Andale Mono" w:hAnsi="Andale Mono" w:cs="Times New Roman"/>
        </w:rPr>
      </w:pPr>
      <w:r w:rsidRPr="005F46CA">
        <w:rPr>
          <w:rFonts w:ascii="Andale Mono" w:hAnsi="Andale Mono" w:cs="Times New Roman"/>
        </w:rPr>
        <w:t>&lt;/Directory&gt;</w:t>
      </w:r>
    </w:p>
    <w:p w14:paraId="1971F63C" w14:textId="77777777" w:rsidR="004A4906" w:rsidRDefault="004A4906" w:rsidP="004A4906"/>
    <w:p w14:paraId="45215075" w14:textId="42F80336" w:rsidR="004A4906" w:rsidRPr="007A0C60" w:rsidRDefault="004A4906" w:rsidP="004A4906">
      <w:pPr>
        <w:pStyle w:val="Pardeliste"/>
        <w:numPr>
          <w:ilvl w:val="0"/>
          <w:numId w:val="8"/>
        </w:numPr>
      </w:pPr>
      <w:r>
        <w:rPr>
          <w:rFonts w:ascii="Times New Roman" w:hAnsi="Times New Roman" w:cs="Times New Roman"/>
        </w:rPr>
        <w:t>Après il faut relancer le serveur WEB pour qu’il prenne en compte les modifications</w:t>
      </w:r>
      <w:r w:rsidR="007A0C60">
        <w:rPr>
          <w:rFonts w:ascii="Times New Roman" w:hAnsi="Times New Roman" w:cs="Times New Roman"/>
        </w:rPr>
        <w:t xml:space="preserve"> : </w:t>
      </w:r>
    </w:p>
    <w:p w14:paraId="62CBE408" w14:textId="3FA01592" w:rsidR="007A0C60" w:rsidRDefault="007A0C60" w:rsidP="007A0C60">
      <w:pPr>
        <w:pStyle w:val="Pardeliste"/>
        <w:rPr>
          <w:rFonts w:ascii="Times New Roman" w:hAnsi="Times New Roman" w:cs="Times New Roman"/>
        </w:rPr>
      </w:pPr>
      <w:r>
        <w:rPr>
          <w:rFonts w:ascii="Times New Roman" w:hAnsi="Times New Roman" w:cs="Times New Roman"/>
        </w:rPr>
        <w:t>#service httpd restart</w:t>
      </w:r>
    </w:p>
    <w:p w14:paraId="3E7582DE" w14:textId="77777777" w:rsidR="007A0C60" w:rsidRDefault="007A0C60" w:rsidP="007A0C60"/>
    <w:p w14:paraId="4CF46A0E" w14:textId="7CE37802" w:rsidR="007A0C60" w:rsidRDefault="007A0C60" w:rsidP="007A0C60">
      <w:r>
        <w:tab/>
        <w:t xml:space="preserve">Une fois tout ceci fait, les machines se trouvant dans le réseau lan pourront accéder à </w:t>
      </w:r>
      <w:r w:rsidR="00BF7DBE">
        <w:t>leur intranet</w:t>
      </w:r>
      <w:r>
        <w:t xml:space="preserve"> via #lynx </w:t>
      </w:r>
      <w:hyperlink r:id="rId27" w:history="1">
        <w:r w:rsidR="007C0857" w:rsidRPr="00573442">
          <w:rPr>
            <w:rStyle w:val="Lienhypertexte"/>
          </w:rPr>
          <w:t>www.exam.men/intranetWS</w:t>
        </w:r>
      </w:hyperlink>
    </w:p>
    <w:p w14:paraId="221AD6F5" w14:textId="77777777" w:rsidR="007C0857" w:rsidRDefault="007C0857" w:rsidP="007A0C60"/>
    <w:p w14:paraId="3D7FCCBA" w14:textId="6A61F200" w:rsidR="007C0857" w:rsidRDefault="007C0857" w:rsidP="007C0857">
      <w:pPr>
        <w:pStyle w:val="Titre1"/>
        <w:numPr>
          <w:ilvl w:val="0"/>
          <w:numId w:val="2"/>
        </w:numPr>
      </w:pPr>
      <w:bookmarkStart w:id="26" w:name="_Toc504599191"/>
      <w:r>
        <w:t>Modification désirée : ajout de virtualhost sur le web</w:t>
      </w:r>
      <w:bookmarkEnd w:id="26"/>
    </w:p>
    <w:p w14:paraId="442C1657" w14:textId="77777777" w:rsidR="007C0857" w:rsidRDefault="007C0857" w:rsidP="007C0857"/>
    <w:p w14:paraId="4A8DE781" w14:textId="2291155E" w:rsidR="007C0857" w:rsidRDefault="007C0857" w:rsidP="007C0857">
      <w:pPr>
        <w:ind w:left="360"/>
      </w:pPr>
      <w:r>
        <w:t>On souhaite modifier la maquette afin que le serveur WEB héberge plusieurs virtualhost sur son interface d’écoute.</w:t>
      </w:r>
      <w:r w:rsidR="00335186">
        <w:t xml:space="preserve"> Pour cela, il faudra donc :</w:t>
      </w:r>
    </w:p>
    <w:p w14:paraId="32ED6DFF" w14:textId="5E26412A" w:rsidR="00335186" w:rsidRDefault="00335186" w:rsidP="00335186">
      <w:r>
        <w:tab/>
      </w:r>
      <w:r>
        <w:sym w:font="Wingdings" w:char="F0E0"/>
      </w:r>
      <w:r>
        <w:t xml:space="preserve"> </w:t>
      </w:r>
      <w:r w:rsidR="00C10035">
        <w:t>Créer les alias de la carte Ethernet enp0s3 du serveur WEB</w:t>
      </w:r>
    </w:p>
    <w:p w14:paraId="77419AD0" w14:textId="30F83696" w:rsidR="00881F38" w:rsidRDefault="00C10035" w:rsidP="00335186">
      <w:r>
        <w:tab/>
      </w:r>
      <w:r>
        <w:sym w:font="Wingdings" w:char="F0E0"/>
      </w:r>
      <w:r>
        <w:t xml:space="preserve"> </w:t>
      </w:r>
      <w:r w:rsidR="00881F38">
        <w:t>Créer les fichiers index.html dans /var/www/vh/*</w:t>
      </w:r>
    </w:p>
    <w:p w14:paraId="4471B7E4" w14:textId="7E58D534" w:rsidR="00C10035" w:rsidRDefault="00881F38" w:rsidP="00881F38">
      <w:pPr>
        <w:ind w:firstLine="708"/>
      </w:pPr>
      <w:r>
        <w:sym w:font="Wingdings" w:char="F0E0"/>
      </w:r>
      <w:r>
        <w:t xml:space="preserve"> </w:t>
      </w:r>
      <w:r w:rsidR="00C10035">
        <w:t xml:space="preserve">Créer les </w:t>
      </w:r>
      <w:r>
        <w:t>virtualhost dans le fichier /etc/httpd/conf.d/00-server.conf</w:t>
      </w:r>
    </w:p>
    <w:p w14:paraId="067F1392" w14:textId="71124609" w:rsidR="00881F38" w:rsidRDefault="00881F38" w:rsidP="00881F38">
      <w:r>
        <w:tab/>
      </w:r>
      <w:r>
        <w:sym w:font="Wingdings" w:char="F0E0"/>
      </w:r>
      <w:r>
        <w:t xml:space="preserve"> Relancer le serveur WEB</w:t>
      </w:r>
    </w:p>
    <w:p w14:paraId="7756A26D" w14:textId="2DA9AC48" w:rsidR="00881F38" w:rsidRDefault="00881F38" w:rsidP="00335186">
      <w:r>
        <w:tab/>
      </w:r>
      <w:r>
        <w:sym w:font="Wingdings" w:char="F0E0"/>
      </w:r>
      <w:r>
        <w:t xml:space="preserve"> Modifier le serveur DNS pour la résolution de noms</w:t>
      </w:r>
    </w:p>
    <w:p w14:paraId="3D52D45C" w14:textId="24EF2C31" w:rsidR="00881F38" w:rsidRDefault="00881F38" w:rsidP="00335186">
      <w:r>
        <w:tab/>
      </w:r>
      <w:r>
        <w:sym w:font="Wingdings" w:char="F0E0"/>
      </w:r>
      <w:r>
        <w:t xml:space="preserve"> Relancer le serveur DNS</w:t>
      </w:r>
    </w:p>
    <w:p w14:paraId="14E6077B" w14:textId="77777777" w:rsidR="00C27DC7" w:rsidRDefault="00C27DC7" w:rsidP="00335186"/>
    <w:p w14:paraId="57B9B04E" w14:textId="09AD8A23" w:rsidR="00C27DC7" w:rsidRDefault="00C27DC7">
      <w:r>
        <w:br w:type="page"/>
      </w:r>
    </w:p>
    <w:p w14:paraId="61992679" w14:textId="77777777" w:rsidR="00C27DC7" w:rsidRDefault="00C27DC7" w:rsidP="00335186"/>
    <w:p w14:paraId="4B65CDEB" w14:textId="6B105A08" w:rsidR="00C27DC7" w:rsidRDefault="00C27DC7" w:rsidP="00C27DC7">
      <w:pPr>
        <w:pStyle w:val="Titre2"/>
      </w:pPr>
      <w:bookmarkStart w:id="27" w:name="_Toc504599192"/>
      <w:r>
        <w:t>7.1) Taches à réaliser</w:t>
      </w:r>
      <w:bookmarkEnd w:id="27"/>
    </w:p>
    <w:p w14:paraId="1B9981AC" w14:textId="4EAD679D" w:rsidR="00C27DC7" w:rsidRDefault="00C27DC7" w:rsidP="00C27DC7">
      <w:pPr>
        <w:pStyle w:val="Titre3"/>
      </w:pPr>
      <w:bookmarkStart w:id="28" w:name="_Toc504599193"/>
      <w:r>
        <w:t>7.1.1) Sur le serveur WEB</w:t>
      </w:r>
      <w:bookmarkEnd w:id="28"/>
    </w:p>
    <w:p w14:paraId="6D5AC7BC" w14:textId="77777777" w:rsidR="00C27DC7" w:rsidRDefault="00C27DC7" w:rsidP="00C27DC7"/>
    <w:p w14:paraId="10151976" w14:textId="7B8DE49E" w:rsidR="004A4906" w:rsidRDefault="00C27DC7" w:rsidP="00C27DC7">
      <w:r>
        <w:tab/>
        <w:t>Tout d’abord il va falloir écrire les alias de la carte Ethernet enp0s3 (enp0s</w:t>
      </w:r>
      <w:proofErr w:type="gramStart"/>
      <w:r>
        <w:t>3:</w:t>
      </w:r>
      <w:proofErr w:type="gramEnd"/>
      <w:r>
        <w:t>0, enp0s3:1, enp0s3:2, enp0s3:3, enp0s3:4).</w:t>
      </w:r>
    </w:p>
    <w:p w14:paraId="36D74564" w14:textId="4972042D" w:rsidR="00C27DC7" w:rsidRPr="005F46CA" w:rsidRDefault="00C27DC7" w:rsidP="00C27DC7">
      <w:pPr>
        <w:rPr>
          <w:rFonts w:ascii="Andale Mono" w:hAnsi="Andale Mono"/>
        </w:rPr>
      </w:pPr>
      <w:r>
        <w:tab/>
        <w:t xml:space="preserve">Exemple : </w:t>
      </w:r>
      <w:r>
        <w:tab/>
      </w:r>
      <w:r w:rsidRPr="005F46CA">
        <w:rPr>
          <w:rFonts w:ascii="Andale Mono" w:hAnsi="Andale Mono"/>
        </w:rPr>
        <w:t>#vi /etc/sysconfig/network-scripts/ifcfg-enp0s</w:t>
      </w:r>
      <w:proofErr w:type="gramStart"/>
      <w:r w:rsidRPr="005F46CA">
        <w:rPr>
          <w:rFonts w:ascii="Andale Mono" w:hAnsi="Andale Mono"/>
        </w:rPr>
        <w:t>3:</w:t>
      </w:r>
      <w:proofErr w:type="gramEnd"/>
      <w:r w:rsidRPr="005F46CA">
        <w:rPr>
          <w:rFonts w:ascii="Andale Mono" w:hAnsi="Andale Mono"/>
        </w:rPr>
        <w:t>0</w:t>
      </w:r>
    </w:p>
    <w:p w14:paraId="0D170632" w14:textId="0D2B70C8" w:rsidR="00C27DC7" w:rsidRPr="005F46CA" w:rsidRDefault="00C27DC7" w:rsidP="00C27DC7">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t>IPADDR=10.0.1.3</w:t>
      </w:r>
    </w:p>
    <w:p w14:paraId="05FB1A45" w14:textId="56926679" w:rsidR="00C27DC7" w:rsidRPr="005F46CA" w:rsidRDefault="00C27DC7" w:rsidP="00C27DC7">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t>PREFIX=24</w:t>
      </w:r>
    </w:p>
    <w:p w14:paraId="3617127B" w14:textId="08D74D61" w:rsidR="00C27DC7" w:rsidRPr="005F46CA" w:rsidRDefault="00C27DC7" w:rsidP="00C27DC7">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t>ONBOOT=yes</w:t>
      </w:r>
    </w:p>
    <w:p w14:paraId="2E2CD43F" w14:textId="280D94AF" w:rsidR="00C27DC7" w:rsidRPr="005F46CA" w:rsidRDefault="00C27DC7" w:rsidP="00C27DC7">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t>NAME=enp0s</w:t>
      </w:r>
      <w:proofErr w:type="gramStart"/>
      <w:r w:rsidRPr="005F46CA">
        <w:rPr>
          <w:rFonts w:ascii="Andale Mono" w:hAnsi="Andale Mono"/>
        </w:rPr>
        <w:t>3:</w:t>
      </w:r>
      <w:proofErr w:type="gramEnd"/>
      <w:r w:rsidRPr="005F46CA">
        <w:rPr>
          <w:rFonts w:ascii="Andale Mono" w:hAnsi="Andale Mono"/>
        </w:rPr>
        <w:t>0</w:t>
      </w:r>
    </w:p>
    <w:p w14:paraId="56020F30" w14:textId="454825E9" w:rsidR="00C27DC7" w:rsidRPr="005F46CA" w:rsidRDefault="00C27DC7" w:rsidP="00C27DC7">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t>DEVICE=enp0s</w:t>
      </w:r>
      <w:proofErr w:type="gramStart"/>
      <w:r w:rsidRPr="005F46CA">
        <w:rPr>
          <w:rFonts w:ascii="Andale Mono" w:hAnsi="Andale Mono"/>
        </w:rPr>
        <w:t>3:</w:t>
      </w:r>
      <w:proofErr w:type="gramEnd"/>
      <w:r w:rsidRPr="005F46CA">
        <w:rPr>
          <w:rFonts w:ascii="Andale Mono" w:hAnsi="Andale Mono"/>
        </w:rPr>
        <w:t>0</w:t>
      </w:r>
    </w:p>
    <w:p w14:paraId="0112C0CC" w14:textId="77777777" w:rsidR="00C27DC7" w:rsidRDefault="00C27DC7" w:rsidP="00C27DC7"/>
    <w:p w14:paraId="136282FF" w14:textId="575F3E05" w:rsidR="00C27DC7" w:rsidRPr="00C27DC7" w:rsidRDefault="00C27DC7" w:rsidP="00C27DC7">
      <w:r>
        <w:rPr>
          <w:noProof/>
        </w:rPr>
        <w:drawing>
          <wp:inline distT="0" distB="0" distL="0" distR="0" wp14:anchorId="7BDB1D1B" wp14:editId="0F992450">
            <wp:extent cx="6642100" cy="3689985"/>
            <wp:effectExtent l="0" t="0" r="1270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rtualBox_EXAM_WEB_24_01_2018_21_10_01.png"/>
                    <pic:cNvPicPr/>
                  </pic:nvPicPr>
                  <pic:blipFill>
                    <a:blip r:embed="rId28">
                      <a:extLst>
                        <a:ext uri="{28A0092B-C50C-407E-A947-70E740481C1C}">
                          <a14:useLocalDpi xmlns:a14="http://schemas.microsoft.com/office/drawing/2010/main" val="0"/>
                        </a:ext>
                      </a:extLst>
                    </a:blip>
                    <a:stretch>
                      <a:fillRect/>
                    </a:stretch>
                  </pic:blipFill>
                  <pic:spPr>
                    <a:xfrm>
                      <a:off x="0" y="0"/>
                      <a:ext cx="6642100" cy="3689985"/>
                    </a:xfrm>
                    <a:prstGeom prst="rect">
                      <a:avLst/>
                    </a:prstGeom>
                  </pic:spPr>
                </pic:pic>
              </a:graphicData>
            </a:graphic>
          </wp:inline>
        </w:drawing>
      </w:r>
    </w:p>
    <w:p w14:paraId="09274789" w14:textId="2B959741" w:rsidR="00974182" w:rsidRDefault="00F13521" w:rsidP="004A4906">
      <w:r w:rsidRPr="004A4906">
        <w:t xml:space="preserve"> </w:t>
      </w:r>
    </w:p>
    <w:p w14:paraId="477AFA45" w14:textId="52B7554B" w:rsidR="00C27DC7" w:rsidRDefault="00C27DC7" w:rsidP="004A4906">
      <w:r>
        <w:tab/>
        <w:t xml:space="preserve">Ensuite, il faut créer les dossiers hébergent les hôtes virtuels : </w:t>
      </w:r>
    </w:p>
    <w:p w14:paraId="680BE5EC" w14:textId="77777777" w:rsidR="006D6929" w:rsidRDefault="006D6929" w:rsidP="004A4906"/>
    <w:p w14:paraId="2A2BDC71" w14:textId="3C1B6A92" w:rsidR="00C27DC7" w:rsidRPr="005F46CA" w:rsidRDefault="00C27DC7" w:rsidP="004A4906">
      <w:pPr>
        <w:rPr>
          <w:rFonts w:ascii="Andale Mono" w:hAnsi="Andale Mono"/>
        </w:rPr>
      </w:pPr>
      <w:r>
        <w:tab/>
      </w:r>
      <w:r>
        <w:tab/>
      </w:r>
      <w:r w:rsidRPr="005F46CA">
        <w:rPr>
          <w:rFonts w:ascii="Andale Mono" w:hAnsi="Andale Mono"/>
        </w:rPr>
        <w:t>#mkdir /var/www/vh/jean</w:t>
      </w:r>
    </w:p>
    <w:p w14:paraId="5E4FF29D" w14:textId="2102AE80" w:rsidR="00C27DC7" w:rsidRPr="005F46CA" w:rsidRDefault="00C27DC7" w:rsidP="004A4906">
      <w:pPr>
        <w:rPr>
          <w:rFonts w:ascii="Andale Mono" w:hAnsi="Andale Mono"/>
        </w:rPr>
      </w:pPr>
      <w:r w:rsidRPr="005F46CA">
        <w:rPr>
          <w:rFonts w:ascii="Andale Mono" w:hAnsi="Andale Mono"/>
        </w:rPr>
        <w:tab/>
      </w:r>
      <w:r w:rsidRPr="005F46CA">
        <w:rPr>
          <w:rFonts w:ascii="Andale Mono" w:hAnsi="Andale Mono"/>
        </w:rPr>
        <w:tab/>
        <w:t>#mkdir /var/www/vh/louis</w:t>
      </w:r>
    </w:p>
    <w:p w14:paraId="02D42E59" w14:textId="6D8083A9" w:rsidR="00C27DC7" w:rsidRPr="005F46CA" w:rsidRDefault="00C27DC7" w:rsidP="004A4906">
      <w:pPr>
        <w:rPr>
          <w:rFonts w:ascii="Andale Mono" w:hAnsi="Andale Mono"/>
        </w:rPr>
      </w:pPr>
      <w:r w:rsidRPr="005F46CA">
        <w:rPr>
          <w:rFonts w:ascii="Andale Mono" w:hAnsi="Andale Mono"/>
        </w:rPr>
        <w:tab/>
      </w:r>
      <w:r w:rsidRPr="005F46CA">
        <w:rPr>
          <w:rFonts w:ascii="Andale Mono" w:hAnsi="Andale Mono"/>
        </w:rPr>
        <w:tab/>
        <w:t>#mkdir /var/www/vh/vh1</w:t>
      </w:r>
    </w:p>
    <w:p w14:paraId="7EED37BF" w14:textId="3B70B5D6" w:rsidR="00C27DC7" w:rsidRPr="005F46CA" w:rsidRDefault="00C27DC7" w:rsidP="004A4906">
      <w:pPr>
        <w:rPr>
          <w:rFonts w:ascii="Andale Mono" w:hAnsi="Andale Mono"/>
        </w:rPr>
      </w:pPr>
      <w:r w:rsidRPr="005F46CA">
        <w:rPr>
          <w:rFonts w:ascii="Andale Mono" w:hAnsi="Andale Mono"/>
        </w:rPr>
        <w:tab/>
      </w:r>
      <w:r w:rsidRPr="005F46CA">
        <w:rPr>
          <w:rFonts w:ascii="Andale Mono" w:hAnsi="Andale Mono"/>
        </w:rPr>
        <w:tab/>
        <w:t>#mkdir /var/www/vh/vh2</w:t>
      </w:r>
    </w:p>
    <w:p w14:paraId="7647CC2C" w14:textId="10397008" w:rsidR="00C27DC7" w:rsidRPr="005F46CA" w:rsidRDefault="00C27DC7" w:rsidP="004A4906">
      <w:pPr>
        <w:rPr>
          <w:rFonts w:ascii="Andale Mono" w:hAnsi="Andale Mono"/>
        </w:rPr>
      </w:pPr>
      <w:r w:rsidRPr="005F46CA">
        <w:rPr>
          <w:rFonts w:ascii="Andale Mono" w:hAnsi="Andale Mono"/>
        </w:rPr>
        <w:tab/>
      </w:r>
      <w:r w:rsidRPr="005F46CA">
        <w:rPr>
          <w:rFonts w:ascii="Andale Mono" w:hAnsi="Andale Mono"/>
        </w:rPr>
        <w:tab/>
        <w:t>#mkdir /var/www/vh/vh3</w:t>
      </w:r>
    </w:p>
    <w:p w14:paraId="04771922" w14:textId="77777777" w:rsidR="006D6929" w:rsidRDefault="006D6929" w:rsidP="004A4906"/>
    <w:p w14:paraId="6DFCA456" w14:textId="1C8EC1F1" w:rsidR="00C27DC7" w:rsidRDefault="00C27DC7" w:rsidP="004A4906">
      <w:r>
        <w:tab/>
        <w:t xml:space="preserve">Puis pour chaque </w:t>
      </w:r>
      <w:r w:rsidR="006D6929">
        <w:t>dossier</w:t>
      </w:r>
      <w:r>
        <w:t xml:space="preserve">, il faut écrire un fichier </w:t>
      </w:r>
      <w:r w:rsidR="006D6929">
        <w:t>index.html comme par exemple :</w:t>
      </w:r>
    </w:p>
    <w:p w14:paraId="2B806DE5" w14:textId="77777777" w:rsidR="006D6929" w:rsidRDefault="006D6929" w:rsidP="004A4906"/>
    <w:p w14:paraId="6E95D1B8" w14:textId="0B034CFA" w:rsidR="006D6929" w:rsidRPr="005F46CA" w:rsidRDefault="006D6929" w:rsidP="004A4906">
      <w:pPr>
        <w:rPr>
          <w:rFonts w:ascii="Andale Mono" w:hAnsi="Andale Mono"/>
        </w:rPr>
      </w:pPr>
      <w:r>
        <w:tab/>
      </w:r>
      <w:r>
        <w:tab/>
      </w:r>
      <w:r w:rsidRPr="005F46CA">
        <w:rPr>
          <w:rFonts w:ascii="Andale Mono" w:hAnsi="Andale Mono"/>
        </w:rPr>
        <w:t>#vi /var/www/vh/jean/index.html</w:t>
      </w:r>
    </w:p>
    <w:p w14:paraId="2BB2F239" w14:textId="3717E518"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&lt;</w:t>
      </w:r>
      <w:proofErr w:type="gramStart"/>
      <w:r w:rsidRPr="005F46CA">
        <w:rPr>
          <w:rFonts w:ascii="Andale Mono" w:hAnsi="Andale Mono"/>
        </w:rPr>
        <w:t>html</w:t>
      </w:r>
      <w:proofErr w:type="gramEnd"/>
      <w:r w:rsidRPr="005F46CA">
        <w:rPr>
          <w:rFonts w:ascii="Andale Mono" w:hAnsi="Andale Mono"/>
        </w:rPr>
        <w:t>&gt;</w:t>
      </w:r>
    </w:p>
    <w:p w14:paraId="18ACC540" w14:textId="0AE4CF8B"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&lt;</w:t>
      </w:r>
      <w:proofErr w:type="gramStart"/>
      <w:r w:rsidRPr="005F46CA">
        <w:rPr>
          <w:rFonts w:ascii="Andale Mono" w:hAnsi="Andale Mono"/>
        </w:rPr>
        <w:t>head</w:t>
      </w:r>
      <w:proofErr w:type="gramEnd"/>
      <w:r w:rsidRPr="005F46CA">
        <w:rPr>
          <w:rFonts w:ascii="Andale Mono" w:hAnsi="Andale Mono"/>
        </w:rPr>
        <w:t>&gt;</w:t>
      </w:r>
    </w:p>
    <w:p w14:paraId="2ABC9014" w14:textId="1FAEAB0D"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&lt;</w:t>
      </w:r>
      <w:proofErr w:type="gramStart"/>
      <w:r w:rsidRPr="005F46CA">
        <w:rPr>
          <w:rFonts w:ascii="Andale Mono" w:hAnsi="Andale Mono"/>
        </w:rPr>
        <w:t>title</w:t>
      </w:r>
      <w:proofErr w:type="gramEnd"/>
      <w:r w:rsidRPr="005F46CA">
        <w:rPr>
          <w:rFonts w:ascii="Andale Mono" w:hAnsi="Andale Mono"/>
        </w:rPr>
        <w:t>&gt; Site vh jean &lt;/title&gt;</w:t>
      </w:r>
    </w:p>
    <w:p w14:paraId="7BDEFF93" w14:textId="1C846F4D"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&lt;/head&gt;</w:t>
      </w:r>
    </w:p>
    <w:p w14:paraId="5029A381" w14:textId="73FF75A9"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&lt;</w:t>
      </w:r>
      <w:proofErr w:type="gramStart"/>
      <w:r w:rsidRPr="005F46CA">
        <w:rPr>
          <w:rFonts w:ascii="Andale Mono" w:hAnsi="Andale Mono"/>
        </w:rPr>
        <w:t>body</w:t>
      </w:r>
      <w:proofErr w:type="gramEnd"/>
      <w:r w:rsidRPr="005F46CA">
        <w:rPr>
          <w:rFonts w:ascii="Andale Mono" w:hAnsi="Andale Mono"/>
        </w:rPr>
        <w:t>&gt;</w:t>
      </w:r>
    </w:p>
    <w:p w14:paraId="7904B7E4" w14:textId="2A51BB1F"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SITE VH DE JEAN</w:t>
      </w:r>
    </w:p>
    <w:p w14:paraId="450F8D87" w14:textId="334EE04B"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 xml:space="preserve">  &lt;/body&gt;</w:t>
      </w:r>
    </w:p>
    <w:p w14:paraId="48B88EE8" w14:textId="5B750508" w:rsidR="006D6929" w:rsidRPr="005F46CA" w:rsidRDefault="006D6929" w:rsidP="004A4906">
      <w:pPr>
        <w:rPr>
          <w:rFonts w:ascii="Andale Mono" w:hAnsi="Andale Mono"/>
        </w:rPr>
      </w:pPr>
      <w:r w:rsidRPr="005F46CA">
        <w:rPr>
          <w:rFonts w:ascii="Andale Mono" w:hAnsi="Andale Mono"/>
        </w:rPr>
        <w:tab/>
      </w:r>
      <w:r w:rsidRPr="005F46CA">
        <w:rPr>
          <w:rFonts w:ascii="Andale Mono" w:hAnsi="Andale Mono"/>
        </w:rPr>
        <w:tab/>
        <w:t>&lt;/html&gt;</w:t>
      </w:r>
    </w:p>
    <w:p w14:paraId="06FAB55B" w14:textId="1A0A7C57" w:rsidR="006D6929" w:rsidRDefault="006D6929" w:rsidP="00472CA5"/>
    <w:p w14:paraId="4C77FB51" w14:textId="6255E6F3" w:rsidR="00792104" w:rsidRDefault="00792104" w:rsidP="00472CA5">
      <w:r>
        <w:tab/>
        <w:t xml:space="preserve">Après cela, il faut ajouter les virtualhost dans le </w:t>
      </w:r>
      <w:r w:rsidR="00197145">
        <w:t>fichier /etc/httpd/conf.d/00-server</w:t>
      </w:r>
      <w:r>
        <w:t>.conf</w:t>
      </w:r>
      <w:r w:rsidR="00197145">
        <w:t> :</w:t>
      </w:r>
    </w:p>
    <w:p w14:paraId="0FB57CF3" w14:textId="55A5B828" w:rsidR="00197145" w:rsidRDefault="00197145" w:rsidP="00197145"/>
    <w:p w14:paraId="40871F57" w14:textId="77777777" w:rsidR="00197145" w:rsidRPr="005F46CA" w:rsidRDefault="00197145" w:rsidP="00197145">
      <w:pPr>
        <w:ind w:left="708"/>
        <w:rPr>
          <w:rFonts w:ascii="Andale Mono" w:hAnsi="Andale Mono"/>
        </w:rPr>
      </w:pPr>
      <w:r w:rsidRPr="005F46CA">
        <w:rPr>
          <w:rFonts w:ascii="Andale Mono" w:hAnsi="Andale Mono"/>
        </w:rPr>
        <w:t>ServerName www.exam.men</w:t>
      </w:r>
    </w:p>
    <w:p w14:paraId="1ACA14C4" w14:textId="77777777" w:rsidR="00197145" w:rsidRPr="005F46CA" w:rsidRDefault="00197145" w:rsidP="00197145">
      <w:pPr>
        <w:ind w:firstLine="708"/>
        <w:rPr>
          <w:rFonts w:ascii="Andale Mono" w:hAnsi="Andale Mono"/>
        </w:rPr>
      </w:pPr>
      <w:r w:rsidRPr="005F46CA">
        <w:rPr>
          <w:rFonts w:ascii="Andale Mono" w:hAnsi="Andale Mono"/>
        </w:rPr>
        <w:t>ServerAdmin moi@exam.men</w:t>
      </w:r>
    </w:p>
    <w:p w14:paraId="558B539B" w14:textId="77777777" w:rsidR="00197145" w:rsidRPr="005F46CA" w:rsidRDefault="00197145" w:rsidP="00197145">
      <w:pPr>
        <w:ind w:firstLine="708"/>
        <w:rPr>
          <w:rFonts w:ascii="Andale Mono" w:hAnsi="Andale Mono"/>
        </w:rPr>
      </w:pPr>
      <w:r w:rsidRPr="005F46CA">
        <w:rPr>
          <w:rFonts w:ascii="Andale Mono" w:hAnsi="Andale Mono"/>
        </w:rPr>
        <w:t>ErrorDocument 404 /erreur/erreur_404.html</w:t>
      </w:r>
    </w:p>
    <w:p w14:paraId="5D13482F" w14:textId="77777777" w:rsidR="00197145" w:rsidRPr="005F46CA" w:rsidRDefault="00197145" w:rsidP="00197145">
      <w:pPr>
        <w:ind w:firstLine="708"/>
        <w:rPr>
          <w:rFonts w:ascii="Andale Mono" w:hAnsi="Andale Mono"/>
        </w:rPr>
      </w:pPr>
      <w:r w:rsidRPr="005F46CA">
        <w:rPr>
          <w:rFonts w:ascii="Andale Mono" w:hAnsi="Andale Mono"/>
        </w:rPr>
        <w:t>&lt;IfModule prefork.c&gt;</w:t>
      </w:r>
    </w:p>
    <w:p w14:paraId="47C51BF9" w14:textId="69AD66DE"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MinSpareServers 3</w:t>
      </w:r>
    </w:p>
    <w:p w14:paraId="6FCF04AF" w14:textId="3C50473D"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MaxSpareServers 1O</w:t>
      </w:r>
    </w:p>
    <w:p w14:paraId="73F3969F" w14:textId="6EC9BAE9"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StartServers 7</w:t>
      </w:r>
    </w:p>
    <w:p w14:paraId="62E64513" w14:textId="4C146EFC"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MaxRequestWorkers 20</w:t>
      </w:r>
    </w:p>
    <w:p w14:paraId="36F4D8B9" w14:textId="46F29A94"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ServerLimit 20</w:t>
      </w:r>
    </w:p>
    <w:p w14:paraId="6A2AFD7B" w14:textId="77777777" w:rsidR="00197145" w:rsidRPr="005F46CA" w:rsidRDefault="00197145" w:rsidP="00197145">
      <w:pPr>
        <w:ind w:firstLine="708"/>
        <w:rPr>
          <w:rFonts w:ascii="Andale Mono" w:hAnsi="Andale Mono"/>
        </w:rPr>
      </w:pPr>
      <w:r w:rsidRPr="005F46CA">
        <w:rPr>
          <w:rFonts w:ascii="Andale Mono" w:hAnsi="Andale Mono"/>
        </w:rPr>
        <w:t>&lt;/IfModule&gt;</w:t>
      </w:r>
    </w:p>
    <w:p w14:paraId="0E4B5471" w14:textId="77777777" w:rsidR="00197145" w:rsidRPr="005F46CA" w:rsidRDefault="00197145" w:rsidP="00197145">
      <w:pPr>
        <w:ind w:firstLine="708"/>
        <w:rPr>
          <w:rFonts w:ascii="Andale Mono" w:hAnsi="Andale Mono"/>
        </w:rPr>
      </w:pPr>
      <w:r w:rsidRPr="005F46CA">
        <w:rPr>
          <w:rFonts w:ascii="Andale Mono" w:hAnsi="Andale Mono"/>
        </w:rPr>
        <w:t>&lt;IfModule dir_module&gt;</w:t>
      </w:r>
    </w:p>
    <w:p w14:paraId="7AF33715" w14:textId="64210238" w:rsidR="00197145" w:rsidRPr="005F46CA" w:rsidRDefault="00197145" w:rsidP="00197145">
      <w:pPr>
        <w:rPr>
          <w:rFonts w:ascii="Andale Mono" w:hAnsi="Andale Mono"/>
        </w:rPr>
      </w:pPr>
      <w:r w:rsidRPr="005F46CA">
        <w:rPr>
          <w:rFonts w:ascii="Andale Mono" w:hAnsi="Andale Mono"/>
        </w:rPr>
        <w:t xml:space="preserve"> </w:t>
      </w:r>
      <w:r w:rsidRPr="005F46CA">
        <w:rPr>
          <w:rFonts w:ascii="Andale Mono" w:hAnsi="Andale Mono"/>
        </w:rPr>
        <w:tab/>
        <w:t xml:space="preserve">    DirectoryIndex index.html accueil.html</w:t>
      </w:r>
    </w:p>
    <w:p w14:paraId="5F951E22" w14:textId="77777777" w:rsidR="00197145" w:rsidRPr="005F46CA" w:rsidRDefault="00197145" w:rsidP="00197145">
      <w:pPr>
        <w:ind w:firstLine="708"/>
        <w:rPr>
          <w:rFonts w:ascii="Andale Mono" w:hAnsi="Andale Mono"/>
        </w:rPr>
      </w:pPr>
      <w:r w:rsidRPr="005F46CA">
        <w:rPr>
          <w:rFonts w:ascii="Andale Mono" w:hAnsi="Andale Mono"/>
        </w:rPr>
        <w:t>&lt;/IfModule&gt;</w:t>
      </w:r>
    </w:p>
    <w:p w14:paraId="76B1E1C7" w14:textId="77777777" w:rsidR="00197145" w:rsidRPr="005F46CA" w:rsidRDefault="00197145" w:rsidP="00197145">
      <w:pPr>
        <w:rPr>
          <w:rFonts w:ascii="Andale Mono" w:hAnsi="Andale Mono"/>
        </w:rPr>
      </w:pPr>
    </w:p>
    <w:p w14:paraId="212F90EC" w14:textId="77777777" w:rsidR="00197145" w:rsidRPr="005F46CA" w:rsidRDefault="00197145" w:rsidP="00197145">
      <w:pPr>
        <w:ind w:firstLine="708"/>
        <w:rPr>
          <w:rFonts w:ascii="Andale Mono" w:hAnsi="Andale Mono"/>
          <w:b/>
        </w:rPr>
      </w:pPr>
      <w:r w:rsidRPr="005F46CA">
        <w:rPr>
          <w:rFonts w:ascii="Andale Mono" w:hAnsi="Andale Mono"/>
          <w:b/>
        </w:rPr>
        <w:t>#PAR IP</w:t>
      </w:r>
    </w:p>
    <w:p w14:paraId="38D76A81" w14:textId="77777777" w:rsidR="00197145" w:rsidRPr="005F46CA" w:rsidRDefault="00197145" w:rsidP="00197145">
      <w:pPr>
        <w:ind w:firstLine="708"/>
        <w:rPr>
          <w:rFonts w:ascii="Andale Mono" w:hAnsi="Andale Mono"/>
          <w:b/>
        </w:rPr>
      </w:pPr>
      <w:r w:rsidRPr="005F46CA">
        <w:rPr>
          <w:rFonts w:ascii="Andale Mono" w:hAnsi="Andale Mono"/>
          <w:b/>
        </w:rPr>
        <w:t>&lt;VirtualHost 10.0.1.4&gt;</w:t>
      </w:r>
    </w:p>
    <w:p w14:paraId="3B1D9641" w14:textId="615F121B"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ServerName jean.www.exam.men</w:t>
      </w:r>
    </w:p>
    <w:p w14:paraId="791A08B6" w14:textId="17468801"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DocumentRoot /var/www/vh/jean</w:t>
      </w:r>
    </w:p>
    <w:p w14:paraId="76CD2ACB" w14:textId="77777777" w:rsidR="00197145" w:rsidRPr="005F46CA" w:rsidRDefault="00197145" w:rsidP="00197145">
      <w:pPr>
        <w:ind w:firstLine="708"/>
        <w:rPr>
          <w:rFonts w:ascii="Andale Mono" w:hAnsi="Andale Mono"/>
          <w:b/>
        </w:rPr>
      </w:pPr>
      <w:r w:rsidRPr="005F46CA">
        <w:rPr>
          <w:rFonts w:ascii="Andale Mono" w:hAnsi="Andale Mono"/>
          <w:b/>
        </w:rPr>
        <w:t>&lt;/VirtualHost&gt;</w:t>
      </w:r>
    </w:p>
    <w:p w14:paraId="37EFB78A" w14:textId="77777777" w:rsidR="00197145" w:rsidRPr="005F46CA" w:rsidRDefault="00197145" w:rsidP="00197145">
      <w:pPr>
        <w:rPr>
          <w:rFonts w:ascii="Andale Mono" w:hAnsi="Andale Mono"/>
          <w:b/>
        </w:rPr>
      </w:pPr>
    </w:p>
    <w:p w14:paraId="02610479" w14:textId="77777777" w:rsidR="00197145" w:rsidRPr="005F46CA" w:rsidRDefault="00197145" w:rsidP="00197145">
      <w:pPr>
        <w:ind w:firstLine="708"/>
        <w:rPr>
          <w:rFonts w:ascii="Andale Mono" w:hAnsi="Andale Mono"/>
          <w:b/>
        </w:rPr>
      </w:pPr>
      <w:r w:rsidRPr="005F46CA">
        <w:rPr>
          <w:rFonts w:ascii="Andale Mono" w:hAnsi="Andale Mono"/>
          <w:b/>
        </w:rPr>
        <w:t>&lt;VirtualHost 10.0.1.5&gt;</w:t>
      </w:r>
    </w:p>
    <w:p w14:paraId="5EF5598A" w14:textId="07DC3AF3"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ServerName louis.exam.men</w:t>
      </w:r>
    </w:p>
    <w:p w14:paraId="0578FD32" w14:textId="26CE32AD"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DocumentRoot /var/www/vh/louis</w:t>
      </w:r>
    </w:p>
    <w:p w14:paraId="0D962D86" w14:textId="77777777" w:rsidR="00197145" w:rsidRPr="005F46CA" w:rsidRDefault="00197145" w:rsidP="00197145">
      <w:pPr>
        <w:ind w:firstLine="708"/>
        <w:rPr>
          <w:rFonts w:ascii="Andale Mono" w:hAnsi="Andale Mono"/>
          <w:b/>
        </w:rPr>
      </w:pPr>
      <w:r w:rsidRPr="005F46CA">
        <w:rPr>
          <w:rFonts w:ascii="Andale Mono" w:hAnsi="Andale Mono"/>
          <w:b/>
        </w:rPr>
        <w:t>&lt;/VirtualHost&gt;</w:t>
      </w:r>
    </w:p>
    <w:p w14:paraId="555D36A9" w14:textId="77777777" w:rsidR="00197145" w:rsidRPr="005F46CA" w:rsidRDefault="00197145" w:rsidP="00197145">
      <w:pPr>
        <w:rPr>
          <w:rFonts w:ascii="Andale Mono" w:hAnsi="Andale Mono"/>
          <w:b/>
        </w:rPr>
      </w:pPr>
    </w:p>
    <w:p w14:paraId="7406C815" w14:textId="77777777" w:rsidR="00197145" w:rsidRPr="005F46CA" w:rsidRDefault="00197145" w:rsidP="00197145">
      <w:pPr>
        <w:ind w:firstLine="708"/>
        <w:rPr>
          <w:rFonts w:ascii="Andale Mono" w:hAnsi="Andale Mono"/>
          <w:b/>
        </w:rPr>
      </w:pPr>
      <w:r w:rsidRPr="005F46CA">
        <w:rPr>
          <w:rFonts w:ascii="Andale Mono" w:hAnsi="Andale Mono"/>
          <w:b/>
        </w:rPr>
        <w:t>#PAR NOMS</w:t>
      </w:r>
    </w:p>
    <w:p w14:paraId="4336D3E7" w14:textId="77777777" w:rsidR="00197145" w:rsidRPr="005F46CA" w:rsidRDefault="00197145" w:rsidP="00197145">
      <w:pPr>
        <w:ind w:firstLine="708"/>
        <w:rPr>
          <w:rFonts w:ascii="Andale Mono" w:hAnsi="Andale Mono"/>
          <w:b/>
        </w:rPr>
      </w:pPr>
      <w:r w:rsidRPr="005F46CA">
        <w:rPr>
          <w:rFonts w:ascii="Andale Mono" w:hAnsi="Andale Mono"/>
          <w:b/>
        </w:rPr>
        <w:t>&lt;VirtualHost 10.0.1.2&gt;</w:t>
      </w:r>
    </w:p>
    <w:p w14:paraId="296C0B94" w14:textId="4F7AEBBE"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ServerName www.exam.men</w:t>
      </w:r>
    </w:p>
    <w:p w14:paraId="3104EB42" w14:textId="39B2AA25"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DocumentRoot /var/www/html</w:t>
      </w:r>
    </w:p>
    <w:p w14:paraId="24C20930" w14:textId="77777777" w:rsidR="00197145" w:rsidRPr="005F46CA" w:rsidRDefault="00197145" w:rsidP="00197145">
      <w:pPr>
        <w:ind w:firstLine="708"/>
        <w:rPr>
          <w:rFonts w:ascii="Andale Mono" w:hAnsi="Andale Mono"/>
          <w:b/>
        </w:rPr>
      </w:pPr>
      <w:r w:rsidRPr="005F46CA">
        <w:rPr>
          <w:rFonts w:ascii="Andale Mono" w:hAnsi="Andale Mono"/>
          <w:b/>
        </w:rPr>
        <w:t>&lt;/VirtualHost&gt;</w:t>
      </w:r>
    </w:p>
    <w:p w14:paraId="42E7317B" w14:textId="77777777" w:rsidR="00197145" w:rsidRPr="005F46CA" w:rsidRDefault="00197145" w:rsidP="00197145">
      <w:pPr>
        <w:rPr>
          <w:rFonts w:ascii="Andale Mono" w:hAnsi="Andale Mono"/>
          <w:b/>
        </w:rPr>
      </w:pPr>
    </w:p>
    <w:p w14:paraId="3A621A9E" w14:textId="77777777" w:rsidR="00197145" w:rsidRPr="005F46CA" w:rsidRDefault="00197145" w:rsidP="00197145">
      <w:pPr>
        <w:ind w:firstLine="708"/>
        <w:rPr>
          <w:rFonts w:ascii="Andale Mono" w:hAnsi="Andale Mono"/>
          <w:b/>
        </w:rPr>
      </w:pPr>
      <w:r w:rsidRPr="005F46CA">
        <w:rPr>
          <w:rFonts w:ascii="Andale Mono" w:hAnsi="Andale Mono"/>
          <w:b/>
        </w:rPr>
        <w:t>&lt;VirtualHost 10.0.1.2&gt;</w:t>
      </w:r>
    </w:p>
    <w:p w14:paraId="60A3FE8E" w14:textId="16362A48"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ServerName vh1.exam.men</w:t>
      </w:r>
    </w:p>
    <w:p w14:paraId="0E6981A7" w14:textId="3700C1A8"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DocumentRoot /var/www/vh/vh1</w:t>
      </w:r>
    </w:p>
    <w:p w14:paraId="009FA502" w14:textId="77777777" w:rsidR="00197145" w:rsidRPr="005F46CA" w:rsidRDefault="00197145" w:rsidP="00197145">
      <w:pPr>
        <w:ind w:firstLine="708"/>
        <w:rPr>
          <w:rFonts w:ascii="Andale Mono" w:hAnsi="Andale Mono"/>
          <w:b/>
        </w:rPr>
      </w:pPr>
      <w:r w:rsidRPr="005F46CA">
        <w:rPr>
          <w:rFonts w:ascii="Andale Mono" w:hAnsi="Andale Mono"/>
          <w:b/>
        </w:rPr>
        <w:t>&lt;/VirtualHost&gt;</w:t>
      </w:r>
    </w:p>
    <w:p w14:paraId="078A0031" w14:textId="77777777" w:rsidR="00197145" w:rsidRPr="005F46CA" w:rsidRDefault="00197145" w:rsidP="00197145">
      <w:pPr>
        <w:rPr>
          <w:rFonts w:ascii="Andale Mono" w:hAnsi="Andale Mono"/>
          <w:b/>
        </w:rPr>
      </w:pPr>
    </w:p>
    <w:p w14:paraId="54360FB3" w14:textId="77777777" w:rsidR="00197145" w:rsidRPr="005F46CA" w:rsidRDefault="00197145" w:rsidP="00197145">
      <w:pPr>
        <w:ind w:firstLine="708"/>
        <w:rPr>
          <w:rFonts w:ascii="Andale Mono" w:hAnsi="Andale Mono"/>
          <w:b/>
        </w:rPr>
      </w:pPr>
      <w:r w:rsidRPr="005F46CA">
        <w:rPr>
          <w:rFonts w:ascii="Andale Mono" w:hAnsi="Andale Mono"/>
          <w:b/>
        </w:rPr>
        <w:t>&lt;VirtualHost 10.0.1.3&gt;</w:t>
      </w:r>
    </w:p>
    <w:p w14:paraId="39051856" w14:textId="33121808"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ServerName vh2.exam.men</w:t>
      </w:r>
    </w:p>
    <w:p w14:paraId="1383765C" w14:textId="5830C81E"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DocumentRoot /var/www/vh/vh2</w:t>
      </w:r>
    </w:p>
    <w:p w14:paraId="3560561A" w14:textId="6279FF3D"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&lt;Directory /var/www/vh/vh2&gt;</w:t>
      </w:r>
    </w:p>
    <w:p w14:paraId="4BD40381" w14:textId="7D41A6EA"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r>
      <w:r w:rsidRPr="005F46CA">
        <w:rPr>
          <w:rFonts w:ascii="Andale Mono" w:hAnsi="Andale Mono"/>
          <w:b/>
        </w:rPr>
        <w:tab/>
        <w:t>AuthName "Acces au site vh2"</w:t>
      </w:r>
    </w:p>
    <w:p w14:paraId="1F974076" w14:textId="5AAD6474"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r>
      <w:r w:rsidRPr="005F46CA">
        <w:rPr>
          <w:rFonts w:ascii="Andale Mono" w:hAnsi="Andale Mono"/>
          <w:b/>
        </w:rPr>
        <w:tab/>
        <w:t>AuthType Basic</w:t>
      </w:r>
    </w:p>
    <w:p w14:paraId="0890A51E" w14:textId="48F3A350"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r>
      <w:r w:rsidRPr="005F46CA">
        <w:rPr>
          <w:rFonts w:ascii="Andale Mono" w:hAnsi="Andale Mono"/>
          <w:b/>
        </w:rPr>
        <w:tab/>
        <w:t>AuthUserFile /var/www/securite/pwd</w:t>
      </w:r>
    </w:p>
    <w:p w14:paraId="301B36DB" w14:textId="45CD007D"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r>
      <w:r w:rsidRPr="005F46CA">
        <w:rPr>
          <w:rFonts w:ascii="Andale Mono" w:hAnsi="Andale Mono"/>
          <w:b/>
        </w:rPr>
        <w:tab/>
        <w:t>Require valid-user</w:t>
      </w:r>
    </w:p>
    <w:p w14:paraId="1F1449ED" w14:textId="64989FBD"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&lt;/Directory&gt;</w:t>
      </w:r>
    </w:p>
    <w:p w14:paraId="6864BED2" w14:textId="77777777" w:rsidR="00197145" w:rsidRPr="005F46CA" w:rsidRDefault="00197145" w:rsidP="00197145">
      <w:pPr>
        <w:ind w:firstLine="708"/>
        <w:rPr>
          <w:rFonts w:ascii="Andale Mono" w:hAnsi="Andale Mono"/>
          <w:b/>
        </w:rPr>
      </w:pPr>
      <w:r w:rsidRPr="005F46CA">
        <w:rPr>
          <w:rFonts w:ascii="Andale Mono" w:hAnsi="Andale Mono"/>
          <w:b/>
        </w:rPr>
        <w:t>&lt;/VirtualHost&gt;</w:t>
      </w:r>
    </w:p>
    <w:p w14:paraId="7BF96131" w14:textId="77777777" w:rsidR="00197145" w:rsidRPr="005F46CA" w:rsidRDefault="00197145" w:rsidP="00197145">
      <w:pPr>
        <w:rPr>
          <w:rFonts w:ascii="Andale Mono" w:hAnsi="Andale Mono"/>
          <w:b/>
        </w:rPr>
      </w:pPr>
    </w:p>
    <w:p w14:paraId="29128C03" w14:textId="77777777" w:rsidR="00197145" w:rsidRPr="005F46CA" w:rsidRDefault="00197145" w:rsidP="00197145">
      <w:pPr>
        <w:ind w:firstLine="708"/>
        <w:rPr>
          <w:rFonts w:ascii="Andale Mono" w:hAnsi="Andale Mono"/>
          <w:b/>
        </w:rPr>
      </w:pPr>
      <w:r w:rsidRPr="005F46CA">
        <w:rPr>
          <w:rFonts w:ascii="Andale Mono" w:hAnsi="Andale Mono"/>
          <w:b/>
        </w:rPr>
        <w:t>&lt;VirtualHost 10.0.1.3&gt;</w:t>
      </w:r>
    </w:p>
    <w:p w14:paraId="479228A1" w14:textId="533E023D"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ServerName vh3.exam.men</w:t>
      </w:r>
    </w:p>
    <w:p w14:paraId="4D2D84A6" w14:textId="0CE8AF9C" w:rsidR="00197145" w:rsidRPr="005F46CA" w:rsidRDefault="00197145" w:rsidP="00197145">
      <w:pPr>
        <w:rPr>
          <w:rFonts w:ascii="Andale Mono" w:hAnsi="Andale Mono"/>
          <w:b/>
        </w:rPr>
      </w:pPr>
      <w:r w:rsidRPr="005F46CA">
        <w:rPr>
          <w:rFonts w:ascii="Andale Mono" w:hAnsi="Andale Mono"/>
          <w:b/>
        </w:rPr>
        <w:t xml:space="preserve">  </w:t>
      </w:r>
      <w:r w:rsidRPr="005F46CA">
        <w:rPr>
          <w:rFonts w:ascii="Andale Mono" w:hAnsi="Andale Mono"/>
          <w:b/>
        </w:rPr>
        <w:tab/>
        <w:t xml:space="preserve">    DocumentRoot /var/www/vh/vh3</w:t>
      </w:r>
    </w:p>
    <w:p w14:paraId="7BF90E0D" w14:textId="6646BE2D" w:rsidR="00197145" w:rsidRDefault="00197145" w:rsidP="00197145">
      <w:pPr>
        <w:ind w:firstLine="708"/>
        <w:rPr>
          <w:rFonts w:ascii="Andale Mono" w:hAnsi="Andale Mono"/>
          <w:b/>
        </w:rPr>
      </w:pPr>
      <w:r w:rsidRPr="005F46CA">
        <w:rPr>
          <w:rFonts w:ascii="Andale Mono" w:hAnsi="Andale Mono"/>
          <w:b/>
        </w:rPr>
        <w:t>&lt;/VirtualHost&gt;</w:t>
      </w:r>
    </w:p>
    <w:p w14:paraId="3BC38E28" w14:textId="58316813" w:rsidR="005F46CA" w:rsidRDefault="005F46CA">
      <w:pPr>
        <w:rPr>
          <w:rFonts w:ascii="Andale Mono" w:hAnsi="Andale Mono"/>
          <w:b/>
        </w:rPr>
      </w:pPr>
      <w:r>
        <w:rPr>
          <w:rFonts w:ascii="Andale Mono" w:hAnsi="Andale Mono"/>
          <w:b/>
        </w:rPr>
        <w:br w:type="page"/>
      </w:r>
    </w:p>
    <w:p w14:paraId="7A728F0B" w14:textId="77777777" w:rsidR="005F46CA" w:rsidRDefault="005F46CA" w:rsidP="00197145">
      <w:pPr>
        <w:ind w:firstLine="708"/>
      </w:pPr>
    </w:p>
    <w:p w14:paraId="17E699A7" w14:textId="38101823" w:rsidR="005F46CA" w:rsidRDefault="005F46CA" w:rsidP="00197145">
      <w:pPr>
        <w:ind w:firstLine="708"/>
      </w:pPr>
      <w:r>
        <w:t>Pour le serveur WEB, il ne reste plus maintenant qu’à relancer le service network pour attribuer les nouvelles adresses au alias et relancer le serveur httpd pour qu’il reçoivent les modifications faites dans le fichier 00-</w:t>
      </w:r>
      <w:proofErr w:type="gramStart"/>
      <w:r>
        <w:t>server.conf</w:t>
      </w:r>
      <w:proofErr w:type="gramEnd"/>
      <w:r>
        <w:t> :</w:t>
      </w:r>
    </w:p>
    <w:p w14:paraId="5C7AD619" w14:textId="5E87BE46" w:rsidR="005F46CA" w:rsidRPr="005F46CA" w:rsidRDefault="005F46CA" w:rsidP="00197145">
      <w:pPr>
        <w:ind w:firstLine="708"/>
        <w:rPr>
          <w:highlight w:val="yellow"/>
        </w:rPr>
      </w:pPr>
      <w:r w:rsidRPr="005F46CA">
        <w:rPr>
          <w:highlight w:val="yellow"/>
        </w:rPr>
        <w:t>#service network restart</w:t>
      </w:r>
    </w:p>
    <w:p w14:paraId="6F745FAF" w14:textId="189B6D75" w:rsidR="005F46CA" w:rsidRDefault="005F46CA" w:rsidP="00197145">
      <w:pPr>
        <w:ind w:firstLine="708"/>
      </w:pPr>
      <w:r w:rsidRPr="005F46CA">
        <w:rPr>
          <w:highlight w:val="yellow"/>
        </w:rPr>
        <w:t>#service httpd restart</w:t>
      </w:r>
    </w:p>
    <w:p w14:paraId="5691116F" w14:textId="77777777" w:rsidR="005F46CA" w:rsidRDefault="005F46CA" w:rsidP="005F46CA"/>
    <w:p w14:paraId="19225559" w14:textId="35302477" w:rsidR="005F46CA" w:rsidRDefault="005F46CA" w:rsidP="005F46CA">
      <w:pPr>
        <w:pStyle w:val="Titre3"/>
      </w:pPr>
      <w:bookmarkStart w:id="29" w:name="_Toc504599194"/>
      <w:r>
        <w:t>7.1.2) Sur le serveur DNS</w:t>
      </w:r>
      <w:bookmarkEnd w:id="29"/>
    </w:p>
    <w:p w14:paraId="05875E0F" w14:textId="77777777" w:rsidR="005F46CA" w:rsidRDefault="005F46CA" w:rsidP="005F46CA"/>
    <w:p w14:paraId="12F3B9DB" w14:textId="4B629F2D" w:rsidR="005F46CA" w:rsidRDefault="005F46CA" w:rsidP="005F46CA">
      <w:r>
        <w:tab/>
        <w:t>Sur le serveur DNS, nous allons modifier le fichier de zone exam.men et son reverse afin qu’il puisse résoudre les noms que nous allons lier au alias du serveur WEB</w:t>
      </w:r>
    </w:p>
    <w:p w14:paraId="18CB5402" w14:textId="77777777" w:rsidR="005F46CA" w:rsidRDefault="005F46CA" w:rsidP="005F46CA"/>
    <w:p w14:paraId="33FCF296" w14:textId="06260A44" w:rsidR="005F46CA" w:rsidRPr="005F46CA" w:rsidRDefault="005F46CA" w:rsidP="005F46CA">
      <w:pPr>
        <w:rPr>
          <w:rFonts w:ascii="Andale Mono" w:hAnsi="Andale Mono"/>
        </w:rPr>
      </w:pPr>
      <w:r>
        <w:rPr>
          <w:rFonts w:ascii="Andale Mono" w:hAnsi="Andale Mono"/>
        </w:rPr>
        <w:t>[</w:t>
      </w:r>
      <w:proofErr w:type="gramStart"/>
      <w:r>
        <w:rPr>
          <w:rFonts w:ascii="Andale Mono" w:hAnsi="Andale Mono"/>
        </w:rPr>
        <w:t>root</w:t>
      </w:r>
      <w:proofErr w:type="gramEnd"/>
      <w:r>
        <w:rPr>
          <w:rFonts w:ascii="Andale Mono" w:hAnsi="Andale Mono"/>
        </w:rPr>
        <w:t>@DNS1 ~]# cat /var/named</w:t>
      </w:r>
      <w:r w:rsidRPr="005F46CA">
        <w:rPr>
          <w:rFonts w:ascii="Andale Mono" w:hAnsi="Andale Mono"/>
        </w:rPr>
        <w:t>/db.exam.men</w:t>
      </w:r>
    </w:p>
    <w:p w14:paraId="09F33472" w14:textId="77777777" w:rsidR="005F46CA" w:rsidRPr="005F46CA" w:rsidRDefault="005F46CA" w:rsidP="005F46CA">
      <w:pPr>
        <w:rPr>
          <w:rFonts w:ascii="Andale Mono" w:hAnsi="Andale Mono"/>
        </w:rPr>
      </w:pPr>
      <w:r w:rsidRPr="005F46CA">
        <w:rPr>
          <w:rFonts w:ascii="Andale Mono" w:hAnsi="Andale Mono"/>
        </w:rPr>
        <w:t>$ORIGIN exam.men.</w:t>
      </w:r>
    </w:p>
    <w:p w14:paraId="522FA59F" w14:textId="77777777" w:rsidR="005F46CA" w:rsidRPr="005F46CA" w:rsidRDefault="005F46CA" w:rsidP="005F46CA">
      <w:pPr>
        <w:rPr>
          <w:rFonts w:ascii="Andale Mono" w:hAnsi="Andale Mono"/>
        </w:rPr>
      </w:pPr>
      <w:r w:rsidRPr="005F46CA">
        <w:rPr>
          <w:rFonts w:ascii="Andale Mono" w:hAnsi="Andale Mono"/>
        </w:rPr>
        <w:t>$TTL</w:t>
      </w:r>
      <w:r w:rsidRPr="005F46CA">
        <w:rPr>
          <w:rFonts w:ascii="Andale Mono" w:hAnsi="Andale Mono"/>
        </w:rPr>
        <w:tab/>
        <w:t>2D</w:t>
      </w:r>
    </w:p>
    <w:p w14:paraId="08F1A50C" w14:textId="77777777" w:rsidR="005F46CA" w:rsidRPr="005F46CA" w:rsidRDefault="005F46CA" w:rsidP="005F46CA">
      <w:pPr>
        <w:rPr>
          <w:rFonts w:ascii="Andale Mono" w:hAnsi="Andale Mono"/>
        </w:rPr>
      </w:pPr>
      <w:r w:rsidRPr="005F46CA">
        <w:rPr>
          <w:rFonts w:ascii="Andale Mono" w:hAnsi="Andale Mono"/>
        </w:rPr>
        <w:t>exam.men.</w:t>
      </w:r>
      <w:r w:rsidRPr="005F46CA">
        <w:rPr>
          <w:rFonts w:ascii="Andale Mono" w:hAnsi="Andale Mono"/>
        </w:rPr>
        <w:tab/>
        <w:t>IN</w:t>
      </w:r>
      <w:r w:rsidRPr="005F46CA">
        <w:rPr>
          <w:rFonts w:ascii="Andale Mono" w:hAnsi="Andale Mono"/>
        </w:rPr>
        <w:tab/>
        <w:t>SOA</w:t>
      </w:r>
      <w:r w:rsidRPr="005F46CA">
        <w:rPr>
          <w:rFonts w:ascii="Andale Mono" w:hAnsi="Andale Mono"/>
        </w:rPr>
        <w:tab/>
        <w:t>ns1.exam.men.</w:t>
      </w:r>
      <w:r w:rsidRPr="005F46CA">
        <w:rPr>
          <w:rFonts w:ascii="Andale Mono" w:hAnsi="Andale Mono"/>
        </w:rPr>
        <w:tab/>
        <w:t>root.exam.men.</w:t>
      </w:r>
      <w:r w:rsidRPr="005F46CA">
        <w:rPr>
          <w:rFonts w:ascii="Andale Mono" w:hAnsi="Andale Mono"/>
        </w:rPr>
        <w:tab/>
        <w:t>(</w:t>
      </w:r>
    </w:p>
    <w:p w14:paraId="3955807F" w14:textId="71F7C804"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2012110702</w:t>
      </w:r>
      <w:r w:rsidRPr="005F46CA">
        <w:rPr>
          <w:rFonts w:ascii="Andale Mono" w:hAnsi="Andale Mono"/>
        </w:rPr>
        <w:tab/>
        <w:t>; Serial</w:t>
      </w:r>
    </w:p>
    <w:p w14:paraId="202F5863" w14:textId="49C1336B"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28800</w:t>
      </w:r>
      <w:r w:rsidRPr="005F46CA">
        <w:rPr>
          <w:rFonts w:ascii="Andale Mono" w:hAnsi="Andale Mono"/>
        </w:rPr>
        <w:tab/>
      </w:r>
      <w:r w:rsidRPr="005F46CA">
        <w:rPr>
          <w:rFonts w:ascii="Andale Mono" w:hAnsi="Andale Mono"/>
        </w:rPr>
        <w:tab/>
        <w:t>; Refresh</w:t>
      </w:r>
    </w:p>
    <w:p w14:paraId="535E960C" w14:textId="13DE745A"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14400</w:t>
      </w:r>
      <w:r w:rsidRPr="005F46CA">
        <w:rPr>
          <w:rFonts w:ascii="Andale Mono" w:hAnsi="Andale Mono"/>
        </w:rPr>
        <w:tab/>
      </w:r>
      <w:r w:rsidRPr="005F46CA">
        <w:rPr>
          <w:rFonts w:ascii="Andale Mono" w:hAnsi="Andale Mono"/>
        </w:rPr>
        <w:tab/>
        <w:t>; Retry</w:t>
      </w:r>
    </w:p>
    <w:p w14:paraId="6EAF1A28" w14:textId="58226A6C"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3600000</w:t>
      </w:r>
      <w:r w:rsidRPr="005F46CA">
        <w:rPr>
          <w:rFonts w:ascii="Andale Mono" w:hAnsi="Andale Mono"/>
        </w:rPr>
        <w:tab/>
      </w:r>
      <w:r w:rsidRPr="005F46CA">
        <w:rPr>
          <w:rFonts w:ascii="Andale Mono" w:hAnsi="Andale Mono"/>
        </w:rPr>
        <w:tab/>
        <w:t>; Expire</w:t>
      </w:r>
    </w:p>
    <w:p w14:paraId="4E8B5B87" w14:textId="3B59A73F"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7200</w:t>
      </w:r>
      <w:r w:rsidRPr="005F46CA">
        <w:rPr>
          <w:rFonts w:ascii="Andale Mono" w:hAnsi="Andale Mono"/>
        </w:rPr>
        <w:tab/>
        <w:t>)</w:t>
      </w:r>
      <w:r w:rsidRPr="005F46CA">
        <w:rPr>
          <w:rFonts w:ascii="Andale Mono" w:hAnsi="Andale Mono"/>
        </w:rPr>
        <w:tab/>
        <w:t>; Minimum</w:t>
      </w:r>
    </w:p>
    <w:p w14:paraId="53433291" w14:textId="77777777" w:rsidR="005F46CA" w:rsidRPr="005F46CA" w:rsidRDefault="005F46CA" w:rsidP="005F46CA">
      <w:pPr>
        <w:rPr>
          <w:rFonts w:ascii="Andale Mono" w:hAnsi="Andale Mono"/>
        </w:rPr>
      </w:pPr>
    </w:p>
    <w:p w14:paraId="53F7CD6D"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t>IN</w:t>
      </w:r>
      <w:r w:rsidRPr="005F46CA">
        <w:rPr>
          <w:rFonts w:ascii="Andale Mono" w:hAnsi="Andale Mono"/>
        </w:rPr>
        <w:tab/>
        <w:t>NS</w:t>
      </w:r>
      <w:r w:rsidRPr="005F46CA">
        <w:rPr>
          <w:rFonts w:ascii="Andale Mono" w:hAnsi="Andale Mono"/>
        </w:rPr>
        <w:tab/>
        <w:t>ns1.exam.men.</w:t>
      </w:r>
    </w:p>
    <w:p w14:paraId="6490A5E3"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t xml:space="preserve">IN </w:t>
      </w:r>
      <w:r w:rsidRPr="005F46CA">
        <w:rPr>
          <w:rFonts w:ascii="Andale Mono" w:hAnsi="Andale Mono"/>
        </w:rPr>
        <w:tab/>
        <w:t>NS</w:t>
      </w:r>
      <w:r w:rsidRPr="005F46CA">
        <w:rPr>
          <w:rFonts w:ascii="Andale Mono" w:hAnsi="Andale Mono"/>
        </w:rPr>
        <w:tab/>
        <w:t>ns3.exam.men.</w:t>
      </w:r>
    </w:p>
    <w:p w14:paraId="1C38E6C2" w14:textId="77777777" w:rsidR="005F46CA" w:rsidRPr="005F46CA" w:rsidRDefault="005F46CA" w:rsidP="005F46CA">
      <w:pPr>
        <w:rPr>
          <w:rFonts w:ascii="Andale Mono" w:hAnsi="Andale Mono"/>
        </w:rPr>
      </w:pPr>
      <w:proofErr w:type="gramStart"/>
      <w:r w:rsidRPr="005F46CA">
        <w:rPr>
          <w:rFonts w:ascii="Andale Mono" w:hAnsi="Andale Mono"/>
        </w:rPr>
        <w:t>work</w:t>
      </w:r>
      <w:proofErr w:type="gramEnd"/>
      <w:r w:rsidRPr="005F46CA">
        <w:rPr>
          <w:rFonts w:ascii="Andale Mono" w:hAnsi="Andale Mono"/>
        </w:rPr>
        <w:tab/>
      </w:r>
      <w:r w:rsidRPr="005F46CA">
        <w:rPr>
          <w:rFonts w:ascii="Andale Mono" w:hAnsi="Andale Mono"/>
        </w:rPr>
        <w:tab/>
        <w:t>IN</w:t>
      </w:r>
      <w:r w:rsidRPr="005F46CA">
        <w:rPr>
          <w:rFonts w:ascii="Andale Mono" w:hAnsi="Andale Mono"/>
        </w:rPr>
        <w:tab/>
        <w:t>NS</w:t>
      </w:r>
      <w:r w:rsidRPr="005F46CA">
        <w:rPr>
          <w:rFonts w:ascii="Andale Mono" w:hAnsi="Andale Mono"/>
        </w:rPr>
        <w:tab/>
        <w:t>ns2.work.exam.men.</w:t>
      </w:r>
    </w:p>
    <w:p w14:paraId="4DF96C87" w14:textId="77777777" w:rsidR="005F46CA" w:rsidRPr="005F46CA" w:rsidRDefault="005F46CA" w:rsidP="005F46CA">
      <w:pPr>
        <w:rPr>
          <w:rFonts w:ascii="Andale Mono" w:hAnsi="Andale Mono"/>
        </w:rPr>
      </w:pPr>
    </w:p>
    <w:p w14:paraId="74C55EE4" w14:textId="77777777" w:rsidR="005F46CA" w:rsidRPr="005F46CA" w:rsidRDefault="005F46CA" w:rsidP="005F46CA">
      <w:pPr>
        <w:rPr>
          <w:rFonts w:ascii="Andale Mono" w:hAnsi="Andale Mono"/>
        </w:rPr>
      </w:pPr>
      <w:proofErr w:type="gramStart"/>
      <w:r w:rsidRPr="005F46CA">
        <w:rPr>
          <w:rFonts w:ascii="Andale Mono" w:hAnsi="Andale Mono"/>
        </w:rPr>
        <w:t>dhcp</w:t>
      </w:r>
      <w:proofErr w:type="gramEnd"/>
      <w:r w:rsidRPr="005F46CA">
        <w:rPr>
          <w:rFonts w:ascii="Andale Mono" w:hAnsi="Andale Mono"/>
        </w:rPr>
        <w:tab/>
      </w:r>
      <w:r w:rsidRPr="005F46CA">
        <w:rPr>
          <w:rFonts w:ascii="Andale Mono" w:hAnsi="Andale Mono"/>
        </w:rPr>
        <w:tab/>
        <w:t>IN</w:t>
      </w:r>
      <w:r w:rsidRPr="005F46CA">
        <w:rPr>
          <w:rFonts w:ascii="Andale Mono" w:hAnsi="Andale Mono"/>
        </w:rPr>
        <w:tab/>
        <w:t>A</w:t>
      </w:r>
      <w:r w:rsidRPr="005F46CA">
        <w:rPr>
          <w:rFonts w:ascii="Andale Mono" w:hAnsi="Andale Mono"/>
        </w:rPr>
        <w:tab/>
        <w:t>10.0.3.3</w:t>
      </w:r>
    </w:p>
    <w:p w14:paraId="52D64797" w14:textId="77777777" w:rsidR="005F46CA" w:rsidRPr="005F46CA" w:rsidRDefault="005F46CA" w:rsidP="005F46CA">
      <w:pPr>
        <w:rPr>
          <w:rFonts w:ascii="Andale Mono" w:hAnsi="Andale Mono"/>
        </w:rPr>
      </w:pPr>
    </w:p>
    <w:p w14:paraId="018541F4" w14:textId="77777777" w:rsidR="005F46CA" w:rsidRPr="005F46CA" w:rsidRDefault="005F46CA" w:rsidP="005F46CA">
      <w:pPr>
        <w:rPr>
          <w:rFonts w:ascii="Andale Mono" w:hAnsi="Andale Mono"/>
        </w:rPr>
      </w:pPr>
      <w:proofErr w:type="gramStart"/>
      <w:r w:rsidRPr="005F46CA">
        <w:rPr>
          <w:rFonts w:ascii="Andale Mono" w:hAnsi="Andale Mono"/>
        </w:rPr>
        <w:t>ns</w:t>
      </w:r>
      <w:proofErr w:type="gramEnd"/>
      <w:r w:rsidRPr="005F46CA">
        <w:rPr>
          <w:rFonts w:ascii="Andale Mono" w:hAnsi="Andale Mono"/>
        </w:rPr>
        <w:t>1</w:t>
      </w:r>
      <w:r w:rsidRPr="005F46CA">
        <w:rPr>
          <w:rFonts w:ascii="Andale Mono" w:hAnsi="Andale Mono"/>
        </w:rPr>
        <w:tab/>
      </w:r>
      <w:r w:rsidRPr="005F46CA">
        <w:rPr>
          <w:rFonts w:ascii="Andale Mono" w:hAnsi="Andale Mono"/>
        </w:rPr>
        <w:tab/>
        <w:t>IN</w:t>
      </w:r>
      <w:r w:rsidRPr="005F46CA">
        <w:rPr>
          <w:rFonts w:ascii="Andale Mono" w:hAnsi="Andale Mono"/>
        </w:rPr>
        <w:tab/>
        <w:t>A</w:t>
      </w:r>
      <w:r w:rsidRPr="005F46CA">
        <w:rPr>
          <w:rFonts w:ascii="Andale Mono" w:hAnsi="Andale Mono"/>
        </w:rPr>
        <w:tab/>
        <w:t>10.0.3.2</w:t>
      </w:r>
    </w:p>
    <w:p w14:paraId="703FD5CD" w14:textId="77777777" w:rsidR="005F46CA" w:rsidRPr="005F46CA" w:rsidRDefault="005F46CA" w:rsidP="005F46CA">
      <w:pPr>
        <w:rPr>
          <w:rFonts w:ascii="Andale Mono" w:hAnsi="Andale Mono"/>
        </w:rPr>
      </w:pPr>
      <w:proofErr w:type="gramStart"/>
      <w:r w:rsidRPr="005F46CA">
        <w:rPr>
          <w:rFonts w:ascii="Andale Mono" w:hAnsi="Andale Mono"/>
        </w:rPr>
        <w:t>ns</w:t>
      </w:r>
      <w:proofErr w:type="gramEnd"/>
      <w:r w:rsidRPr="005F46CA">
        <w:rPr>
          <w:rFonts w:ascii="Andale Mono" w:hAnsi="Andale Mono"/>
        </w:rPr>
        <w:t>3</w:t>
      </w:r>
      <w:r w:rsidRPr="005F46CA">
        <w:rPr>
          <w:rFonts w:ascii="Andale Mono" w:hAnsi="Andale Mono"/>
        </w:rPr>
        <w:tab/>
      </w:r>
      <w:r w:rsidRPr="005F46CA">
        <w:rPr>
          <w:rFonts w:ascii="Andale Mono" w:hAnsi="Andale Mono"/>
        </w:rPr>
        <w:tab/>
        <w:t>IN</w:t>
      </w:r>
      <w:r w:rsidRPr="005F46CA">
        <w:rPr>
          <w:rFonts w:ascii="Andale Mono" w:hAnsi="Andale Mono"/>
        </w:rPr>
        <w:tab/>
        <w:t>A</w:t>
      </w:r>
      <w:r w:rsidRPr="005F46CA">
        <w:rPr>
          <w:rFonts w:ascii="Andale Mono" w:hAnsi="Andale Mono"/>
        </w:rPr>
        <w:tab/>
        <w:t>10.0.3.4</w:t>
      </w:r>
    </w:p>
    <w:p w14:paraId="5BFA0119" w14:textId="77777777" w:rsidR="005F46CA" w:rsidRPr="005F46CA" w:rsidRDefault="005F46CA" w:rsidP="005F46CA">
      <w:pPr>
        <w:rPr>
          <w:rFonts w:ascii="Andale Mono" w:hAnsi="Andale Mono"/>
        </w:rPr>
      </w:pPr>
      <w:r w:rsidRPr="005F46CA">
        <w:rPr>
          <w:rFonts w:ascii="Andale Mono" w:hAnsi="Andale Mono"/>
        </w:rPr>
        <w:t>ns2.work</w:t>
      </w:r>
      <w:r w:rsidRPr="005F46CA">
        <w:rPr>
          <w:rFonts w:ascii="Andale Mono" w:hAnsi="Andale Mono"/>
        </w:rPr>
        <w:tab/>
        <w:t>IN</w:t>
      </w:r>
      <w:r w:rsidRPr="005F46CA">
        <w:rPr>
          <w:rFonts w:ascii="Andale Mono" w:hAnsi="Andale Mono"/>
        </w:rPr>
        <w:tab/>
        <w:t>A</w:t>
      </w:r>
      <w:r w:rsidRPr="005F46CA">
        <w:rPr>
          <w:rFonts w:ascii="Andale Mono" w:hAnsi="Andale Mono"/>
        </w:rPr>
        <w:tab/>
        <w:t>10.0.4.2</w:t>
      </w:r>
    </w:p>
    <w:p w14:paraId="2109098E" w14:textId="77777777" w:rsidR="005F46CA" w:rsidRPr="005F46CA" w:rsidRDefault="005F46CA" w:rsidP="005F46CA">
      <w:pPr>
        <w:rPr>
          <w:rFonts w:ascii="Andale Mono" w:hAnsi="Andale Mono"/>
        </w:rPr>
      </w:pPr>
    </w:p>
    <w:p w14:paraId="72C04E85" w14:textId="77777777" w:rsidR="005F46CA" w:rsidRPr="005F46CA" w:rsidRDefault="005F46CA" w:rsidP="005F46CA">
      <w:pPr>
        <w:rPr>
          <w:rFonts w:ascii="Andale Mono" w:hAnsi="Andale Mono"/>
        </w:rPr>
      </w:pPr>
      <w:proofErr w:type="gramStart"/>
      <w:r w:rsidRPr="005F46CA">
        <w:rPr>
          <w:rFonts w:ascii="Andale Mono" w:hAnsi="Andale Mono"/>
        </w:rPr>
        <w:t>www</w:t>
      </w:r>
      <w:proofErr w:type="gramEnd"/>
      <w:r w:rsidRPr="005F46CA">
        <w:rPr>
          <w:rFonts w:ascii="Andale Mono" w:hAnsi="Andale Mono"/>
        </w:rPr>
        <w:tab/>
      </w:r>
      <w:r w:rsidRPr="005F46CA">
        <w:rPr>
          <w:rFonts w:ascii="Andale Mono" w:hAnsi="Andale Mono"/>
        </w:rPr>
        <w:tab/>
        <w:t>IN</w:t>
      </w:r>
      <w:r w:rsidRPr="005F46CA">
        <w:rPr>
          <w:rFonts w:ascii="Andale Mono" w:hAnsi="Andale Mono"/>
        </w:rPr>
        <w:tab/>
        <w:t>A</w:t>
      </w:r>
      <w:r w:rsidRPr="005F46CA">
        <w:rPr>
          <w:rFonts w:ascii="Andale Mono" w:hAnsi="Andale Mono"/>
        </w:rPr>
        <w:tab/>
        <w:t>10.0.1.2</w:t>
      </w:r>
    </w:p>
    <w:p w14:paraId="56913E86" w14:textId="77777777" w:rsidR="005F46CA" w:rsidRPr="005F46CA" w:rsidRDefault="005F46CA" w:rsidP="005F46CA">
      <w:pPr>
        <w:rPr>
          <w:rFonts w:ascii="Andale Mono" w:hAnsi="Andale Mono"/>
          <w:b/>
        </w:rPr>
      </w:pPr>
      <w:proofErr w:type="gramStart"/>
      <w:r w:rsidRPr="005F46CA">
        <w:rPr>
          <w:rFonts w:ascii="Andale Mono" w:hAnsi="Andale Mono"/>
          <w:b/>
        </w:rPr>
        <w:t>vh</w:t>
      </w:r>
      <w:proofErr w:type="gramEnd"/>
      <w:r w:rsidRPr="005F46CA">
        <w:rPr>
          <w:rFonts w:ascii="Andale Mono" w:hAnsi="Andale Mono"/>
          <w:b/>
        </w:rPr>
        <w:t>1</w:t>
      </w:r>
      <w:r w:rsidRPr="005F46CA">
        <w:rPr>
          <w:rFonts w:ascii="Andale Mono" w:hAnsi="Andale Mono"/>
          <w:b/>
        </w:rPr>
        <w:tab/>
      </w:r>
      <w:r w:rsidRPr="005F46CA">
        <w:rPr>
          <w:rFonts w:ascii="Andale Mono" w:hAnsi="Andale Mono"/>
          <w:b/>
        </w:rPr>
        <w:tab/>
        <w:t>IN</w:t>
      </w:r>
      <w:r w:rsidRPr="005F46CA">
        <w:rPr>
          <w:rFonts w:ascii="Andale Mono" w:hAnsi="Andale Mono"/>
          <w:b/>
        </w:rPr>
        <w:tab/>
        <w:t>A</w:t>
      </w:r>
      <w:r w:rsidRPr="005F46CA">
        <w:rPr>
          <w:rFonts w:ascii="Andale Mono" w:hAnsi="Andale Mono"/>
          <w:b/>
        </w:rPr>
        <w:tab/>
        <w:t>10.0.1.2</w:t>
      </w:r>
    </w:p>
    <w:p w14:paraId="1D187E69" w14:textId="77777777" w:rsidR="005F46CA" w:rsidRPr="005F46CA" w:rsidRDefault="005F46CA" w:rsidP="005F46CA">
      <w:pPr>
        <w:rPr>
          <w:rFonts w:ascii="Andale Mono" w:hAnsi="Andale Mono"/>
          <w:b/>
        </w:rPr>
      </w:pPr>
      <w:proofErr w:type="gramStart"/>
      <w:r w:rsidRPr="005F46CA">
        <w:rPr>
          <w:rFonts w:ascii="Andale Mono" w:hAnsi="Andale Mono"/>
          <w:b/>
        </w:rPr>
        <w:t>vh</w:t>
      </w:r>
      <w:proofErr w:type="gramEnd"/>
      <w:r w:rsidRPr="005F46CA">
        <w:rPr>
          <w:rFonts w:ascii="Andale Mono" w:hAnsi="Andale Mono"/>
          <w:b/>
        </w:rPr>
        <w:t>2</w:t>
      </w:r>
      <w:r w:rsidRPr="005F46CA">
        <w:rPr>
          <w:rFonts w:ascii="Andale Mono" w:hAnsi="Andale Mono"/>
          <w:b/>
        </w:rPr>
        <w:tab/>
      </w:r>
      <w:r w:rsidRPr="005F46CA">
        <w:rPr>
          <w:rFonts w:ascii="Andale Mono" w:hAnsi="Andale Mono"/>
          <w:b/>
        </w:rPr>
        <w:tab/>
        <w:t>IN</w:t>
      </w:r>
      <w:r w:rsidRPr="005F46CA">
        <w:rPr>
          <w:rFonts w:ascii="Andale Mono" w:hAnsi="Andale Mono"/>
          <w:b/>
        </w:rPr>
        <w:tab/>
        <w:t>A</w:t>
      </w:r>
      <w:r w:rsidRPr="005F46CA">
        <w:rPr>
          <w:rFonts w:ascii="Andale Mono" w:hAnsi="Andale Mono"/>
          <w:b/>
        </w:rPr>
        <w:tab/>
        <w:t>10.0.1.3</w:t>
      </w:r>
    </w:p>
    <w:p w14:paraId="4FB652EB" w14:textId="77777777" w:rsidR="005F46CA" w:rsidRPr="005F46CA" w:rsidRDefault="005F46CA" w:rsidP="005F46CA">
      <w:pPr>
        <w:rPr>
          <w:rFonts w:ascii="Andale Mono" w:hAnsi="Andale Mono"/>
          <w:b/>
        </w:rPr>
      </w:pPr>
      <w:proofErr w:type="gramStart"/>
      <w:r w:rsidRPr="005F46CA">
        <w:rPr>
          <w:rFonts w:ascii="Andale Mono" w:hAnsi="Andale Mono"/>
          <w:b/>
        </w:rPr>
        <w:t>vh</w:t>
      </w:r>
      <w:proofErr w:type="gramEnd"/>
      <w:r w:rsidRPr="005F46CA">
        <w:rPr>
          <w:rFonts w:ascii="Andale Mono" w:hAnsi="Andale Mono"/>
          <w:b/>
        </w:rPr>
        <w:t>3</w:t>
      </w:r>
      <w:r w:rsidRPr="005F46CA">
        <w:rPr>
          <w:rFonts w:ascii="Andale Mono" w:hAnsi="Andale Mono"/>
          <w:b/>
        </w:rPr>
        <w:tab/>
      </w:r>
      <w:r w:rsidRPr="005F46CA">
        <w:rPr>
          <w:rFonts w:ascii="Andale Mono" w:hAnsi="Andale Mono"/>
          <w:b/>
        </w:rPr>
        <w:tab/>
        <w:t>IN</w:t>
      </w:r>
      <w:r w:rsidRPr="005F46CA">
        <w:rPr>
          <w:rFonts w:ascii="Andale Mono" w:hAnsi="Andale Mono"/>
          <w:b/>
        </w:rPr>
        <w:tab/>
        <w:t>A</w:t>
      </w:r>
      <w:r w:rsidRPr="005F46CA">
        <w:rPr>
          <w:rFonts w:ascii="Andale Mono" w:hAnsi="Andale Mono"/>
          <w:b/>
        </w:rPr>
        <w:tab/>
        <w:t>10.0.1.3</w:t>
      </w:r>
    </w:p>
    <w:p w14:paraId="2097D3DF" w14:textId="77777777" w:rsidR="005F46CA" w:rsidRPr="005F46CA" w:rsidRDefault="005F46CA" w:rsidP="005F46CA">
      <w:pPr>
        <w:rPr>
          <w:rFonts w:ascii="Andale Mono" w:hAnsi="Andale Mono"/>
          <w:b/>
        </w:rPr>
      </w:pPr>
      <w:r w:rsidRPr="005F46CA">
        <w:rPr>
          <w:rFonts w:ascii="Andale Mono" w:hAnsi="Andale Mono"/>
          <w:b/>
        </w:rPr>
        <w:t>jean.www</w:t>
      </w:r>
      <w:r w:rsidRPr="005F46CA">
        <w:rPr>
          <w:rFonts w:ascii="Andale Mono" w:hAnsi="Andale Mono"/>
          <w:b/>
        </w:rPr>
        <w:tab/>
        <w:t>IN</w:t>
      </w:r>
      <w:r w:rsidRPr="005F46CA">
        <w:rPr>
          <w:rFonts w:ascii="Andale Mono" w:hAnsi="Andale Mono"/>
          <w:b/>
        </w:rPr>
        <w:tab/>
        <w:t>A</w:t>
      </w:r>
      <w:r w:rsidRPr="005F46CA">
        <w:rPr>
          <w:rFonts w:ascii="Andale Mono" w:hAnsi="Andale Mono"/>
          <w:b/>
        </w:rPr>
        <w:tab/>
        <w:t>10.0.1.4</w:t>
      </w:r>
    </w:p>
    <w:p w14:paraId="7BA7C4F6" w14:textId="0B82B0D3" w:rsidR="005F46CA" w:rsidRPr="005F46CA" w:rsidRDefault="005F46CA" w:rsidP="005F46CA">
      <w:pPr>
        <w:rPr>
          <w:rFonts w:ascii="Andale Mono" w:hAnsi="Andale Mono"/>
          <w:b/>
        </w:rPr>
      </w:pPr>
      <w:proofErr w:type="gramStart"/>
      <w:r w:rsidRPr="005F46CA">
        <w:rPr>
          <w:rFonts w:ascii="Andale Mono" w:hAnsi="Andale Mono"/>
          <w:b/>
        </w:rPr>
        <w:t>louis</w:t>
      </w:r>
      <w:proofErr w:type="gramEnd"/>
      <w:r w:rsidRPr="005F46CA">
        <w:rPr>
          <w:rFonts w:ascii="Andale Mono" w:hAnsi="Andale Mono"/>
          <w:b/>
        </w:rPr>
        <w:tab/>
        <w:t>IN</w:t>
      </w:r>
      <w:r w:rsidRPr="005F46CA">
        <w:rPr>
          <w:rFonts w:ascii="Andale Mono" w:hAnsi="Andale Mono"/>
          <w:b/>
        </w:rPr>
        <w:tab/>
        <w:t>A</w:t>
      </w:r>
      <w:r w:rsidRPr="005F46CA">
        <w:rPr>
          <w:rFonts w:ascii="Andale Mono" w:hAnsi="Andale Mono"/>
          <w:b/>
        </w:rPr>
        <w:tab/>
        <w:t>10.0.1.5</w:t>
      </w:r>
    </w:p>
    <w:p w14:paraId="6E3BFEFC" w14:textId="77777777" w:rsidR="005F46CA" w:rsidRPr="005F46CA" w:rsidRDefault="005F46CA" w:rsidP="005F46CA">
      <w:pPr>
        <w:rPr>
          <w:rFonts w:ascii="Andale Mono" w:hAnsi="Andale Mono"/>
        </w:rPr>
      </w:pPr>
    </w:p>
    <w:p w14:paraId="0EB1FFDD" w14:textId="77777777" w:rsidR="005F46CA" w:rsidRPr="005F46CA" w:rsidRDefault="005F46CA" w:rsidP="005F46CA">
      <w:pPr>
        <w:rPr>
          <w:rFonts w:ascii="Andale Mono" w:hAnsi="Andale Mono"/>
        </w:rPr>
      </w:pPr>
      <w:r w:rsidRPr="005F46CA">
        <w:rPr>
          <w:rFonts w:ascii="Andale Mono" w:hAnsi="Andale Mono"/>
        </w:rPr>
        <w:t>SRV_DHCP</w:t>
      </w:r>
      <w:r w:rsidRPr="005F46CA">
        <w:rPr>
          <w:rFonts w:ascii="Andale Mono" w:hAnsi="Andale Mono"/>
        </w:rPr>
        <w:tab/>
        <w:t>IN</w:t>
      </w:r>
      <w:r w:rsidRPr="005F46CA">
        <w:rPr>
          <w:rFonts w:ascii="Andale Mono" w:hAnsi="Andale Mono"/>
        </w:rPr>
        <w:tab/>
        <w:t>CNAME</w:t>
      </w:r>
      <w:r w:rsidRPr="005F46CA">
        <w:rPr>
          <w:rFonts w:ascii="Andale Mono" w:hAnsi="Andale Mono"/>
        </w:rPr>
        <w:tab/>
        <w:t>dhcp</w:t>
      </w:r>
    </w:p>
    <w:p w14:paraId="5DB16D91" w14:textId="77777777" w:rsidR="005F46CA" w:rsidRPr="005F46CA" w:rsidRDefault="005F46CA" w:rsidP="005F46CA">
      <w:pPr>
        <w:rPr>
          <w:rFonts w:ascii="Andale Mono" w:hAnsi="Andale Mono"/>
        </w:rPr>
      </w:pPr>
      <w:r w:rsidRPr="005F46CA">
        <w:rPr>
          <w:rFonts w:ascii="Andale Mono" w:hAnsi="Andale Mono"/>
        </w:rPr>
        <w:t>SRV_DNS1</w:t>
      </w:r>
      <w:r w:rsidRPr="005F46CA">
        <w:rPr>
          <w:rFonts w:ascii="Andale Mono" w:hAnsi="Andale Mono"/>
        </w:rPr>
        <w:tab/>
        <w:t>IN</w:t>
      </w:r>
      <w:r w:rsidRPr="005F46CA">
        <w:rPr>
          <w:rFonts w:ascii="Andale Mono" w:hAnsi="Andale Mono"/>
        </w:rPr>
        <w:tab/>
        <w:t>CNAME</w:t>
      </w:r>
      <w:r w:rsidRPr="005F46CA">
        <w:rPr>
          <w:rFonts w:ascii="Andale Mono" w:hAnsi="Andale Mono"/>
        </w:rPr>
        <w:tab/>
        <w:t>ns1</w:t>
      </w:r>
    </w:p>
    <w:p w14:paraId="7AC53AEC" w14:textId="77777777" w:rsidR="005F46CA" w:rsidRPr="005F46CA" w:rsidRDefault="005F46CA" w:rsidP="005F46CA">
      <w:pPr>
        <w:rPr>
          <w:rFonts w:ascii="Andale Mono" w:hAnsi="Andale Mono"/>
        </w:rPr>
      </w:pPr>
      <w:r w:rsidRPr="005F46CA">
        <w:rPr>
          <w:rFonts w:ascii="Andale Mono" w:hAnsi="Andale Mono"/>
        </w:rPr>
        <w:t>SRV_DNS3</w:t>
      </w:r>
      <w:r w:rsidRPr="005F46CA">
        <w:rPr>
          <w:rFonts w:ascii="Andale Mono" w:hAnsi="Andale Mono"/>
        </w:rPr>
        <w:tab/>
        <w:t>IN</w:t>
      </w:r>
      <w:r w:rsidRPr="005F46CA">
        <w:rPr>
          <w:rFonts w:ascii="Andale Mono" w:hAnsi="Andale Mono"/>
        </w:rPr>
        <w:tab/>
        <w:t>CNAME</w:t>
      </w:r>
      <w:r w:rsidRPr="005F46CA">
        <w:rPr>
          <w:rFonts w:ascii="Andale Mono" w:hAnsi="Andale Mono"/>
        </w:rPr>
        <w:tab/>
        <w:t>ns3</w:t>
      </w:r>
    </w:p>
    <w:p w14:paraId="21816202" w14:textId="24684CAF" w:rsidR="005F46CA" w:rsidRDefault="005F46CA" w:rsidP="005F46CA">
      <w:pPr>
        <w:rPr>
          <w:rFonts w:ascii="Andale Mono" w:hAnsi="Andale Mono"/>
        </w:rPr>
      </w:pPr>
      <w:r w:rsidRPr="005F46CA">
        <w:rPr>
          <w:rFonts w:ascii="Andale Mono" w:hAnsi="Andale Mono"/>
        </w:rPr>
        <w:t>SRV_WEB</w:t>
      </w:r>
      <w:r w:rsidRPr="005F46CA">
        <w:rPr>
          <w:rFonts w:ascii="Andale Mono" w:hAnsi="Andale Mono"/>
        </w:rPr>
        <w:tab/>
        <w:t>IN</w:t>
      </w:r>
      <w:r w:rsidRPr="005F46CA">
        <w:rPr>
          <w:rFonts w:ascii="Andale Mono" w:hAnsi="Andale Mono"/>
        </w:rPr>
        <w:tab/>
        <w:t>CNAME</w:t>
      </w:r>
      <w:r w:rsidRPr="005F46CA">
        <w:rPr>
          <w:rFonts w:ascii="Andale Mono" w:hAnsi="Andale Mono"/>
        </w:rPr>
        <w:tab/>
        <w:t>www</w:t>
      </w:r>
    </w:p>
    <w:p w14:paraId="7C6497DC" w14:textId="77777777" w:rsidR="005F46CA" w:rsidRDefault="005F46CA" w:rsidP="005F46CA">
      <w:pPr>
        <w:rPr>
          <w:rFonts w:ascii="Andale Mono" w:hAnsi="Andale Mono"/>
        </w:rPr>
      </w:pPr>
    </w:p>
    <w:p w14:paraId="3A22C5DD" w14:textId="77777777" w:rsidR="005F46CA" w:rsidRDefault="005F46CA" w:rsidP="005F46CA">
      <w:pPr>
        <w:rPr>
          <w:rFonts w:ascii="Andale Mono" w:hAnsi="Andale Mono"/>
        </w:rPr>
      </w:pPr>
    </w:p>
    <w:p w14:paraId="630D7B56" w14:textId="77777777" w:rsidR="005F46CA" w:rsidRDefault="005F46CA" w:rsidP="005F46CA">
      <w:pPr>
        <w:rPr>
          <w:rFonts w:ascii="Andale Mono" w:hAnsi="Andale Mono"/>
        </w:rPr>
      </w:pPr>
    </w:p>
    <w:p w14:paraId="17417A18" w14:textId="77777777" w:rsidR="005F46CA" w:rsidRDefault="005F46CA" w:rsidP="005F46CA">
      <w:pPr>
        <w:rPr>
          <w:rFonts w:ascii="Andale Mono" w:hAnsi="Andale Mono"/>
        </w:rPr>
      </w:pPr>
    </w:p>
    <w:p w14:paraId="45F5BB1E" w14:textId="7F1843EA" w:rsidR="005F46CA" w:rsidRDefault="005F46CA">
      <w:pPr>
        <w:rPr>
          <w:rFonts w:ascii="Andale Mono" w:hAnsi="Andale Mono"/>
        </w:rPr>
      </w:pPr>
      <w:r>
        <w:rPr>
          <w:rFonts w:ascii="Andale Mono" w:hAnsi="Andale Mono"/>
        </w:rPr>
        <w:br w:type="page"/>
      </w:r>
    </w:p>
    <w:p w14:paraId="60F255ED" w14:textId="77777777" w:rsidR="005F46CA" w:rsidRDefault="005F46CA" w:rsidP="005F46CA">
      <w:pPr>
        <w:rPr>
          <w:rFonts w:ascii="Andale Mono" w:hAnsi="Andale Mono"/>
        </w:rPr>
      </w:pPr>
    </w:p>
    <w:p w14:paraId="1C64602A" w14:textId="7AE4A56A" w:rsidR="005F46CA" w:rsidRPr="005F46CA" w:rsidRDefault="005F46CA" w:rsidP="005F46CA">
      <w:pPr>
        <w:rPr>
          <w:rFonts w:ascii="Andale Mono" w:hAnsi="Andale Mono"/>
        </w:rPr>
      </w:pPr>
      <w:r>
        <w:rPr>
          <w:rFonts w:ascii="Andale Mono" w:hAnsi="Andale Mono"/>
        </w:rPr>
        <w:t>[</w:t>
      </w:r>
      <w:proofErr w:type="gramStart"/>
      <w:r>
        <w:rPr>
          <w:rFonts w:ascii="Andale Mono" w:hAnsi="Andale Mono"/>
        </w:rPr>
        <w:t>root</w:t>
      </w:r>
      <w:proofErr w:type="gramEnd"/>
      <w:r>
        <w:rPr>
          <w:rFonts w:ascii="Andale Mono" w:hAnsi="Andale Mono"/>
        </w:rPr>
        <w:t>@DNS1 ~]# cat /var/tmp</w:t>
      </w:r>
      <w:r w:rsidRPr="005F46CA">
        <w:rPr>
          <w:rFonts w:ascii="Andale Mono" w:hAnsi="Andale Mono"/>
        </w:rPr>
        <w:t xml:space="preserve">/db.exam.men.rev </w:t>
      </w:r>
    </w:p>
    <w:p w14:paraId="51C9FC8E" w14:textId="77777777" w:rsidR="005F46CA" w:rsidRPr="005F46CA" w:rsidRDefault="005F46CA" w:rsidP="005F46CA">
      <w:pPr>
        <w:rPr>
          <w:rFonts w:ascii="Andale Mono" w:hAnsi="Andale Mono"/>
        </w:rPr>
      </w:pPr>
      <w:r w:rsidRPr="005F46CA">
        <w:rPr>
          <w:rFonts w:ascii="Andale Mono" w:hAnsi="Andale Mono"/>
        </w:rPr>
        <w:t>$ORIGIN</w:t>
      </w:r>
      <w:r w:rsidRPr="005F46CA">
        <w:rPr>
          <w:rFonts w:ascii="Andale Mono" w:hAnsi="Andale Mono"/>
        </w:rPr>
        <w:tab/>
      </w:r>
      <w:r w:rsidRPr="005F46CA">
        <w:rPr>
          <w:rFonts w:ascii="Andale Mono" w:hAnsi="Andale Mono"/>
        </w:rPr>
        <w:tab/>
        <w:t>0.10.in-</w:t>
      </w:r>
      <w:proofErr w:type="gramStart"/>
      <w:r w:rsidRPr="005F46CA">
        <w:rPr>
          <w:rFonts w:ascii="Andale Mono" w:hAnsi="Andale Mono"/>
        </w:rPr>
        <w:t>addr.arpa</w:t>
      </w:r>
      <w:proofErr w:type="gramEnd"/>
      <w:r w:rsidRPr="005F46CA">
        <w:rPr>
          <w:rFonts w:ascii="Andale Mono" w:hAnsi="Andale Mono"/>
        </w:rPr>
        <w:t>.</w:t>
      </w:r>
    </w:p>
    <w:p w14:paraId="4CEAB07F" w14:textId="77777777" w:rsidR="005F46CA" w:rsidRPr="005F46CA" w:rsidRDefault="005F46CA" w:rsidP="005F46CA">
      <w:pPr>
        <w:rPr>
          <w:rFonts w:ascii="Andale Mono" w:hAnsi="Andale Mono"/>
        </w:rPr>
      </w:pPr>
      <w:r w:rsidRPr="005F46CA">
        <w:rPr>
          <w:rFonts w:ascii="Andale Mono" w:hAnsi="Andale Mono"/>
        </w:rPr>
        <w:t>$TTL</w:t>
      </w:r>
      <w:r w:rsidRPr="005F46CA">
        <w:rPr>
          <w:rFonts w:ascii="Andale Mono" w:hAnsi="Andale Mono"/>
        </w:rPr>
        <w:tab/>
      </w:r>
      <w:r w:rsidRPr="005F46CA">
        <w:rPr>
          <w:rFonts w:ascii="Andale Mono" w:hAnsi="Andale Mono"/>
        </w:rPr>
        <w:tab/>
        <w:t>2D</w:t>
      </w:r>
    </w:p>
    <w:p w14:paraId="6281DAF7" w14:textId="77777777" w:rsidR="005F46CA" w:rsidRPr="005F46CA" w:rsidRDefault="005F46CA" w:rsidP="005F46CA">
      <w:pPr>
        <w:rPr>
          <w:rFonts w:ascii="Andale Mono" w:hAnsi="Andale Mono"/>
        </w:rPr>
      </w:pPr>
      <w:r w:rsidRPr="005F46CA">
        <w:rPr>
          <w:rFonts w:ascii="Andale Mono" w:hAnsi="Andale Mono"/>
        </w:rPr>
        <w:t>0.10.in-</w:t>
      </w:r>
      <w:proofErr w:type="gramStart"/>
      <w:r w:rsidRPr="005F46CA">
        <w:rPr>
          <w:rFonts w:ascii="Andale Mono" w:hAnsi="Andale Mono"/>
        </w:rPr>
        <w:t>addr.arpa</w:t>
      </w:r>
      <w:proofErr w:type="gramEnd"/>
      <w:r w:rsidRPr="005F46CA">
        <w:rPr>
          <w:rFonts w:ascii="Andale Mono" w:hAnsi="Andale Mono"/>
        </w:rPr>
        <w:t>.</w:t>
      </w:r>
      <w:r w:rsidRPr="005F46CA">
        <w:rPr>
          <w:rFonts w:ascii="Andale Mono" w:hAnsi="Andale Mono"/>
        </w:rPr>
        <w:tab/>
        <w:t>IN</w:t>
      </w:r>
      <w:r w:rsidRPr="005F46CA">
        <w:rPr>
          <w:rFonts w:ascii="Andale Mono" w:hAnsi="Andale Mono"/>
        </w:rPr>
        <w:tab/>
        <w:t>SOA</w:t>
      </w:r>
      <w:r w:rsidRPr="005F46CA">
        <w:rPr>
          <w:rFonts w:ascii="Andale Mono" w:hAnsi="Andale Mono"/>
        </w:rPr>
        <w:tab/>
        <w:t>ns1.exam.men.</w:t>
      </w:r>
      <w:r w:rsidRPr="005F46CA">
        <w:rPr>
          <w:rFonts w:ascii="Andale Mono" w:hAnsi="Andale Mono"/>
        </w:rPr>
        <w:tab/>
        <w:t>root.exam.men.</w:t>
      </w:r>
      <w:r w:rsidRPr="005F46CA">
        <w:rPr>
          <w:rFonts w:ascii="Andale Mono" w:hAnsi="Andale Mono"/>
        </w:rPr>
        <w:tab/>
        <w:t>(</w:t>
      </w:r>
    </w:p>
    <w:p w14:paraId="2ABA25FA"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2012110702</w:t>
      </w:r>
      <w:r w:rsidRPr="005F46CA">
        <w:rPr>
          <w:rFonts w:ascii="Andale Mono" w:hAnsi="Andale Mono"/>
        </w:rPr>
        <w:tab/>
        <w:t>; Serial</w:t>
      </w:r>
    </w:p>
    <w:p w14:paraId="424F9F0B"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28800</w:t>
      </w:r>
      <w:r w:rsidRPr="005F46CA">
        <w:rPr>
          <w:rFonts w:ascii="Andale Mono" w:hAnsi="Andale Mono"/>
        </w:rPr>
        <w:tab/>
      </w:r>
      <w:r w:rsidRPr="005F46CA">
        <w:rPr>
          <w:rFonts w:ascii="Andale Mono" w:hAnsi="Andale Mono"/>
        </w:rPr>
        <w:tab/>
        <w:t>; Refresh</w:t>
      </w:r>
    </w:p>
    <w:p w14:paraId="03953DD2"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14400</w:t>
      </w:r>
      <w:r w:rsidRPr="005F46CA">
        <w:rPr>
          <w:rFonts w:ascii="Andale Mono" w:hAnsi="Andale Mono"/>
        </w:rPr>
        <w:tab/>
      </w:r>
      <w:r w:rsidRPr="005F46CA">
        <w:rPr>
          <w:rFonts w:ascii="Andale Mono" w:hAnsi="Andale Mono"/>
        </w:rPr>
        <w:tab/>
        <w:t>; Retry</w:t>
      </w:r>
    </w:p>
    <w:p w14:paraId="0F714615"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3600000</w:t>
      </w:r>
      <w:r w:rsidRPr="005F46CA">
        <w:rPr>
          <w:rFonts w:ascii="Andale Mono" w:hAnsi="Andale Mono"/>
        </w:rPr>
        <w:tab/>
      </w:r>
      <w:r w:rsidRPr="005F46CA">
        <w:rPr>
          <w:rFonts w:ascii="Andale Mono" w:hAnsi="Andale Mono"/>
        </w:rPr>
        <w:tab/>
        <w:t>; Expire</w:t>
      </w:r>
    </w:p>
    <w:p w14:paraId="079A4E3A" w14:textId="77777777" w:rsidR="005F46CA" w:rsidRPr="005F46CA" w:rsidRDefault="005F46CA" w:rsidP="005F46CA">
      <w:pPr>
        <w:rPr>
          <w:rFonts w:ascii="Andale Mono" w:hAnsi="Andale Mono"/>
        </w:rPr>
      </w:pP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r>
      <w:r w:rsidRPr="005F46CA">
        <w:rPr>
          <w:rFonts w:ascii="Andale Mono" w:hAnsi="Andale Mono"/>
        </w:rPr>
        <w:tab/>
        <w:t>7200</w:t>
      </w:r>
      <w:r w:rsidRPr="005F46CA">
        <w:rPr>
          <w:rFonts w:ascii="Andale Mono" w:hAnsi="Andale Mono"/>
        </w:rPr>
        <w:tab/>
        <w:t>)</w:t>
      </w:r>
      <w:r w:rsidRPr="005F46CA">
        <w:rPr>
          <w:rFonts w:ascii="Andale Mono" w:hAnsi="Andale Mono"/>
        </w:rPr>
        <w:tab/>
        <w:t>; Minimum</w:t>
      </w:r>
    </w:p>
    <w:p w14:paraId="45B7BC32" w14:textId="77777777" w:rsidR="005F46CA" w:rsidRPr="005F46CA" w:rsidRDefault="005F46CA" w:rsidP="005F46CA">
      <w:pPr>
        <w:rPr>
          <w:rFonts w:ascii="Andale Mono" w:hAnsi="Andale Mono"/>
        </w:rPr>
      </w:pPr>
    </w:p>
    <w:p w14:paraId="34BB9BB0" w14:textId="77777777" w:rsidR="005F46CA" w:rsidRPr="005F46CA" w:rsidRDefault="005F46CA" w:rsidP="005F46CA">
      <w:pPr>
        <w:rPr>
          <w:rFonts w:ascii="Andale Mono" w:hAnsi="Andale Mono"/>
        </w:rPr>
      </w:pPr>
      <w:r w:rsidRPr="005F46CA">
        <w:rPr>
          <w:rFonts w:ascii="Andale Mono" w:hAnsi="Andale Mono"/>
        </w:rPr>
        <w:tab/>
        <w:t>IN</w:t>
      </w:r>
      <w:r w:rsidRPr="005F46CA">
        <w:rPr>
          <w:rFonts w:ascii="Andale Mono" w:hAnsi="Andale Mono"/>
        </w:rPr>
        <w:tab/>
        <w:t>NS</w:t>
      </w:r>
      <w:r w:rsidRPr="005F46CA">
        <w:rPr>
          <w:rFonts w:ascii="Andale Mono" w:hAnsi="Andale Mono"/>
        </w:rPr>
        <w:tab/>
        <w:t>ns1.exam.men.</w:t>
      </w:r>
    </w:p>
    <w:p w14:paraId="1C507A65" w14:textId="77777777" w:rsidR="005F46CA" w:rsidRPr="005F46CA" w:rsidRDefault="005F46CA" w:rsidP="005F46CA">
      <w:pPr>
        <w:rPr>
          <w:rFonts w:ascii="Andale Mono" w:hAnsi="Andale Mono"/>
        </w:rPr>
      </w:pPr>
      <w:r w:rsidRPr="005F46CA">
        <w:rPr>
          <w:rFonts w:ascii="Andale Mono" w:hAnsi="Andale Mono"/>
        </w:rPr>
        <w:t>4.3</w:t>
      </w:r>
      <w:r w:rsidRPr="005F46CA">
        <w:rPr>
          <w:rFonts w:ascii="Andale Mono" w:hAnsi="Andale Mono"/>
        </w:rPr>
        <w:tab/>
        <w:t>IN</w:t>
      </w:r>
      <w:r w:rsidRPr="005F46CA">
        <w:rPr>
          <w:rFonts w:ascii="Andale Mono" w:hAnsi="Andale Mono"/>
        </w:rPr>
        <w:tab/>
        <w:t>NS</w:t>
      </w:r>
      <w:r w:rsidRPr="005F46CA">
        <w:rPr>
          <w:rFonts w:ascii="Andale Mono" w:hAnsi="Andale Mono"/>
        </w:rPr>
        <w:tab/>
        <w:t>ns3.exam.men.</w:t>
      </w:r>
    </w:p>
    <w:p w14:paraId="567424CB" w14:textId="77777777" w:rsidR="005F46CA" w:rsidRPr="005F46CA" w:rsidRDefault="005F46CA" w:rsidP="005F46CA">
      <w:pPr>
        <w:rPr>
          <w:rFonts w:ascii="Andale Mono" w:hAnsi="Andale Mono"/>
        </w:rPr>
      </w:pPr>
      <w:r w:rsidRPr="005F46CA">
        <w:rPr>
          <w:rFonts w:ascii="Andale Mono" w:hAnsi="Andale Mono"/>
        </w:rPr>
        <w:t>2.4</w:t>
      </w:r>
      <w:r w:rsidRPr="005F46CA">
        <w:rPr>
          <w:rFonts w:ascii="Andale Mono" w:hAnsi="Andale Mono"/>
        </w:rPr>
        <w:tab/>
        <w:t>IN</w:t>
      </w:r>
      <w:r w:rsidRPr="005F46CA">
        <w:rPr>
          <w:rFonts w:ascii="Andale Mono" w:hAnsi="Andale Mono"/>
        </w:rPr>
        <w:tab/>
        <w:t>NS</w:t>
      </w:r>
      <w:r w:rsidRPr="005F46CA">
        <w:rPr>
          <w:rFonts w:ascii="Andale Mono" w:hAnsi="Andale Mono"/>
        </w:rPr>
        <w:tab/>
        <w:t>ns2.work.exam.men.</w:t>
      </w:r>
    </w:p>
    <w:p w14:paraId="40B4711D" w14:textId="77777777" w:rsidR="005F46CA" w:rsidRPr="005F46CA" w:rsidRDefault="005F46CA" w:rsidP="005F46CA">
      <w:pPr>
        <w:rPr>
          <w:rFonts w:ascii="Andale Mono" w:hAnsi="Andale Mono"/>
        </w:rPr>
      </w:pPr>
    </w:p>
    <w:p w14:paraId="6564388E" w14:textId="77777777" w:rsidR="005F46CA" w:rsidRPr="005F46CA" w:rsidRDefault="005F46CA" w:rsidP="005F46CA">
      <w:pPr>
        <w:rPr>
          <w:rFonts w:ascii="Andale Mono" w:hAnsi="Andale Mono"/>
        </w:rPr>
      </w:pPr>
      <w:r w:rsidRPr="005F46CA">
        <w:rPr>
          <w:rFonts w:ascii="Andale Mono" w:hAnsi="Andale Mono"/>
        </w:rPr>
        <w:t>2.3</w:t>
      </w:r>
      <w:r w:rsidRPr="005F46CA">
        <w:rPr>
          <w:rFonts w:ascii="Andale Mono" w:hAnsi="Andale Mono"/>
        </w:rPr>
        <w:tab/>
        <w:t>IN</w:t>
      </w:r>
      <w:r w:rsidRPr="005F46CA">
        <w:rPr>
          <w:rFonts w:ascii="Andale Mono" w:hAnsi="Andale Mono"/>
        </w:rPr>
        <w:tab/>
        <w:t>PTR</w:t>
      </w:r>
      <w:r w:rsidRPr="005F46CA">
        <w:rPr>
          <w:rFonts w:ascii="Andale Mono" w:hAnsi="Andale Mono"/>
        </w:rPr>
        <w:tab/>
        <w:t>ns1.exam.men.</w:t>
      </w:r>
    </w:p>
    <w:p w14:paraId="50DA8351" w14:textId="77777777" w:rsidR="005F46CA" w:rsidRPr="005F46CA" w:rsidRDefault="005F46CA" w:rsidP="005F46CA">
      <w:pPr>
        <w:rPr>
          <w:rFonts w:ascii="Andale Mono" w:hAnsi="Andale Mono"/>
        </w:rPr>
      </w:pPr>
      <w:r w:rsidRPr="005F46CA">
        <w:rPr>
          <w:rFonts w:ascii="Andale Mono" w:hAnsi="Andale Mono"/>
        </w:rPr>
        <w:t>3.3</w:t>
      </w:r>
      <w:r w:rsidRPr="005F46CA">
        <w:rPr>
          <w:rFonts w:ascii="Andale Mono" w:hAnsi="Andale Mono"/>
        </w:rPr>
        <w:tab/>
        <w:t>IN</w:t>
      </w:r>
      <w:r w:rsidRPr="005F46CA">
        <w:rPr>
          <w:rFonts w:ascii="Andale Mono" w:hAnsi="Andale Mono"/>
        </w:rPr>
        <w:tab/>
        <w:t>PTR</w:t>
      </w:r>
      <w:r w:rsidRPr="005F46CA">
        <w:rPr>
          <w:rFonts w:ascii="Andale Mono" w:hAnsi="Andale Mono"/>
        </w:rPr>
        <w:tab/>
        <w:t>dhcp.exam.men.</w:t>
      </w:r>
    </w:p>
    <w:p w14:paraId="69EC8B32" w14:textId="77777777" w:rsidR="005F46CA" w:rsidRPr="005F46CA" w:rsidRDefault="005F46CA" w:rsidP="005F46CA">
      <w:pPr>
        <w:rPr>
          <w:rFonts w:ascii="Andale Mono" w:hAnsi="Andale Mono"/>
        </w:rPr>
      </w:pPr>
    </w:p>
    <w:p w14:paraId="32A4F606" w14:textId="77777777" w:rsidR="005F46CA" w:rsidRPr="005F46CA" w:rsidRDefault="005F46CA" w:rsidP="005F46CA">
      <w:pPr>
        <w:rPr>
          <w:rFonts w:ascii="Andale Mono" w:hAnsi="Andale Mono"/>
        </w:rPr>
      </w:pPr>
      <w:r w:rsidRPr="005F46CA">
        <w:rPr>
          <w:rFonts w:ascii="Andale Mono" w:hAnsi="Andale Mono"/>
        </w:rPr>
        <w:t>2.1</w:t>
      </w:r>
      <w:r w:rsidRPr="005F46CA">
        <w:rPr>
          <w:rFonts w:ascii="Andale Mono" w:hAnsi="Andale Mono"/>
        </w:rPr>
        <w:tab/>
        <w:t>IN</w:t>
      </w:r>
      <w:r w:rsidRPr="005F46CA">
        <w:rPr>
          <w:rFonts w:ascii="Andale Mono" w:hAnsi="Andale Mono"/>
        </w:rPr>
        <w:tab/>
        <w:t>PTR</w:t>
      </w:r>
      <w:r w:rsidRPr="005F46CA">
        <w:rPr>
          <w:rFonts w:ascii="Andale Mono" w:hAnsi="Andale Mono"/>
        </w:rPr>
        <w:tab/>
        <w:t>www.exam.men.</w:t>
      </w:r>
    </w:p>
    <w:p w14:paraId="7D7F1D7E" w14:textId="77777777" w:rsidR="005F46CA" w:rsidRPr="00AA21DF" w:rsidRDefault="005F46CA" w:rsidP="005F46CA">
      <w:pPr>
        <w:rPr>
          <w:rFonts w:ascii="Andale Mono" w:hAnsi="Andale Mono"/>
          <w:b/>
        </w:rPr>
      </w:pPr>
      <w:r w:rsidRPr="00AA21DF">
        <w:rPr>
          <w:rFonts w:ascii="Andale Mono" w:hAnsi="Andale Mono"/>
          <w:b/>
        </w:rPr>
        <w:t>2.1</w:t>
      </w:r>
      <w:r w:rsidRPr="00AA21DF">
        <w:rPr>
          <w:rFonts w:ascii="Andale Mono" w:hAnsi="Andale Mono"/>
          <w:b/>
        </w:rPr>
        <w:tab/>
        <w:t>IN</w:t>
      </w:r>
      <w:r w:rsidRPr="00AA21DF">
        <w:rPr>
          <w:rFonts w:ascii="Andale Mono" w:hAnsi="Andale Mono"/>
          <w:b/>
        </w:rPr>
        <w:tab/>
        <w:t>PTR</w:t>
      </w:r>
      <w:r w:rsidRPr="00AA21DF">
        <w:rPr>
          <w:rFonts w:ascii="Andale Mono" w:hAnsi="Andale Mono"/>
          <w:b/>
        </w:rPr>
        <w:tab/>
        <w:t>vh1.exam.men.</w:t>
      </w:r>
    </w:p>
    <w:p w14:paraId="109B5866" w14:textId="77777777" w:rsidR="005F46CA" w:rsidRPr="00AA21DF" w:rsidRDefault="005F46CA" w:rsidP="005F46CA">
      <w:pPr>
        <w:rPr>
          <w:rFonts w:ascii="Andale Mono" w:hAnsi="Andale Mono"/>
          <w:b/>
        </w:rPr>
      </w:pPr>
      <w:r w:rsidRPr="00AA21DF">
        <w:rPr>
          <w:rFonts w:ascii="Andale Mono" w:hAnsi="Andale Mono"/>
          <w:b/>
        </w:rPr>
        <w:t>3.1</w:t>
      </w:r>
      <w:r w:rsidRPr="00AA21DF">
        <w:rPr>
          <w:rFonts w:ascii="Andale Mono" w:hAnsi="Andale Mono"/>
          <w:b/>
        </w:rPr>
        <w:tab/>
        <w:t>IN</w:t>
      </w:r>
      <w:r w:rsidRPr="00AA21DF">
        <w:rPr>
          <w:rFonts w:ascii="Andale Mono" w:hAnsi="Andale Mono"/>
          <w:b/>
        </w:rPr>
        <w:tab/>
        <w:t>PTR</w:t>
      </w:r>
      <w:r w:rsidRPr="00AA21DF">
        <w:rPr>
          <w:rFonts w:ascii="Andale Mono" w:hAnsi="Andale Mono"/>
          <w:b/>
        </w:rPr>
        <w:tab/>
        <w:t>vh2.exam.men.</w:t>
      </w:r>
    </w:p>
    <w:p w14:paraId="329AEAA4" w14:textId="77777777" w:rsidR="005F46CA" w:rsidRPr="00AA21DF" w:rsidRDefault="005F46CA" w:rsidP="005F46CA">
      <w:pPr>
        <w:rPr>
          <w:rFonts w:ascii="Andale Mono" w:hAnsi="Andale Mono"/>
          <w:b/>
        </w:rPr>
      </w:pPr>
      <w:r w:rsidRPr="00AA21DF">
        <w:rPr>
          <w:rFonts w:ascii="Andale Mono" w:hAnsi="Andale Mono"/>
          <w:b/>
        </w:rPr>
        <w:t>3.1</w:t>
      </w:r>
      <w:r w:rsidRPr="00AA21DF">
        <w:rPr>
          <w:rFonts w:ascii="Andale Mono" w:hAnsi="Andale Mono"/>
          <w:b/>
        </w:rPr>
        <w:tab/>
        <w:t>IN</w:t>
      </w:r>
      <w:r w:rsidRPr="00AA21DF">
        <w:rPr>
          <w:rFonts w:ascii="Andale Mono" w:hAnsi="Andale Mono"/>
          <w:b/>
        </w:rPr>
        <w:tab/>
        <w:t>PTR</w:t>
      </w:r>
      <w:r w:rsidRPr="00AA21DF">
        <w:rPr>
          <w:rFonts w:ascii="Andale Mono" w:hAnsi="Andale Mono"/>
          <w:b/>
        </w:rPr>
        <w:tab/>
        <w:t>vh3.exam.men.</w:t>
      </w:r>
    </w:p>
    <w:p w14:paraId="7C286825" w14:textId="77777777" w:rsidR="005F46CA" w:rsidRPr="00AA21DF" w:rsidRDefault="005F46CA" w:rsidP="005F46CA">
      <w:pPr>
        <w:rPr>
          <w:rFonts w:ascii="Andale Mono" w:hAnsi="Andale Mono"/>
          <w:b/>
        </w:rPr>
      </w:pPr>
      <w:r w:rsidRPr="00AA21DF">
        <w:rPr>
          <w:rFonts w:ascii="Andale Mono" w:hAnsi="Andale Mono"/>
          <w:b/>
        </w:rPr>
        <w:t>4.1</w:t>
      </w:r>
      <w:r w:rsidRPr="00AA21DF">
        <w:rPr>
          <w:rFonts w:ascii="Andale Mono" w:hAnsi="Andale Mono"/>
          <w:b/>
        </w:rPr>
        <w:tab/>
        <w:t>IN</w:t>
      </w:r>
      <w:r w:rsidRPr="00AA21DF">
        <w:rPr>
          <w:rFonts w:ascii="Andale Mono" w:hAnsi="Andale Mono"/>
          <w:b/>
        </w:rPr>
        <w:tab/>
        <w:t>PTR</w:t>
      </w:r>
      <w:r w:rsidRPr="00AA21DF">
        <w:rPr>
          <w:rFonts w:ascii="Andale Mono" w:hAnsi="Andale Mono"/>
          <w:b/>
        </w:rPr>
        <w:tab/>
        <w:t>jean.www.exam.men.</w:t>
      </w:r>
    </w:p>
    <w:p w14:paraId="0DCB6D3D" w14:textId="77777777" w:rsidR="006A4D6A" w:rsidRDefault="005F46CA" w:rsidP="005F46CA">
      <w:pPr>
        <w:rPr>
          <w:rFonts w:ascii="Andale Mono" w:hAnsi="Andale Mono"/>
          <w:b/>
        </w:rPr>
      </w:pPr>
      <w:r w:rsidRPr="00AA21DF">
        <w:rPr>
          <w:rFonts w:ascii="Andale Mono" w:hAnsi="Andale Mono"/>
          <w:b/>
        </w:rPr>
        <w:t>5.1</w:t>
      </w:r>
      <w:r w:rsidRPr="00AA21DF">
        <w:rPr>
          <w:rFonts w:ascii="Andale Mono" w:hAnsi="Andale Mono"/>
          <w:b/>
        </w:rPr>
        <w:tab/>
        <w:t>IN</w:t>
      </w:r>
      <w:r w:rsidRPr="00AA21DF">
        <w:rPr>
          <w:rFonts w:ascii="Andale Mono" w:hAnsi="Andale Mono"/>
          <w:b/>
        </w:rPr>
        <w:tab/>
        <w:t>PTR</w:t>
      </w:r>
      <w:r w:rsidRPr="00AA21DF">
        <w:rPr>
          <w:rFonts w:ascii="Andale Mono" w:hAnsi="Andale Mono"/>
          <w:b/>
        </w:rPr>
        <w:tab/>
        <w:t>louis.exam.men.</w:t>
      </w:r>
    </w:p>
    <w:p w14:paraId="05E55DC3" w14:textId="77777777" w:rsidR="006A4D6A" w:rsidRDefault="006A4D6A" w:rsidP="005F46CA">
      <w:pPr>
        <w:rPr>
          <w:rFonts w:ascii="Andale Mono" w:hAnsi="Andale Mono"/>
          <w:b/>
        </w:rPr>
      </w:pPr>
    </w:p>
    <w:p w14:paraId="1EA7F751" w14:textId="77777777" w:rsidR="00B03E3F" w:rsidRDefault="006A4D6A" w:rsidP="006A4D6A">
      <w:r>
        <w:rPr>
          <w:b/>
        </w:rPr>
        <w:tab/>
      </w:r>
      <w:r>
        <w:t xml:space="preserve">Une fois les </w:t>
      </w:r>
      <w:r w:rsidR="00B03E3F">
        <w:t>fichiers de zone modifier, il faut relancer le serveur DNS1 ainsi que le DNS3 qui est l’esclave afin qu’ils prennent en compte les modifications.</w:t>
      </w:r>
    </w:p>
    <w:p w14:paraId="00C78A7D" w14:textId="77777777" w:rsidR="00B03E3F" w:rsidRDefault="00B03E3F" w:rsidP="006A4D6A"/>
    <w:p w14:paraId="233400AE" w14:textId="77777777" w:rsidR="007677BF" w:rsidRDefault="00B03E3F" w:rsidP="006A4D6A">
      <w:r>
        <w:tab/>
        <w:t>Les machines peuvent désormais avoir accès au différent hôtes virtuels.</w:t>
      </w:r>
    </w:p>
    <w:p w14:paraId="4432800E" w14:textId="77777777" w:rsidR="007677BF" w:rsidRDefault="007677BF" w:rsidP="006A4D6A"/>
    <w:p w14:paraId="60676A62" w14:textId="77777777" w:rsidR="007677BF" w:rsidRDefault="007677BF" w:rsidP="006A4D6A"/>
    <w:p w14:paraId="4BD750EB" w14:textId="40140C32" w:rsidR="007677BF" w:rsidRDefault="007677BF">
      <w:pPr>
        <w:rPr>
          <w:rFonts w:ascii="Andale Mono" w:hAnsi="Andale Mono"/>
        </w:rPr>
      </w:pPr>
      <w:r>
        <w:rPr>
          <w:rFonts w:ascii="Andale Mono" w:hAnsi="Andale Mono"/>
        </w:rPr>
        <w:br w:type="page"/>
      </w:r>
    </w:p>
    <w:p w14:paraId="5C24C3E3" w14:textId="2D25F3D7" w:rsidR="005F46CA" w:rsidRDefault="007677BF" w:rsidP="007677BF">
      <w:pPr>
        <w:pStyle w:val="Titre1"/>
        <w:numPr>
          <w:ilvl w:val="0"/>
          <w:numId w:val="2"/>
        </w:numPr>
      </w:pPr>
      <w:bookmarkStart w:id="30" w:name="_Toc504599195"/>
      <w:r>
        <w:lastRenderedPageBreak/>
        <w:t>Arborescence et fichier de conf des serveurs</w:t>
      </w:r>
      <w:bookmarkEnd w:id="30"/>
    </w:p>
    <w:p w14:paraId="5BA03BE0" w14:textId="77777777" w:rsidR="007677BF" w:rsidRDefault="007677BF" w:rsidP="007677BF"/>
    <w:p w14:paraId="2408556D" w14:textId="21AD9C06" w:rsidR="007677BF" w:rsidRDefault="007677BF" w:rsidP="007677BF">
      <w:pPr>
        <w:pStyle w:val="Titre2"/>
      </w:pPr>
      <w:bookmarkStart w:id="31" w:name="_Toc504599196"/>
      <w:r>
        <w:t>8.1) Serveur DHCP</w:t>
      </w:r>
      <w:bookmarkEnd w:id="31"/>
    </w:p>
    <w:p w14:paraId="6EC1F3A9" w14:textId="76AC7FAA" w:rsidR="007677BF" w:rsidRDefault="007677BF" w:rsidP="007677BF">
      <w:pPr>
        <w:pStyle w:val="Titre3"/>
      </w:pPr>
      <w:bookmarkStart w:id="32" w:name="_Toc504599197"/>
      <w:r>
        <w:t>8.1.1) Fichier /etc/sysconfig/network-scripts/ifcfg-eth0</w:t>
      </w:r>
      <w:bookmarkEnd w:id="32"/>
    </w:p>
    <w:p w14:paraId="1E19CA8A" w14:textId="77777777" w:rsidR="00395DA3" w:rsidRDefault="00395DA3" w:rsidP="00395DA3">
      <w:pPr>
        <w:ind w:firstLine="708"/>
      </w:pPr>
    </w:p>
    <w:p w14:paraId="7205C953" w14:textId="77777777" w:rsidR="00395DA3" w:rsidRPr="00395DA3" w:rsidRDefault="00395DA3" w:rsidP="00395DA3">
      <w:pPr>
        <w:ind w:firstLine="708"/>
        <w:rPr>
          <w:rFonts w:ascii="Andale Mono" w:hAnsi="Andale Mono"/>
        </w:rPr>
      </w:pPr>
      <w:r w:rsidRPr="00395DA3">
        <w:rPr>
          <w:rFonts w:ascii="Andale Mono" w:hAnsi="Andale Mono"/>
        </w:rPr>
        <w:t>DEVICE=eth0</w:t>
      </w:r>
    </w:p>
    <w:p w14:paraId="63097ABF" w14:textId="77777777" w:rsidR="00395DA3" w:rsidRPr="00395DA3" w:rsidRDefault="00395DA3" w:rsidP="00395DA3">
      <w:pPr>
        <w:ind w:firstLine="708"/>
        <w:rPr>
          <w:rFonts w:ascii="Andale Mono" w:hAnsi="Andale Mono"/>
        </w:rPr>
      </w:pPr>
      <w:r w:rsidRPr="00395DA3">
        <w:rPr>
          <w:rFonts w:ascii="Andale Mono" w:hAnsi="Andale Mono"/>
        </w:rPr>
        <w:t>ONBOOT=yes</w:t>
      </w:r>
    </w:p>
    <w:p w14:paraId="7DB6EC7E" w14:textId="77777777" w:rsidR="00395DA3" w:rsidRPr="00395DA3" w:rsidRDefault="00395DA3" w:rsidP="00395DA3">
      <w:pPr>
        <w:ind w:firstLine="708"/>
        <w:rPr>
          <w:rFonts w:ascii="Andale Mono" w:hAnsi="Andale Mono"/>
        </w:rPr>
      </w:pPr>
      <w:r w:rsidRPr="00395DA3">
        <w:rPr>
          <w:rFonts w:ascii="Andale Mono" w:hAnsi="Andale Mono"/>
        </w:rPr>
        <w:t>BOOTPROTO=static</w:t>
      </w:r>
    </w:p>
    <w:p w14:paraId="6D9B8852" w14:textId="77777777" w:rsidR="00395DA3" w:rsidRPr="00395DA3" w:rsidRDefault="00395DA3" w:rsidP="00395DA3">
      <w:pPr>
        <w:ind w:firstLine="708"/>
        <w:rPr>
          <w:rFonts w:ascii="Andale Mono" w:hAnsi="Andale Mono"/>
        </w:rPr>
      </w:pPr>
      <w:r w:rsidRPr="00395DA3">
        <w:rPr>
          <w:rFonts w:ascii="Andale Mono" w:hAnsi="Andale Mono"/>
        </w:rPr>
        <w:t>IPADDR=10.0.3.3</w:t>
      </w:r>
    </w:p>
    <w:p w14:paraId="02C99705" w14:textId="77777777" w:rsidR="00395DA3" w:rsidRPr="00395DA3" w:rsidRDefault="00395DA3" w:rsidP="00395DA3">
      <w:pPr>
        <w:ind w:firstLine="708"/>
        <w:rPr>
          <w:rFonts w:ascii="Andale Mono" w:hAnsi="Andale Mono"/>
        </w:rPr>
      </w:pPr>
      <w:r w:rsidRPr="00395DA3">
        <w:rPr>
          <w:rFonts w:ascii="Andale Mono" w:hAnsi="Andale Mono"/>
        </w:rPr>
        <w:t>PREFIX=24</w:t>
      </w:r>
    </w:p>
    <w:p w14:paraId="1C474EF3" w14:textId="0AB35D95" w:rsidR="007677BF" w:rsidRPr="00395DA3" w:rsidRDefault="00395DA3" w:rsidP="00395DA3">
      <w:pPr>
        <w:ind w:firstLine="708"/>
        <w:rPr>
          <w:rFonts w:ascii="Andale Mono" w:hAnsi="Andale Mono"/>
        </w:rPr>
      </w:pPr>
      <w:r w:rsidRPr="00395DA3">
        <w:rPr>
          <w:rFonts w:ascii="Andale Mono" w:hAnsi="Andale Mono"/>
        </w:rPr>
        <w:t>GATEWAY=10.0.3.1</w:t>
      </w:r>
    </w:p>
    <w:p w14:paraId="5E7BDD73" w14:textId="77777777" w:rsidR="00395DA3" w:rsidRDefault="00395DA3" w:rsidP="00395DA3"/>
    <w:p w14:paraId="50EB60C0" w14:textId="1833D6E1" w:rsidR="00395DA3" w:rsidRDefault="00395DA3" w:rsidP="00395DA3">
      <w:pPr>
        <w:pStyle w:val="Titre3"/>
      </w:pPr>
      <w:bookmarkStart w:id="33" w:name="_Toc504599198"/>
      <w:r>
        <w:t>8.1.2) Fichier /etc/resolf.conf</w:t>
      </w:r>
      <w:bookmarkEnd w:id="33"/>
    </w:p>
    <w:p w14:paraId="17C73D99" w14:textId="77777777" w:rsidR="00395DA3" w:rsidRDefault="00395DA3" w:rsidP="00395DA3"/>
    <w:p w14:paraId="1C1345F9" w14:textId="77777777" w:rsidR="00395DA3" w:rsidRPr="00395DA3" w:rsidRDefault="00395DA3" w:rsidP="00395DA3">
      <w:pPr>
        <w:ind w:firstLine="708"/>
        <w:rPr>
          <w:rFonts w:ascii="Andale Mono" w:hAnsi="Andale Mono"/>
        </w:rPr>
      </w:pPr>
      <w:r w:rsidRPr="00395DA3">
        <w:rPr>
          <w:rFonts w:ascii="Andale Mono" w:hAnsi="Andale Mono"/>
        </w:rPr>
        <w:t>; generated by /sbin/dhclient-script</w:t>
      </w:r>
    </w:p>
    <w:p w14:paraId="2A7033F4" w14:textId="77777777" w:rsidR="00395DA3" w:rsidRPr="00395DA3" w:rsidRDefault="00395DA3" w:rsidP="00395DA3">
      <w:pPr>
        <w:ind w:firstLine="708"/>
        <w:rPr>
          <w:rFonts w:ascii="Andale Mono" w:hAnsi="Andale Mono"/>
        </w:rPr>
      </w:pPr>
      <w:proofErr w:type="gramStart"/>
      <w:r w:rsidRPr="00395DA3">
        <w:rPr>
          <w:rFonts w:ascii="Andale Mono" w:hAnsi="Andale Mono"/>
        </w:rPr>
        <w:t>search</w:t>
      </w:r>
      <w:proofErr w:type="gramEnd"/>
      <w:r w:rsidRPr="00395DA3">
        <w:rPr>
          <w:rFonts w:ascii="Andale Mono" w:hAnsi="Andale Mono"/>
        </w:rPr>
        <w:t xml:space="preserve"> google.be</w:t>
      </w:r>
    </w:p>
    <w:p w14:paraId="2D85F0F5" w14:textId="77777777" w:rsidR="00395DA3" w:rsidRPr="00395DA3" w:rsidRDefault="00395DA3" w:rsidP="00395DA3">
      <w:pPr>
        <w:ind w:firstLine="708"/>
        <w:rPr>
          <w:rFonts w:ascii="Andale Mono" w:hAnsi="Andale Mono"/>
        </w:rPr>
      </w:pPr>
      <w:proofErr w:type="gramStart"/>
      <w:r w:rsidRPr="00395DA3">
        <w:rPr>
          <w:rFonts w:ascii="Andale Mono" w:hAnsi="Andale Mono"/>
        </w:rPr>
        <w:t>nameserver</w:t>
      </w:r>
      <w:proofErr w:type="gramEnd"/>
      <w:r w:rsidRPr="00395DA3">
        <w:rPr>
          <w:rFonts w:ascii="Andale Mono" w:hAnsi="Andale Mono"/>
        </w:rPr>
        <w:t xml:space="preserve"> 8.8.8.8</w:t>
      </w:r>
    </w:p>
    <w:p w14:paraId="0679AE44" w14:textId="77777777" w:rsidR="00395DA3" w:rsidRPr="00395DA3" w:rsidRDefault="00395DA3" w:rsidP="00395DA3">
      <w:pPr>
        <w:ind w:firstLine="708"/>
        <w:rPr>
          <w:rFonts w:ascii="Andale Mono" w:hAnsi="Andale Mono"/>
        </w:rPr>
      </w:pPr>
      <w:proofErr w:type="gramStart"/>
      <w:r w:rsidRPr="00395DA3">
        <w:rPr>
          <w:rFonts w:ascii="Andale Mono" w:hAnsi="Andale Mono"/>
        </w:rPr>
        <w:t>nameserver</w:t>
      </w:r>
      <w:proofErr w:type="gramEnd"/>
      <w:r w:rsidRPr="00395DA3">
        <w:rPr>
          <w:rFonts w:ascii="Andale Mono" w:hAnsi="Andale Mono"/>
        </w:rPr>
        <w:t xml:space="preserve"> 212.71.0.33</w:t>
      </w:r>
    </w:p>
    <w:p w14:paraId="5192D17A" w14:textId="051F1038" w:rsidR="00395DA3" w:rsidRPr="00395DA3" w:rsidRDefault="00395DA3" w:rsidP="00395DA3">
      <w:pPr>
        <w:ind w:firstLine="708"/>
        <w:rPr>
          <w:rFonts w:ascii="Andale Mono" w:hAnsi="Andale Mono"/>
        </w:rPr>
      </w:pPr>
      <w:proofErr w:type="gramStart"/>
      <w:r w:rsidRPr="00395DA3">
        <w:rPr>
          <w:rFonts w:ascii="Andale Mono" w:hAnsi="Andale Mono"/>
        </w:rPr>
        <w:t>nameserver</w:t>
      </w:r>
      <w:proofErr w:type="gramEnd"/>
      <w:r w:rsidRPr="00395DA3">
        <w:rPr>
          <w:rFonts w:ascii="Andale Mono" w:hAnsi="Andale Mono"/>
        </w:rPr>
        <w:t xml:space="preserve"> 212.71.8.10</w:t>
      </w:r>
    </w:p>
    <w:p w14:paraId="620F3BF8" w14:textId="77777777" w:rsidR="00395DA3" w:rsidRDefault="00395DA3" w:rsidP="00395DA3"/>
    <w:p w14:paraId="7D7C93BF" w14:textId="75510D88" w:rsidR="00395DA3" w:rsidRDefault="00395DA3" w:rsidP="00395DA3">
      <w:pPr>
        <w:pStyle w:val="Titre3"/>
      </w:pPr>
      <w:bookmarkStart w:id="34" w:name="_Toc504599199"/>
      <w:r>
        <w:t>8.1.3) Fichier /etc/dhcp/dhcp.conf</w:t>
      </w:r>
      <w:bookmarkEnd w:id="34"/>
    </w:p>
    <w:p w14:paraId="41810388" w14:textId="77777777" w:rsidR="00395DA3" w:rsidRDefault="00395DA3" w:rsidP="00395DA3"/>
    <w:p w14:paraId="296162F2" w14:textId="77777777" w:rsidR="003523F0" w:rsidRPr="003523F0" w:rsidRDefault="003523F0" w:rsidP="003523F0">
      <w:pPr>
        <w:rPr>
          <w:rFonts w:ascii="Andale Mono" w:hAnsi="Andale Mono"/>
        </w:rPr>
      </w:pPr>
      <w:r>
        <w:tab/>
      </w:r>
      <w:proofErr w:type="gramStart"/>
      <w:r w:rsidRPr="003523F0">
        <w:rPr>
          <w:rFonts w:ascii="Andale Mono" w:hAnsi="Andale Mono"/>
        </w:rPr>
        <w:t>ddns</w:t>
      </w:r>
      <w:proofErr w:type="gramEnd"/>
      <w:r w:rsidRPr="003523F0">
        <w:rPr>
          <w:rFonts w:ascii="Andale Mono" w:hAnsi="Andale Mono"/>
        </w:rPr>
        <w:t>-update-style none;</w:t>
      </w:r>
    </w:p>
    <w:p w14:paraId="181D9540" w14:textId="77777777" w:rsidR="003523F0" w:rsidRPr="003523F0" w:rsidRDefault="003523F0" w:rsidP="003523F0">
      <w:pPr>
        <w:ind w:firstLine="708"/>
        <w:rPr>
          <w:rFonts w:ascii="Andale Mono" w:hAnsi="Andale Mono"/>
        </w:rPr>
      </w:pPr>
      <w:proofErr w:type="gramStart"/>
      <w:r w:rsidRPr="003523F0">
        <w:rPr>
          <w:rFonts w:ascii="Andale Mono" w:hAnsi="Andale Mono"/>
        </w:rPr>
        <w:t>default</w:t>
      </w:r>
      <w:proofErr w:type="gramEnd"/>
      <w:r w:rsidRPr="003523F0">
        <w:rPr>
          <w:rFonts w:ascii="Andale Mono" w:hAnsi="Andale Mono"/>
        </w:rPr>
        <w:t>-lease-time 259200;</w:t>
      </w:r>
    </w:p>
    <w:p w14:paraId="41F38457" w14:textId="77777777" w:rsidR="003523F0" w:rsidRPr="003523F0" w:rsidRDefault="003523F0" w:rsidP="003523F0">
      <w:pPr>
        <w:ind w:firstLine="708"/>
        <w:rPr>
          <w:rFonts w:ascii="Andale Mono" w:hAnsi="Andale Mono"/>
        </w:rPr>
      </w:pPr>
      <w:proofErr w:type="gramStart"/>
      <w:r w:rsidRPr="003523F0">
        <w:rPr>
          <w:rFonts w:ascii="Andale Mono" w:hAnsi="Andale Mono"/>
        </w:rPr>
        <w:t>max</w:t>
      </w:r>
      <w:proofErr w:type="gramEnd"/>
      <w:r w:rsidRPr="003523F0">
        <w:rPr>
          <w:rFonts w:ascii="Andale Mono" w:hAnsi="Andale Mono"/>
        </w:rPr>
        <w:t>-lease-time 518400;</w:t>
      </w:r>
    </w:p>
    <w:p w14:paraId="3628D5C2" w14:textId="77777777" w:rsidR="003523F0" w:rsidRPr="003523F0" w:rsidRDefault="003523F0" w:rsidP="003523F0">
      <w:pPr>
        <w:ind w:firstLine="708"/>
        <w:rPr>
          <w:rFonts w:ascii="Andale Mono" w:hAnsi="Andale Mono"/>
        </w:rPr>
      </w:pPr>
      <w:proofErr w:type="gramStart"/>
      <w:r w:rsidRPr="003523F0">
        <w:rPr>
          <w:rFonts w:ascii="Andale Mono" w:hAnsi="Andale Mono"/>
        </w:rPr>
        <w:t>option</w:t>
      </w:r>
      <w:proofErr w:type="gramEnd"/>
      <w:r w:rsidRPr="003523F0">
        <w:rPr>
          <w:rFonts w:ascii="Andale Mono" w:hAnsi="Andale Mono"/>
        </w:rPr>
        <w:t xml:space="preserve"> domain-name-servers 10.0.3.2, 10.0.3.4;</w:t>
      </w:r>
    </w:p>
    <w:p w14:paraId="579D5508" w14:textId="77777777" w:rsidR="003523F0" w:rsidRPr="003523F0" w:rsidRDefault="003523F0" w:rsidP="003523F0">
      <w:pPr>
        <w:ind w:firstLine="708"/>
        <w:rPr>
          <w:rFonts w:ascii="Andale Mono" w:hAnsi="Andale Mono"/>
        </w:rPr>
      </w:pPr>
      <w:proofErr w:type="gramStart"/>
      <w:r w:rsidRPr="003523F0">
        <w:rPr>
          <w:rFonts w:ascii="Andale Mono" w:hAnsi="Andale Mono"/>
        </w:rPr>
        <w:t>use</w:t>
      </w:r>
      <w:proofErr w:type="gramEnd"/>
      <w:r w:rsidRPr="003523F0">
        <w:rPr>
          <w:rFonts w:ascii="Andale Mono" w:hAnsi="Andale Mono"/>
        </w:rPr>
        <w:t>-host-decl-names on;</w:t>
      </w:r>
    </w:p>
    <w:p w14:paraId="652EA935" w14:textId="77777777" w:rsidR="003523F0" w:rsidRPr="003523F0" w:rsidRDefault="003523F0" w:rsidP="003523F0">
      <w:pPr>
        <w:rPr>
          <w:rFonts w:ascii="Andale Mono" w:hAnsi="Andale Mono"/>
        </w:rPr>
      </w:pPr>
    </w:p>
    <w:p w14:paraId="4A1E4B11" w14:textId="77777777" w:rsidR="003523F0" w:rsidRPr="003523F0" w:rsidRDefault="003523F0" w:rsidP="003523F0">
      <w:pPr>
        <w:ind w:firstLine="708"/>
        <w:rPr>
          <w:rFonts w:ascii="Andale Mono" w:hAnsi="Andale Mono"/>
        </w:rPr>
      </w:pPr>
      <w:proofErr w:type="gramStart"/>
      <w:r w:rsidRPr="003523F0">
        <w:rPr>
          <w:rFonts w:ascii="Andale Mono" w:hAnsi="Andale Mono"/>
        </w:rPr>
        <w:t>subnet</w:t>
      </w:r>
      <w:proofErr w:type="gramEnd"/>
      <w:r w:rsidRPr="003523F0">
        <w:rPr>
          <w:rFonts w:ascii="Andale Mono" w:hAnsi="Andale Mono"/>
        </w:rPr>
        <w:t xml:space="preserve"> 10.0.3.0 netmask 255.255.255.0</w:t>
      </w:r>
    </w:p>
    <w:p w14:paraId="0732ABD6" w14:textId="77777777" w:rsidR="003523F0" w:rsidRPr="003523F0" w:rsidRDefault="003523F0" w:rsidP="003523F0">
      <w:pPr>
        <w:ind w:firstLine="708"/>
        <w:rPr>
          <w:rFonts w:ascii="Andale Mono" w:hAnsi="Andale Mono"/>
        </w:rPr>
      </w:pPr>
      <w:r w:rsidRPr="003523F0">
        <w:rPr>
          <w:rFonts w:ascii="Andale Mono" w:hAnsi="Andale Mono"/>
        </w:rPr>
        <w:t>{</w:t>
      </w:r>
    </w:p>
    <w:p w14:paraId="3DF6F05B" w14:textId="62F8E03C"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range</w:t>
      </w:r>
      <w:proofErr w:type="gramEnd"/>
      <w:r w:rsidRPr="003523F0">
        <w:rPr>
          <w:rFonts w:ascii="Andale Mono" w:hAnsi="Andale Mono"/>
        </w:rPr>
        <w:t xml:space="preserve"> 10.0.3.10 10.0.3.20;</w:t>
      </w:r>
    </w:p>
    <w:p w14:paraId="456FB511" w14:textId="00BF3A30"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subnet-mask 255.255.255.0;</w:t>
      </w:r>
    </w:p>
    <w:p w14:paraId="69821721" w14:textId="4327F57D"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broadcast-address 10.0.3.255;</w:t>
      </w:r>
    </w:p>
    <w:p w14:paraId="3EBE318B" w14:textId="6F01A323"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routers 10.0.3.1;</w:t>
      </w:r>
    </w:p>
    <w:p w14:paraId="217F7232" w14:textId="77777777" w:rsidR="003523F0" w:rsidRPr="003523F0" w:rsidRDefault="003523F0" w:rsidP="003523F0">
      <w:pPr>
        <w:rPr>
          <w:rFonts w:ascii="Andale Mono" w:hAnsi="Andale Mono"/>
        </w:rPr>
      </w:pPr>
    </w:p>
    <w:p w14:paraId="314CB3B1" w14:textId="2CDC5C25"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sidRPr="003523F0">
        <w:rPr>
          <w:rFonts w:ascii="Andale Mono" w:hAnsi="Andale Mono"/>
        </w:rPr>
        <w:t xml:space="preserve"> </w:t>
      </w:r>
      <w:r>
        <w:rPr>
          <w:rFonts w:ascii="Andale Mono" w:hAnsi="Andale Mono"/>
        </w:rPr>
        <w:tab/>
      </w:r>
      <w:proofErr w:type="gramStart"/>
      <w:r w:rsidRPr="003523F0">
        <w:rPr>
          <w:rFonts w:ascii="Andale Mono" w:hAnsi="Andale Mono"/>
        </w:rPr>
        <w:t>host</w:t>
      </w:r>
      <w:proofErr w:type="gramEnd"/>
      <w:r w:rsidRPr="003523F0">
        <w:rPr>
          <w:rFonts w:ascii="Andale Mono" w:hAnsi="Andale Mono"/>
        </w:rPr>
        <w:t xml:space="preserve"> DNS1</w:t>
      </w:r>
    </w:p>
    <w:p w14:paraId="66966ABC" w14:textId="1CC7B69C"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33899B8B" w14:textId="2706C555"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hardware</w:t>
      </w:r>
      <w:proofErr w:type="gramEnd"/>
      <w:r w:rsidRPr="003523F0">
        <w:rPr>
          <w:rFonts w:ascii="Andale Mono" w:hAnsi="Andale Mono"/>
        </w:rPr>
        <w:t xml:space="preserve"> ethernet 08:00:27:E4:23:43;</w:t>
      </w:r>
    </w:p>
    <w:p w14:paraId="4120F6E4" w14:textId="49CD09D2"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fixed</w:t>
      </w:r>
      <w:proofErr w:type="gramEnd"/>
      <w:r w:rsidRPr="003523F0">
        <w:rPr>
          <w:rFonts w:ascii="Andale Mono" w:hAnsi="Andale Mono"/>
        </w:rPr>
        <w:t>-address 10.0.3.2;</w:t>
      </w:r>
    </w:p>
    <w:p w14:paraId="28AC690A" w14:textId="59FEA31E"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host-name "DNS1";</w:t>
      </w:r>
    </w:p>
    <w:p w14:paraId="794660CC" w14:textId="18C489F8"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1BFC6CD8" w14:textId="46EDC14A"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host</w:t>
      </w:r>
      <w:proofErr w:type="gramEnd"/>
      <w:r w:rsidRPr="003523F0">
        <w:rPr>
          <w:rFonts w:ascii="Andale Mono" w:hAnsi="Andale Mono"/>
        </w:rPr>
        <w:t xml:space="preserve"> DNS3</w:t>
      </w:r>
    </w:p>
    <w:p w14:paraId="3DE86253" w14:textId="2A1D17B0"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1710EB69" w14:textId="0D97B32F"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hardware</w:t>
      </w:r>
      <w:proofErr w:type="gramEnd"/>
      <w:r w:rsidRPr="003523F0">
        <w:rPr>
          <w:rFonts w:ascii="Andale Mono" w:hAnsi="Andale Mono"/>
        </w:rPr>
        <w:t xml:space="preserve"> ethernet 08:00:27:FC:D7:4F;</w:t>
      </w:r>
    </w:p>
    <w:p w14:paraId="7F23EC23" w14:textId="0FC1D5E3"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fixed</w:t>
      </w:r>
      <w:proofErr w:type="gramEnd"/>
      <w:r w:rsidRPr="003523F0">
        <w:rPr>
          <w:rFonts w:ascii="Andale Mono" w:hAnsi="Andale Mono"/>
        </w:rPr>
        <w:t>-address 10.0.3.4;</w:t>
      </w:r>
    </w:p>
    <w:p w14:paraId="2027087B" w14:textId="1A3727B4"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host-name "DNS3";</w:t>
      </w:r>
    </w:p>
    <w:p w14:paraId="147D23A3" w14:textId="50FAEDBF"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1FCCEC99" w14:textId="77777777" w:rsidR="003523F0" w:rsidRPr="003523F0" w:rsidRDefault="003523F0" w:rsidP="003523F0">
      <w:pPr>
        <w:ind w:firstLine="708"/>
        <w:rPr>
          <w:rFonts w:ascii="Andale Mono" w:hAnsi="Andale Mono"/>
        </w:rPr>
      </w:pPr>
      <w:r w:rsidRPr="003523F0">
        <w:rPr>
          <w:rFonts w:ascii="Andale Mono" w:hAnsi="Andale Mono"/>
        </w:rPr>
        <w:t>}</w:t>
      </w:r>
    </w:p>
    <w:p w14:paraId="139D6EE5" w14:textId="77777777" w:rsidR="003523F0" w:rsidRDefault="003523F0" w:rsidP="003523F0">
      <w:pPr>
        <w:rPr>
          <w:rFonts w:ascii="Andale Mono" w:hAnsi="Andale Mono"/>
        </w:rPr>
      </w:pPr>
    </w:p>
    <w:p w14:paraId="457F8B8F" w14:textId="77777777" w:rsidR="003523F0" w:rsidRDefault="003523F0" w:rsidP="003523F0">
      <w:pPr>
        <w:rPr>
          <w:rFonts w:ascii="Andale Mono" w:hAnsi="Andale Mono"/>
        </w:rPr>
      </w:pPr>
    </w:p>
    <w:p w14:paraId="4919B840" w14:textId="77777777" w:rsidR="003523F0" w:rsidRDefault="003523F0" w:rsidP="003523F0">
      <w:pPr>
        <w:rPr>
          <w:rFonts w:ascii="Andale Mono" w:hAnsi="Andale Mono"/>
        </w:rPr>
      </w:pPr>
    </w:p>
    <w:p w14:paraId="7ABE5E24" w14:textId="77777777" w:rsidR="003523F0" w:rsidRDefault="003523F0" w:rsidP="003523F0">
      <w:pPr>
        <w:rPr>
          <w:rFonts w:ascii="Andale Mono" w:hAnsi="Andale Mono"/>
        </w:rPr>
      </w:pPr>
    </w:p>
    <w:p w14:paraId="742E84AF" w14:textId="77777777" w:rsidR="003523F0" w:rsidRDefault="003523F0" w:rsidP="003523F0">
      <w:pPr>
        <w:rPr>
          <w:rFonts w:ascii="Andale Mono" w:hAnsi="Andale Mono"/>
        </w:rPr>
      </w:pPr>
    </w:p>
    <w:p w14:paraId="37A52649" w14:textId="77777777" w:rsidR="003523F0" w:rsidRDefault="003523F0" w:rsidP="003523F0">
      <w:pPr>
        <w:rPr>
          <w:rFonts w:ascii="Andale Mono" w:hAnsi="Andale Mono"/>
        </w:rPr>
      </w:pPr>
    </w:p>
    <w:p w14:paraId="55BA89F9" w14:textId="77777777" w:rsidR="003523F0" w:rsidRPr="003523F0" w:rsidRDefault="003523F0" w:rsidP="003523F0">
      <w:pPr>
        <w:rPr>
          <w:rFonts w:ascii="Andale Mono" w:hAnsi="Andale Mono"/>
        </w:rPr>
      </w:pPr>
    </w:p>
    <w:p w14:paraId="19B3FB58" w14:textId="77777777" w:rsidR="003523F0" w:rsidRPr="003523F0" w:rsidRDefault="003523F0" w:rsidP="003523F0">
      <w:pPr>
        <w:ind w:firstLine="708"/>
        <w:rPr>
          <w:rFonts w:ascii="Andale Mono" w:hAnsi="Andale Mono"/>
        </w:rPr>
      </w:pPr>
      <w:proofErr w:type="gramStart"/>
      <w:r w:rsidRPr="003523F0">
        <w:rPr>
          <w:rFonts w:ascii="Andale Mono" w:hAnsi="Andale Mono"/>
        </w:rPr>
        <w:t>subnet</w:t>
      </w:r>
      <w:proofErr w:type="gramEnd"/>
      <w:r w:rsidRPr="003523F0">
        <w:rPr>
          <w:rFonts w:ascii="Andale Mono" w:hAnsi="Andale Mono"/>
        </w:rPr>
        <w:t xml:space="preserve"> 10.0.1.0 netmask 255.255.255.0</w:t>
      </w:r>
    </w:p>
    <w:p w14:paraId="28BE22A1" w14:textId="77777777" w:rsidR="003523F0" w:rsidRPr="003523F0" w:rsidRDefault="003523F0" w:rsidP="003523F0">
      <w:pPr>
        <w:ind w:firstLine="708"/>
        <w:rPr>
          <w:rFonts w:ascii="Andale Mono" w:hAnsi="Andale Mono"/>
        </w:rPr>
      </w:pPr>
      <w:r w:rsidRPr="003523F0">
        <w:rPr>
          <w:rFonts w:ascii="Andale Mono" w:hAnsi="Andale Mono"/>
        </w:rPr>
        <w:t>{</w:t>
      </w:r>
    </w:p>
    <w:p w14:paraId="21435527" w14:textId="3471EE8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range</w:t>
      </w:r>
      <w:proofErr w:type="gramEnd"/>
      <w:r w:rsidRPr="003523F0">
        <w:rPr>
          <w:rFonts w:ascii="Andale Mono" w:hAnsi="Andale Mono"/>
        </w:rPr>
        <w:t xml:space="preserve"> 10.0.1.10 10.0.1.20;</w:t>
      </w:r>
    </w:p>
    <w:p w14:paraId="2F268AC4" w14:textId="11D90ED5"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subnet-mask 255.255.255.0;</w:t>
      </w:r>
    </w:p>
    <w:p w14:paraId="74A6539F" w14:textId="4F1ACE08"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broadcast-address 10.0.1.255;</w:t>
      </w:r>
    </w:p>
    <w:p w14:paraId="2BE2F379" w14:textId="525EDBC7"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routers 10.0.1.1;</w:t>
      </w:r>
    </w:p>
    <w:p w14:paraId="3CA33469" w14:textId="77777777" w:rsidR="003523F0" w:rsidRPr="003523F0" w:rsidRDefault="003523F0" w:rsidP="003523F0">
      <w:pPr>
        <w:rPr>
          <w:rFonts w:ascii="Andale Mono" w:hAnsi="Andale Mono"/>
        </w:rPr>
      </w:pPr>
    </w:p>
    <w:p w14:paraId="5C1E769C" w14:textId="1C223717"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host</w:t>
      </w:r>
      <w:proofErr w:type="gramEnd"/>
      <w:r w:rsidRPr="003523F0">
        <w:rPr>
          <w:rFonts w:ascii="Andale Mono" w:hAnsi="Andale Mono"/>
        </w:rPr>
        <w:t xml:space="preserve"> WEB</w:t>
      </w:r>
    </w:p>
    <w:p w14:paraId="17B9300B" w14:textId="67A82001"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3674C2A7" w14:textId="37E0BE79"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hardware</w:t>
      </w:r>
      <w:proofErr w:type="gramEnd"/>
      <w:r w:rsidRPr="003523F0">
        <w:rPr>
          <w:rFonts w:ascii="Andale Mono" w:hAnsi="Andale Mono"/>
        </w:rPr>
        <w:t xml:space="preserve"> ethernet 08:00:27:39:c6:8c;</w:t>
      </w:r>
    </w:p>
    <w:p w14:paraId="385C6466" w14:textId="43F80851"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fixed</w:t>
      </w:r>
      <w:proofErr w:type="gramEnd"/>
      <w:r w:rsidRPr="003523F0">
        <w:rPr>
          <w:rFonts w:ascii="Andale Mono" w:hAnsi="Andale Mono"/>
        </w:rPr>
        <w:t>-address 10.0.1.2;</w:t>
      </w:r>
    </w:p>
    <w:p w14:paraId="4B846DD4" w14:textId="1D63D588"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host-name "WEB";</w:t>
      </w:r>
    </w:p>
    <w:p w14:paraId="32763083" w14:textId="1A038E89"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7B2FEAE7" w14:textId="77777777" w:rsidR="003523F0" w:rsidRPr="003523F0" w:rsidRDefault="003523F0" w:rsidP="003523F0">
      <w:pPr>
        <w:ind w:left="708"/>
        <w:rPr>
          <w:rFonts w:ascii="Andale Mono" w:hAnsi="Andale Mono"/>
        </w:rPr>
      </w:pPr>
      <w:r w:rsidRPr="003523F0">
        <w:rPr>
          <w:rFonts w:ascii="Andale Mono" w:hAnsi="Andale Mono"/>
        </w:rPr>
        <w:t>}</w:t>
      </w:r>
    </w:p>
    <w:p w14:paraId="78538D89" w14:textId="77777777" w:rsidR="003523F0" w:rsidRPr="003523F0" w:rsidRDefault="003523F0" w:rsidP="003523F0">
      <w:pPr>
        <w:rPr>
          <w:rFonts w:ascii="Andale Mono" w:hAnsi="Andale Mono"/>
        </w:rPr>
      </w:pPr>
    </w:p>
    <w:p w14:paraId="3869B715" w14:textId="77777777" w:rsidR="003523F0" w:rsidRPr="003523F0" w:rsidRDefault="003523F0" w:rsidP="003523F0">
      <w:pPr>
        <w:ind w:firstLine="708"/>
        <w:rPr>
          <w:rFonts w:ascii="Andale Mono" w:hAnsi="Andale Mono"/>
        </w:rPr>
      </w:pPr>
      <w:proofErr w:type="gramStart"/>
      <w:r w:rsidRPr="003523F0">
        <w:rPr>
          <w:rFonts w:ascii="Andale Mono" w:hAnsi="Andale Mono"/>
        </w:rPr>
        <w:t>subnet</w:t>
      </w:r>
      <w:proofErr w:type="gramEnd"/>
      <w:r w:rsidRPr="003523F0">
        <w:rPr>
          <w:rFonts w:ascii="Andale Mono" w:hAnsi="Andale Mono"/>
        </w:rPr>
        <w:t xml:space="preserve"> 10.0.2.0 netmask 255.255.255.0</w:t>
      </w:r>
    </w:p>
    <w:p w14:paraId="4AA17346" w14:textId="77777777" w:rsidR="003523F0" w:rsidRPr="003523F0" w:rsidRDefault="003523F0" w:rsidP="003523F0">
      <w:pPr>
        <w:ind w:firstLine="708"/>
        <w:rPr>
          <w:rFonts w:ascii="Andale Mono" w:hAnsi="Andale Mono"/>
        </w:rPr>
      </w:pPr>
      <w:r w:rsidRPr="003523F0">
        <w:rPr>
          <w:rFonts w:ascii="Andale Mono" w:hAnsi="Andale Mono"/>
        </w:rPr>
        <w:t>{</w:t>
      </w:r>
    </w:p>
    <w:p w14:paraId="2ED02BAF" w14:textId="157FE63A"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range</w:t>
      </w:r>
      <w:proofErr w:type="gramEnd"/>
      <w:r w:rsidRPr="003523F0">
        <w:rPr>
          <w:rFonts w:ascii="Andale Mono" w:hAnsi="Andale Mono"/>
        </w:rPr>
        <w:t xml:space="preserve"> 10.0.2.10 10.0.2.20;</w:t>
      </w:r>
    </w:p>
    <w:p w14:paraId="03289798" w14:textId="66B00B58"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subnet-mask 255.255.255.0;</w:t>
      </w:r>
    </w:p>
    <w:p w14:paraId="474C4C7A" w14:textId="0AB02BBA"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broadcast-address 10.0.2.255;</w:t>
      </w:r>
    </w:p>
    <w:p w14:paraId="551ECF3F" w14:textId="0A2A0B74"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routers 10.0.2.1;</w:t>
      </w:r>
    </w:p>
    <w:p w14:paraId="1A017616" w14:textId="77777777" w:rsidR="003523F0" w:rsidRPr="003523F0" w:rsidRDefault="003523F0" w:rsidP="003523F0">
      <w:pPr>
        <w:rPr>
          <w:rFonts w:ascii="Andale Mono" w:hAnsi="Andale Mono"/>
        </w:rPr>
      </w:pPr>
    </w:p>
    <w:p w14:paraId="451BE76F" w14:textId="0A061E23"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host</w:t>
      </w:r>
      <w:proofErr w:type="gramEnd"/>
      <w:r w:rsidRPr="003523F0">
        <w:rPr>
          <w:rFonts w:ascii="Andale Mono" w:hAnsi="Andale Mono"/>
        </w:rPr>
        <w:t xml:space="preserve"> WS</w:t>
      </w:r>
    </w:p>
    <w:p w14:paraId="5A8A6510" w14:textId="27BED2A6"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0A540B8E" w14:textId="5EA3EB0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hardware</w:t>
      </w:r>
      <w:proofErr w:type="gramEnd"/>
      <w:r w:rsidRPr="003523F0">
        <w:rPr>
          <w:rFonts w:ascii="Andale Mono" w:hAnsi="Andale Mono"/>
        </w:rPr>
        <w:t xml:space="preserve"> ethernet 08:00:27:21:C4:36;</w:t>
      </w:r>
    </w:p>
    <w:p w14:paraId="554BF9E9" w14:textId="517CDC70"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fixed</w:t>
      </w:r>
      <w:proofErr w:type="gramEnd"/>
      <w:r w:rsidRPr="003523F0">
        <w:rPr>
          <w:rFonts w:ascii="Andale Mono" w:hAnsi="Andale Mono"/>
        </w:rPr>
        <w:t>-address 10.0.2.2;</w:t>
      </w:r>
    </w:p>
    <w:p w14:paraId="5EBF49BE" w14:textId="3E218D8E"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host-name "WS";</w:t>
      </w:r>
    </w:p>
    <w:p w14:paraId="6B7CDFA7" w14:textId="28404466"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309CFD82" w14:textId="77777777" w:rsidR="003523F0" w:rsidRPr="003523F0" w:rsidRDefault="003523F0" w:rsidP="003523F0">
      <w:pPr>
        <w:ind w:firstLine="708"/>
        <w:rPr>
          <w:rFonts w:ascii="Andale Mono" w:hAnsi="Andale Mono"/>
        </w:rPr>
      </w:pPr>
      <w:r w:rsidRPr="003523F0">
        <w:rPr>
          <w:rFonts w:ascii="Andale Mono" w:hAnsi="Andale Mono"/>
        </w:rPr>
        <w:t>}</w:t>
      </w:r>
    </w:p>
    <w:p w14:paraId="11B6372D" w14:textId="77777777" w:rsidR="003523F0" w:rsidRPr="003523F0" w:rsidRDefault="003523F0" w:rsidP="003523F0">
      <w:pPr>
        <w:rPr>
          <w:rFonts w:ascii="Andale Mono" w:hAnsi="Andale Mono"/>
        </w:rPr>
      </w:pPr>
    </w:p>
    <w:p w14:paraId="166F6FC0" w14:textId="77777777" w:rsidR="003523F0" w:rsidRPr="003523F0" w:rsidRDefault="003523F0" w:rsidP="003523F0">
      <w:pPr>
        <w:rPr>
          <w:rFonts w:ascii="Andale Mono" w:hAnsi="Andale Mono"/>
        </w:rPr>
      </w:pPr>
    </w:p>
    <w:p w14:paraId="4C1EC748" w14:textId="77777777" w:rsidR="003523F0" w:rsidRPr="003523F0" w:rsidRDefault="003523F0" w:rsidP="003523F0">
      <w:pPr>
        <w:ind w:firstLine="708"/>
        <w:rPr>
          <w:rFonts w:ascii="Andale Mono" w:hAnsi="Andale Mono"/>
        </w:rPr>
      </w:pPr>
      <w:proofErr w:type="gramStart"/>
      <w:r w:rsidRPr="003523F0">
        <w:rPr>
          <w:rFonts w:ascii="Andale Mono" w:hAnsi="Andale Mono"/>
        </w:rPr>
        <w:t>subnet</w:t>
      </w:r>
      <w:proofErr w:type="gramEnd"/>
      <w:r w:rsidRPr="003523F0">
        <w:rPr>
          <w:rFonts w:ascii="Andale Mono" w:hAnsi="Andale Mono"/>
        </w:rPr>
        <w:t xml:space="preserve"> 10.0.4.0 netmask 255.255.255.0</w:t>
      </w:r>
    </w:p>
    <w:p w14:paraId="53CFE747" w14:textId="77777777" w:rsidR="003523F0" w:rsidRPr="003523F0" w:rsidRDefault="003523F0" w:rsidP="003523F0">
      <w:pPr>
        <w:ind w:firstLine="708"/>
        <w:rPr>
          <w:rFonts w:ascii="Andale Mono" w:hAnsi="Andale Mono"/>
        </w:rPr>
      </w:pPr>
      <w:r w:rsidRPr="003523F0">
        <w:rPr>
          <w:rFonts w:ascii="Andale Mono" w:hAnsi="Andale Mono"/>
        </w:rPr>
        <w:t>{</w:t>
      </w:r>
    </w:p>
    <w:p w14:paraId="69E86BA0" w14:textId="448CBF4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range</w:t>
      </w:r>
      <w:proofErr w:type="gramEnd"/>
      <w:r w:rsidRPr="003523F0">
        <w:rPr>
          <w:rFonts w:ascii="Andale Mono" w:hAnsi="Andale Mono"/>
        </w:rPr>
        <w:t xml:space="preserve"> 10.0.4.10 10.0.4.20;</w:t>
      </w:r>
    </w:p>
    <w:p w14:paraId="1475DB5A" w14:textId="66936999"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subnet-mask 255.255.255.0;</w:t>
      </w:r>
    </w:p>
    <w:p w14:paraId="086CD9B3" w14:textId="40470C1E"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broadcast-address 10.0.4.255;</w:t>
      </w:r>
    </w:p>
    <w:p w14:paraId="52E85EE0" w14:textId="00A8A635"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routers 10.0.4.1;</w:t>
      </w:r>
    </w:p>
    <w:p w14:paraId="378C8FB7" w14:textId="77777777" w:rsidR="003523F0" w:rsidRPr="003523F0" w:rsidRDefault="003523F0" w:rsidP="003523F0">
      <w:pPr>
        <w:rPr>
          <w:rFonts w:ascii="Andale Mono" w:hAnsi="Andale Mono"/>
        </w:rPr>
      </w:pPr>
    </w:p>
    <w:p w14:paraId="26723F3E" w14:textId="60FCE16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proofErr w:type="gramStart"/>
      <w:r w:rsidRPr="003523F0">
        <w:rPr>
          <w:rFonts w:ascii="Andale Mono" w:hAnsi="Andale Mono"/>
        </w:rPr>
        <w:t>host</w:t>
      </w:r>
      <w:proofErr w:type="gramEnd"/>
      <w:r w:rsidRPr="003523F0">
        <w:rPr>
          <w:rFonts w:ascii="Andale Mono" w:hAnsi="Andale Mono"/>
        </w:rPr>
        <w:t xml:space="preserve"> DNS2</w:t>
      </w:r>
    </w:p>
    <w:p w14:paraId="07F0E63F" w14:textId="6060BF7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3FBDC59F" w14:textId="043F4F82"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hardware</w:t>
      </w:r>
      <w:proofErr w:type="gramEnd"/>
      <w:r w:rsidRPr="003523F0">
        <w:rPr>
          <w:rFonts w:ascii="Andale Mono" w:hAnsi="Andale Mono"/>
        </w:rPr>
        <w:t xml:space="preserve"> ethernet 08:00:27:7C:0D:9E;</w:t>
      </w:r>
    </w:p>
    <w:p w14:paraId="6E532A38" w14:textId="0BD9D412"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fixed</w:t>
      </w:r>
      <w:proofErr w:type="gramEnd"/>
      <w:r w:rsidRPr="003523F0">
        <w:rPr>
          <w:rFonts w:ascii="Andale Mono" w:hAnsi="Andale Mono"/>
        </w:rPr>
        <w:t>-address 10.0.4.2;</w:t>
      </w:r>
    </w:p>
    <w:p w14:paraId="07878ECC" w14:textId="3EA95F9A"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Pr>
          <w:rFonts w:ascii="Andale Mono" w:hAnsi="Andale Mono"/>
        </w:rPr>
        <w:tab/>
      </w:r>
      <w:proofErr w:type="gramStart"/>
      <w:r w:rsidRPr="003523F0">
        <w:rPr>
          <w:rFonts w:ascii="Andale Mono" w:hAnsi="Andale Mono"/>
        </w:rPr>
        <w:t>option</w:t>
      </w:r>
      <w:proofErr w:type="gramEnd"/>
      <w:r w:rsidRPr="003523F0">
        <w:rPr>
          <w:rFonts w:ascii="Andale Mono" w:hAnsi="Andale Mono"/>
        </w:rPr>
        <w:t xml:space="preserve"> host-name "DNS2";</w:t>
      </w:r>
    </w:p>
    <w:p w14:paraId="767DE3AD" w14:textId="02C55F1B" w:rsidR="003523F0" w:rsidRPr="003523F0" w:rsidRDefault="003523F0" w:rsidP="003523F0">
      <w:pPr>
        <w:rPr>
          <w:rFonts w:ascii="Andale Mono" w:hAnsi="Andale Mono"/>
        </w:rPr>
      </w:pPr>
      <w:r w:rsidRPr="003523F0">
        <w:rPr>
          <w:rFonts w:ascii="Andale Mono" w:hAnsi="Andale Mono"/>
        </w:rPr>
        <w:t xml:space="preserve">  </w:t>
      </w:r>
      <w:r>
        <w:rPr>
          <w:rFonts w:ascii="Andale Mono" w:hAnsi="Andale Mono"/>
        </w:rPr>
        <w:tab/>
      </w:r>
      <w:r>
        <w:rPr>
          <w:rFonts w:ascii="Andale Mono" w:hAnsi="Andale Mono"/>
        </w:rPr>
        <w:tab/>
      </w:r>
      <w:r w:rsidRPr="003523F0">
        <w:rPr>
          <w:rFonts w:ascii="Andale Mono" w:hAnsi="Andale Mono"/>
        </w:rPr>
        <w:t>}</w:t>
      </w:r>
    </w:p>
    <w:p w14:paraId="0D714C41" w14:textId="56944D32" w:rsidR="00395DA3" w:rsidRPr="003523F0" w:rsidRDefault="003523F0" w:rsidP="003523F0">
      <w:pPr>
        <w:ind w:left="708"/>
        <w:rPr>
          <w:rFonts w:ascii="Andale Mono" w:hAnsi="Andale Mono"/>
        </w:rPr>
      </w:pPr>
      <w:r w:rsidRPr="003523F0">
        <w:rPr>
          <w:rFonts w:ascii="Andale Mono" w:hAnsi="Andale Mono"/>
        </w:rPr>
        <w:t>}</w:t>
      </w:r>
    </w:p>
    <w:p w14:paraId="16F46B15" w14:textId="77777777" w:rsidR="00395DA3" w:rsidRDefault="00395DA3" w:rsidP="00395DA3"/>
    <w:p w14:paraId="1A62594A" w14:textId="77777777" w:rsidR="00395DA3" w:rsidRDefault="00395DA3" w:rsidP="00395DA3"/>
    <w:p w14:paraId="59808A94" w14:textId="335139F1" w:rsidR="00812BFA" w:rsidRDefault="00812BFA">
      <w:r>
        <w:br w:type="page"/>
      </w:r>
    </w:p>
    <w:p w14:paraId="05E0D2BE" w14:textId="5B2C09AE" w:rsidR="00812BFA" w:rsidRDefault="00812BFA" w:rsidP="00812BFA">
      <w:pPr>
        <w:pStyle w:val="Titre2"/>
      </w:pPr>
      <w:bookmarkStart w:id="35" w:name="_Toc504599200"/>
      <w:r>
        <w:lastRenderedPageBreak/>
        <w:t>8.2) Serveur DNS1</w:t>
      </w:r>
      <w:bookmarkEnd w:id="35"/>
    </w:p>
    <w:p w14:paraId="1D016FD5" w14:textId="11C0AA0F" w:rsidR="00812BFA" w:rsidRDefault="00812BFA" w:rsidP="00812BFA">
      <w:pPr>
        <w:pStyle w:val="Titre3"/>
      </w:pPr>
      <w:bookmarkStart w:id="36" w:name="_Toc504599201"/>
      <w:r>
        <w:t>8.2.1) Fichier /etc/named.conf</w:t>
      </w:r>
      <w:bookmarkEnd w:id="36"/>
    </w:p>
    <w:p w14:paraId="437C471B" w14:textId="77777777" w:rsidR="00812BFA" w:rsidRDefault="00812BFA" w:rsidP="00812BFA"/>
    <w:p w14:paraId="57F1C6C8" w14:textId="77777777" w:rsidR="00072ABB" w:rsidRPr="00072ABB" w:rsidRDefault="00072ABB" w:rsidP="00072ABB">
      <w:pPr>
        <w:rPr>
          <w:rFonts w:ascii="Andale Mono" w:hAnsi="Andale Mono"/>
        </w:rPr>
      </w:pPr>
      <w:proofErr w:type="gramStart"/>
      <w:r w:rsidRPr="00072ABB">
        <w:rPr>
          <w:rFonts w:ascii="Andale Mono" w:hAnsi="Andale Mono"/>
        </w:rPr>
        <w:t>options</w:t>
      </w:r>
      <w:proofErr w:type="gramEnd"/>
      <w:r w:rsidRPr="00072ABB">
        <w:rPr>
          <w:rFonts w:ascii="Andale Mono" w:hAnsi="Andale Mono"/>
        </w:rPr>
        <w:t xml:space="preserve"> {</w:t>
      </w:r>
    </w:p>
    <w:p w14:paraId="7163BF98"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listen</w:t>
      </w:r>
      <w:proofErr w:type="gramEnd"/>
      <w:r w:rsidRPr="00072ABB">
        <w:rPr>
          <w:rFonts w:ascii="Andale Mono" w:hAnsi="Andale Mono"/>
        </w:rPr>
        <w:t>-on port 53 { 127.0.0.1; 10.0.3.2;};</w:t>
      </w:r>
    </w:p>
    <w:p w14:paraId="1ABA1B5D"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listen</w:t>
      </w:r>
      <w:proofErr w:type="gramEnd"/>
      <w:r w:rsidRPr="00072ABB">
        <w:rPr>
          <w:rFonts w:ascii="Andale Mono" w:hAnsi="Andale Mono"/>
        </w:rPr>
        <w:t>-on-v6 port 53 { ::1; };</w:t>
      </w:r>
    </w:p>
    <w:p w14:paraId="70B87D0C" w14:textId="02B4ACFB"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directory</w:t>
      </w:r>
      <w:proofErr w:type="gramEnd"/>
      <w:r w:rsidRPr="00072ABB">
        <w:rPr>
          <w:rFonts w:ascii="Andale Mono" w:hAnsi="Andale Mono"/>
        </w:rPr>
        <w:t xml:space="preserve"> "/var/named";</w:t>
      </w:r>
    </w:p>
    <w:p w14:paraId="70A23363" w14:textId="4891FEAF"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sz w:val="20"/>
        </w:rPr>
        <w:t>allow</w:t>
      </w:r>
      <w:proofErr w:type="gramEnd"/>
      <w:r w:rsidRPr="00072ABB">
        <w:rPr>
          <w:rFonts w:ascii="Andale Mono" w:hAnsi="Andale Mono"/>
          <w:sz w:val="20"/>
        </w:rPr>
        <w:t>-query { localhost; 10.0.1.0/24; 10.0.2.0/24; 10.0.3.0/24; 10.0.4.0/24;};</w:t>
      </w:r>
    </w:p>
    <w:p w14:paraId="199A4AE3"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recursion</w:t>
      </w:r>
      <w:proofErr w:type="gramEnd"/>
      <w:r w:rsidRPr="00072ABB">
        <w:rPr>
          <w:rFonts w:ascii="Andale Mono" w:hAnsi="Andale Mono"/>
        </w:rPr>
        <w:t xml:space="preserve"> yes;</w:t>
      </w:r>
    </w:p>
    <w:p w14:paraId="4F37ABEC" w14:textId="23E4609C" w:rsidR="00072ABB" w:rsidRPr="00072ABB" w:rsidRDefault="00072ABB" w:rsidP="00072ABB">
      <w:pPr>
        <w:rPr>
          <w:rFonts w:ascii="Andale Mono" w:hAnsi="Andale Mono"/>
        </w:rPr>
      </w:pPr>
      <w:r w:rsidRPr="00072ABB">
        <w:rPr>
          <w:rFonts w:ascii="Andale Mono" w:hAnsi="Andale Mono"/>
        </w:rPr>
        <w:t xml:space="preserve">           </w:t>
      </w:r>
      <w:proofErr w:type="gramStart"/>
      <w:r w:rsidRPr="00072ABB">
        <w:rPr>
          <w:rFonts w:ascii="Andale Mono" w:hAnsi="Andale Mono"/>
        </w:rPr>
        <w:t>version</w:t>
      </w:r>
      <w:proofErr w:type="gramEnd"/>
      <w:r w:rsidRPr="00072ABB">
        <w:rPr>
          <w:rFonts w:ascii="Andale Mono" w:hAnsi="Andale Mono"/>
        </w:rPr>
        <w:t xml:space="preserve"> "DNS1";</w:t>
      </w:r>
    </w:p>
    <w:p w14:paraId="25CB6530" w14:textId="77777777" w:rsidR="00072ABB" w:rsidRPr="00072ABB" w:rsidRDefault="00072ABB" w:rsidP="00072ABB">
      <w:pPr>
        <w:rPr>
          <w:rFonts w:ascii="Andale Mono" w:hAnsi="Andale Mono"/>
        </w:rPr>
      </w:pPr>
    </w:p>
    <w:p w14:paraId="06F59DDC" w14:textId="77777777" w:rsidR="00072ABB" w:rsidRPr="00072ABB" w:rsidRDefault="00072ABB" w:rsidP="00072ABB">
      <w:pPr>
        <w:rPr>
          <w:rFonts w:ascii="Andale Mono" w:hAnsi="Andale Mono"/>
        </w:rPr>
      </w:pPr>
      <w:r w:rsidRPr="00072ABB">
        <w:rPr>
          <w:rFonts w:ascii="Andale Mono" w:hAnsi="Andale Mono"/>
        </w:rPr>
        <w:t>};</w:t>
      </w:r>
    </w:p>
    <w:p w14:paraId="17B5B5F9" w14:textId="77777777" w:rsidR="00072ABB" w:rsidRPr="00072ABB" w:rsidRDefault="00072ABB" w:rsidP="00072ABB">
      <w:pPr>
        <w:rPr>
          <w:rFonts w:ascii="Andale Mono" w:hAnsi="Andale Mono"/>
        </w:rPr>
      </w:pPr>
    </w:p>
    <w:p w14:paraId="3112DC03"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 IN {</w:t>
      </w:r>
    </w:p>
    <w:p w14:paraId="3B8F2EAA"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hint;</w:t>
      </w:r>
    </w:p>
    <w:p w14:paraId="7EFE05D9"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"named.ca";</w:t>
      </w:r>
    </w:p>
    <w:p w14:paraId="72334AB8" w14:textId="77777777" w:rsidR="00072ABB" w:rsidRPr="00072ABB" w:rsidRDefault="00072ABB" w:rsidP="00072ABB">
      <w:pPr>
        <w:rPr>
          <w:rFonts w:ascii="Andale Mono" w:hAnsi="Andale Mono"/>
        </w:rPr>
      </w:pPr>
      <w:r w:rsidRPr="00072ABB">
        <w:rPr>
          <w:rFonts w:ascii="Andale Mono" w:hAnsi="Andale Mono"/>
        </w:rPr>
        <w:t>};</w:t>
      </w:r>
    </w:p>
    <w:p w14:paraId="34C65C78" w14:textId="77777777" w:rsidR="00072ABB" w:rsidRPr="00072ABB" w:rsidRDefault="00072ABB" w:rsidP="00072ABB">
      <w:pPr>
        <w:rPr>
          <w:rFonts w:ascii="Andale Mono" w:hAnsi="Andale Mono"/>
        </w:rPr>
      </w:pPr>
    </w:p>
    <w:p w14:paraId="38D64987"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"exam.men" IN {</w:t>
      </w:r>
    </w:p>
    <w:p w14:paraId="0FCF8308"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26E28C38"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notify</w:t>
      </w:r>
      <w:proofErr w:type="gramEnd"/>
      <w:r w:rsidRPr="00072ABB">
        <w:rPr>
          <w:rFonts w:ascii="Andale Mono" w:hAnsi="Andale Mono"/>
        </w:rPr>
        <w:t xml:space="preserve"> yes;</w:t>
      </w:r>
    </w:p>
    <w:p w14:paraId="5C2A10AA"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also</w:t>
      </w:r>
      <w:proofErr w:type="gramEnd"/>
      <w:r w:rsidRPr="00072ABB">
        <w:rPr>
          <w:rFonts w:ascii="Andale Mono" w:hAnsi="Andale Mono"/>
        </w:rPr>
        <w:t>-notify {10.0.3.4;};</w:t>
      </w:r>
    </w:p>
    <w:p w14:paraId="54CE3F2B"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allow</w:t>
      </w:r>
      <w:proofErr w:type="gramEnd"/>
      <w:r w:rsidRPr="00072ABB">
        <w:rPr>
          <w:rFonts w:ascii="Andale Mono" w:hAnsi="Andale Mono"/>
        </w:rPr>
        <w:t>-transfer {10.0.3.4;};</w:t>
      </w:r>
    </w:p>
    <w:p w14:paraId="075A46AA"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"db.exam.men";</w:t>
      </w:r>
    </w:p>
    <w:p w14:paraId="2D55ACC5" w14:textId="77777777" w:rsidR="00072ABB" w:rsidRPr="00072ABB" w:rsidRDefault="00072ABB" w:rsidP="00072ABB">
      <w:pPr>
        <w:rPr>
          <w:rFonts w:ascii="Andale Mono" w:hAnsi="Andale Mono"/>
        </w:rPr>
      </w:pPr>
      <w:r w:rsidRPr="00072ABB">
        <w:rPr>
          <w:rFonts w:ascii="Andale Mono" w:hAnsi="Andale Mono"/>
        </w:rPr>
        <w:t>};</w:t>
      </w:r>
    </w:p>
    <w:p w14:paraId="4AD1C035"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"0.10.in-addr.arpa" IN {</w:t>
      </w:r>
    </w:p>
    <w:p w14:paraId="6BC78565"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60557338"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notify</w:t>
      </w:r>
      <w:proofErr w:type="gramEnd"/>
      <w:r w:rsidRPr="00072ABB">
        <w:rPr>
          <w:rFonts w:ascii="Andale Mono" w:hAnsi="Andale Mono"/>
        </w:rPr>
        <w:t xml:space="preserve"> yes;</w:t>
      </w:r>
    </w:p>
    <w:p w14:paraId="49320B2D"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also</w:t>
      </w:r>
      <w:proofErr w:type="gramEnd"/>
      <w:r w:rsidRPr="00072ABB">
        <w:rPr>
          <w:rFonts w:ascii="Andale Mono" w:hAnsi="Andale Mono"/>
        </w:rPr>
        <w:t>-notify {10.0.3.4;};</w:t>
      </w:r>
    </w:p>
    <w:p w14:paraId="1FE3A367"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allow</w:t>
      </w:r>
      <w:proofErr w:type="gramEnd"/>
      <w:r w:rsidRPr="00072ABB">
        <w:rPr>
          <w:rFonts w:ascii="Andale Mono" w:hAnsi="Andale Mono"/>
        </w:rPr>
        <w:t>-transfer {10.0.3.4;};</w:t>
      </w:r>
    </w:p>
    <w:p w14:paraId="7B006907"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"db.exam.men.rev";</w:t>
      </w:r>
    </w:p>
    <w:p w14:paraId="59CA1DBD" w14:textId="77777777" w:rsidR="00072ABB" w:rsidRPr="00072ABB" w:rsidRDefault="00072ABB" w:rsidP="00072ABB">
      <w:pPr>
        <w:rPr>
          <w:rFonts w:ascii="Andale Mono" w:hAnsi="Andale Mono"/>
        </w:rPr>
      </w:pPr>
      <w:r w:rsidRPr="00072ABB">
        <w:rPr>
          <w:rFonts w:ascii="Andale Mono" w:hAnsi="Andale Mono"/>
        </w:rPr>
        <w:t>};</w:t>
      </w:r>
    </w:p>
    <w:p w14:paraId="39E3C097" w14:textId="77777777" w:rsidR="00072ABB" w:rsidRPr="00072ABB" w:rsidRDefault="00072ABB" w:rsidP="00072ABB">
      <w:pPr>
        <w:rPr>
          <w:rFonts w:ascii="Andale Mono" w:hAnsi="Andale Mono"/>
        </w:rPr>
      </w:pPr>
    </w:p>
    <w:p w14:paraId="71602E07"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"localhost" IN {</w:t>
      </w:r>
    </w:p>
    <w:p w14:paraId="11D2C632"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5E0A252F"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"named.localhost";</w:t>
      </w:r>
    </w:p>
    <w:p w14:paraId="46415EAE"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allow</w:t>
      </w:r>
      <w:proofErr w:type="gramEnd"/>
      <w:r w:rsidRPr="00072ABB">
        <w:rPr>
          <w:rFonts w:ascii="Andale Mono" w:hAnsi="Andale Mono"/>
        </w:rPr>
        <w:t>-update { none; };</w:t>
      </w:r>
    </w:p>
    <w:p w14:paraId="54DA148C" w14:textId="77777777" w:rsidR="00072ABB" w:rsidRPr="00072ABB" w:rsidRDefault="00072ABB" w:rsidP="00072ABB">
      <w:pPr>
        <w:rPr>
          <w:rFonts w:ascii="Andale Mono" w:hAnsi="Andale Mono"/>
        </w:rPr>
      </w:pPr>
      <w:r w:rsidRPr="00072ABB">
        <w:rPr>
          <w:rFonts w:ascii="Andale Mono" w:hAnsi="Andale Mono"/>
        </w:rPr>
        <w:t>};</w:t>
      </w:r>
    </w:p>
    <w:p w14:paraId="4D5328CF"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"1.0.0.127.in-addr.arpa" IN {</w:t>
      </w:r>
    </w:p>
    <w:p w14:paraId="0A5160E6"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6EFF06E8"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"named.loopback";</w:t>
      </w:r>
    </w:p>
    <w:p w14:paraId="48B8EAB1"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allow</w:t>
      </w:r>
      <w:proofErr w:type="gramEnd"/>
      <w:r w:rsidRPr="00072ABB">
        <w:rPr>
          <w:rFonts w:ascii="Andale Mono" w:hAnsi="Andale Mono"/>
        </w:rPr>
        <w:t>-update { none; };</w:t>
      </w:r>
    </w:p>
    <w:p w14:paraId="2748AD5C" w14:textId="0B5AFCC5" w:rsidR="00072ABB" w:rsidRDefault="00072ABB" w:rsidP="00072ABB">
      <w:pPr>
        <w:rPr>
          <w:rFonts w:ascii="Andale Mono" w:hAnsi="Andale Mono"/>
        </w:rPr>
      </w:pPr>
      <w:r w:rsidRPr="00072ABB">
        <w:rPr>
          <w:rFonts w:ascii="Andale Mono" w:hAnsi="Andale Mono"/>
        </w:rPr>
        <w:t>};</w:t>
      </w:r>
    </w:p>
    <w:p w14:paraId="1C4BB7AA" w14:textId="77777777" w:rsidR="00072ABB" w:rsidRPr="00072ABB" w:rsidRDefault="00072ABB" w:rsidP="00072ABB">
      <w:pPr>
        <w:rPr>
          <w:rFonts w:ascii="Andale Mono" w:hAnsi="Andale Mono"/>
        </w:rPr>
      </w:pPr>
    </w:p>
    <w:p w14:paraId="3C9FB89B" w14:textId="1FD1AB28" w:rsidR="00812BFA" w:rsidRDefault="00072ABB" w:rsidP="00072ABB">
      <w:pPr>
        <w:pStyle w:val="Titre3"/>
      </w:pPr>
      <w:bookmarkStart w:id="37" w:name="_Toc504599202"/>
      <w:r>
        <w:t>8.2.2) Fichier /etc/resolv.conf</w:t>
      </w:r>
      <w:bookmarkEnd w:id="37"/>
    </w:p>
    <w:p w14:paraId="499FF26D" w14:textId="77777777" w:rsidR="00072ABB" w:rsidRDefault="00072ABB" w:rsidP="00072ABB"/>
    <w:p w14:paraId="51BC0AB8" w14:textId="77777777" w:rsidR="00072ABB" w:rsidRPr="00072ABB" w:rsidRDefault="00072ABB" w:rsidP="00072ABB">
      <w:pPr>
        <w:rPr>
          <w:rFonts w:ascii="Andale Mono" w:hAnsi="Andale Mono"/>
        </w:rPr>
      </w:pPr>
      <w:r w:rsidRPr="00072ABB">
        <w:rPr>
          <w:rFonts w:ascii="Andale Mono" w:hAnsi="Andale Mono"/>
        </w:rPr>
        <w:t>; generated by /sbin/dhclient-script</w:t>
      </w:r>
    </w:p>
    <w:p w14:paraId="182411B9" w14:textId="35F40DEF" w:rsidR="00072ABB" w:rsidRDefault="00072ABB" w:rsidP="00072ABB">
      <w:pPr>
        <w:rPr>
          <w:rFonts w:ascii="Andale Mono" w:hAnsi="Andale Mono"/>
        </w:rPr>
      </w:pPr>
      <w:proofErr w:type="gramStart"/>
      <w:r w:rsidRPr="00072ABB">
        <w:rPr>
          <w:rFonts w:ascii="Andale Mono" w:hAnsi="Andale Mono"/>
        </w:rPr>
        <w:t>nameserver</w:t>
      </w:r>
      <w:proofErr w:type="gramEnd"/>
      <w:r w:rsidRPr="00072ABB">
        <w:rPr>
          <w:rFonts w:ascii="Andale Mono" w:hAnsi="Andale Mono"/>
        </w:rPr>
        <w:t xml:space="preserve"> 127.0.0.1</w:t>
      </w:r>
    </w:p>
    <w:p w14:paraId="6EC76289" w14:textId="77777777" w:rsidR="00072ABB" w:rsidRDefault="00072ABB" w:rsidP="00072ABB">
      <w:pPr>
        <w:rPr>
          <w:rFonts w:ascii="Andale Mono" w:hAnsi="Andale Mono"/>
        </w:rPr>
      </w:pPr>
    </w:p>
    <w:p w14:paraId="721C245E" w14:textId="3CAC1B11" w:rsidR="00072ABB" w:rsidRDefault="00072ABB">
      <w:r>
        <w:br w:type="page"/>
      </w:r>
    </w:p>
    <w:p w14:paraId="0F52BDB7" w14:textId="7C8973F8" w:rsidR="00072ABB" w:rsidRDefault="00072ABB" w:rsidP="00072ABB">
      <w:pPr>
        <w:pStyle w:val="Titre3"/>
      </w:pPr>
      <w:bookmarkStart w:id="38" w:name="_Toc504599203"/>
      <w:r>
        <w:lastRenderedPageBreak/>
        <w:t>8.2.3) Fichier /var/named/db.exam.men</w:t>
      </w:r>
      <w:bookmarkEnd w:id="38"/>
    </w:p>
    <w:p w14:paraId="1B8CE193" w14:textId="77777777" w:rsidR="00072ABB" w:rsidRPr="00072ABB" w:rsidRDefault="00072ABB" w:rsidP="00072ABB">
      <w:pPr>
        <w:rPr>
          <w:rFonts w:ascii="Andale Mono" w:hAnsi="Andale Mono"/>
        </w:rPr>
      </w:pPr>
      <w:r w:rsidRPr="00072ABB">
        <w:rPr>
          <w:rFonts w:ascii="Andale Mono" w:hAnsi="Andale Mono"/>
        </w:rPr>
        <w:t>$ORIGIN exam.men.</w:t>
      </w:r>
    </w:p>
    <w:p w14:paraId="06B68D3D" w14:textId="77777777" w:rsidR="00072ABB" w:rsidRPr="00072ABB" w:rsidRDefault="00072ABB" w:rsidP="00072ABB">
      <w:pPr>
        <w:rPr>
          <w:rFonts w:ascii="Andale Mono" w:hAnsi="Andale Mono"/>
        </w:rPr>
      </w:pPr>
      <w:r w:rsidRPr="00072ABB">
        <w:rPr>
          <w:rFonts w:ascii="Andale Mono" w:hAnsi="Andale Mono"/>
        </w:rPr>
        <w:t>$TTL</w:t>
      </w:r>
      <w:r w:rsidRPr="00072ABB">
        <w:rPr>
          <w:rFonts w:ascii="Andale Mono" w:hAnsi="Andale Mono"/>
        </w:rPr>
        <w:tab/>
        <w:t>2D</w:t>
      </w:r>
    </w:p>
    <w:p w14:paraId="2454FF8E" w14:textId="77777777" w:rsidR="00072ABB" w:rsidRPr="00072ABB" w:rsidRDefault="00072ABB" w:rsidP="00072ABB">
      <w:pPr>
        <w:rPr>
          <w:rFonts w:ascii="Andale Mono" w:hAnsi="Andale Mono"/>
        </w:rPr>
      </w:pPr>
      <w:r w:rsidRPr="00072ABB">
        <w:rPr>
          <w:rFonts w:ascii="Andale Mono" w:hAnsi="Andale Mono"/>
        </w:rPr>
        <w:t>exam.men.</w:t>
      </w:r>
      <w:r w:rsidRPr="00072ABB">
        <w:rPr>
          <w:rFonts w:ascii="Andale Mono" w:hAnsi="Andale Mono"/>
        </w:rPr>
        <w:tab/>
        <w:t>IN</w:t>
      </w:r>
      <w:r w:rsidRPr="00072ABB">
        <w:rPr>
          <w:rFonts w:ascii="Andale Mono" w:hAnsi="Andale Mono"/>
        </w:rPr>
        <w:tab/>
        <w:t>SOA</w:t>
      </w:r>
      <w:r w:rsidRPr="00072ABB">
        <w:rPr>
          <w:rFonts w:ascii="Andale Mono" w:hAnsi="Andale Mono"/>
        </w:rPr>
        <w:tab/>
        <w:t>ns1.exam.men.</w:t>
      </w:r>
      <w:r w:rsidRPr="00072ABB">
        <w:rPr>
          <w:rFonts w:ascii="Andale Mono" w:hAnsi="Andale Mono"/>
        </w:rPr>
        <w:tab/>
        <w:t>root.exam.men.</w:t>
      </w:r>
      <w:r w:rsidRPr="00072ABB">
        <w:rPr>
          <w:rFonts w:ascii="Andale Mono" w:hAnsi="Andale Mono"/>
        </w:rPr>
        <w:tab/>
        <w:t>(</w:t>
      </w:r>
    </w:p>
    <w:p w14:paraId="6BDCAC5F"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2012110702</w:t>
      </w:r>
      <w:r w:rsidRPr="00072ABB">
        <w:rPr>
          <w:rFonts w:ascii="Andale Mono" w:hAnsi="Andale Mono"/>
        </w:rPr>
        <w:tab/>
        <w:t>; Serial</w:t>
      </w:r>
    </w:p>
    <w:p w14:paraId="0BCDA4C9"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28800</w:t>
      </w:r>
      <w:r w:rsidRPr="00072ABB">
        <w:rPr>
          <w:rFonts w:ascii="Andale Mono" w:hAnsi="Andale Mono"/>
        </w:rPr>
        <w:tab/>
      </w:r>
      <w:r w:rsidRPr="00072ABB">
        <w:rPr>
          <w:rFonts w:ascii="Andale Mono" w:hAnsi="Andale Mono"/>
        </w:rPr>
        <w:tab/>
        <w:t>; Refresh</w:t>
      </w:r>
    </w:p>
    <w:p w14:paraId="6B3778A0"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14400</w:t>
      </w:r>
      <w:r w:rsidRPr="00072ABB">
        <w:rPr>
          <w:rFonts w:ascii="Andale Mono" w:hAnsi="Andale Mono"/>
        </w:rPr>
        <w:tab/>
      </w:r>
      <w:r w:rsidRPr="00072ABB">
        <w:rPr>
          <w:rFonts w:ascii="Andale Mono" w:hAnsi="Andale Mono"/>
        </w:rPr>
        <w:tab/>
        <w:t>; Retry</w:t>
      </w:r>
    </w:p>
    <w:p w14:paraId="4A1B8883"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3600000</w:t>
      </w:r>
      <w:r w:rsidRPr="00072ABB">
        <w:rPr>
          <w:rFonts w:ascii="Andale Mono" w:hAnsi="Andale Mono"/>
        </w:rPr>
        <w:tab/>
      </w:r>
      <w:r w:rsidRPr="00072ABB">
        <w:rPr>
          <w:rFonts w:ascii="Andale Mono" w:hAnsi="Andale Mono"/>
        </w:rPr>
        <w:tab/>
        <w:t>; Expire</w:t>
      </w:r>
    </w:p>
    <w:p w14:paraId="1D50E322" w14:textId="41E1B821"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7200</w:t>
      </w:r>
      <w:r w:rsidRPr="00072ABB">
        <w:rPr>
          <w:rFonts w:ascii="Andale Mono" w:hAnsi="Andale Mono"/>
        </w:rPr>
        <w:tab/>
        <w:t>)</w:t>
      </w:r>
      <w:r w:rsidRPr="00072ABB">
        <w:rPr>
          <w:rFonts w:ascii="Andale Mono" w:hAnsi="Andale Mono"/>
        </w:rPr>
        <w:tab/>
      </w:r>
      <w:r>
        <w:rPr>
          <w:rFonts w:ascii="Andale Mono" w:hAnsi="Andale Mono"/>
        </w:rPr>
        <w:tab/>
      </w:r>
      <w:r w:rsidRPr="00072ABB">
        <w:rPr>
          <w:rFonts w:ascii="Andale Mono" w:hAnsi="Andale Mono"/>
        </w:rPr>
        <w:t>; Minimum</w:t>
      </w:r>
    </w:p>
    <w:p w14:paraId="43264526" w14:textId="77777777" w:rsidR="00072ABB" w:rsidRPr="00072ABB" w:rsidRDefault="00072ABB" w:rsidP="00072ABB">
      <w:pPr>
        <w:rPr>
          <w:rFonts w:ascii="Andale Mono" w:hAnsi="Andale Mono"/>
        </w:rPr>
      </w:pPr>
    </w:p>
    <w:p w14:paraId="2E37ACAE"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t>IN</w:t>
      </w:r>
      <w:r w:rsidRPr="00072ABB">
        <w:rPr>
          <w:rFonts w:ascii="Andale Mono" w:hAnsi="Andale Mono"/>
        </w:rPr>
        <w:tab/>
        <w:t>NS</w:t>
      </w:r>
      <w:r w:rsidRPr="00072ABB">
        <w:rPr>
          <w:rFonts w:ascii="Andale Mono" w:hAnsi="Andale Mono"/>
        </w:rPr>
        <w:tab/>
        <w:t>ns1.exam.men.</w:t>
      </w:r>
    </w:p>
    <w:p w14:paraId="28E85BF0"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t xml:space="preserve">IN </w:t>
      </w:r>
      <w:r w:rsidRPr="00072ABB">
        <w:rPr>
          <w:rFonts w:ascii="Andale Mono" w:hAnsi="Andale Mono"/>
        </w:rPr>
        <w:tab/>
        <w:t>NS</w:t>
      </w:r>
      <w:r w:rsidRPr="00072ABB">
        <w:rPr>
          <w:rFonts w:ascii="Andale Mono" w:hAnsi="Andale Mono"/>
        </w:rPr>
        <w:tab/>
        <w:t>ns3.exam.men.</w:t>
      </w:r>
    </w:p>
    <w:p w14:paraId="751BE006" w14:textId="77777777" w:rsidR="00072ABB" w:rsidRPr="00072ABB" w:rsidRDefault="00072ABB" w:rsidP="00072ABB">
      <w:pPr>
        <w:rPr>
          <w:rFonts w:ascii="Andale Mono" w:hAnsi="Andale Mono"/>
        </w:rPr>
      </w:pPr>
      <w:proofErr w:type="gramStart"/>
      <w:r w:rsidRPr="00072ABB">
        <w:rPr>
          <w:rFonts w:ascii="Andale Mono" w:hAnsi="Andale Mono"/>
        </w:rPr>
        <w:t>work</w:t>
      </w:r>
      <w:proofErr w:type="gramEnd"/>
      <w:r w:rsidRPr="00072ABB">
        <w:rPr>
          <w:rFonts w:ascii="Andale Mono" w:hAnsi="Andale Mono"/>
        </w:rPr>
        <w:tab/>
      </w:r>
      <w:r w:rsidRPr="00072ABB">
        <w:rPr>
          <w:rFonts w:ascii="Andale Mono" w:hAnsi="Andale Mono"/>
        </w:rPr>
        <w:tab/>
        <w:t>IN</w:t>
      </w:r>
      <w:r w:rsidRPr="00072ABB">
        <w:rPr>
          <w:rFonts w:ascii="Andale Mono" w:hAnsi="Andale Mono"/>
        </w:rPr>
        <w:tab/>
        <w:t>NS</w:t>
      </w:r>
      <w:r w:rsidRPr="00072ABB">
        <w:rPr>
          <w:rFonts w:ascii="Andale Mono" w:hAnsi="Andale Mono"/>
        </w:rPr>
        <w:tab/>
        <w:t>ns2.work.exam.men.</w:t>
      </w:r>
    </w:p>
    <w:p w14:paraId="496E3E37" w14:textId="77777777" w:rsidR="00072ABB" w:rsidRPr="00072ABB" w:rsidRDefault="00072ABB" w:rsidP="00072ABB">
      <w:pPr>
        <w:rPr>
          <w:rFonts w:ascii="Andale Mono" w:hAnsi="Andale Mono"/>
        </w:rPr>
      </w:pPr>
    </w:p>
    <w:p w14:paraId="25559D86" w14:textId="77777777" w:rsidR="00072ABB" w:rsidRPr="00072ABB" w:rsidRDefault="00072ABB" w:rsidP="00072ABB">
      <w:pPr>
        <w:rPr>
          <w:rFonts w:ascii="Andale Mono" w:hAnsi="Andale Mono"/>
        </w:rPr>
      </w:pPr>
      <w:proofErr w:type="gramStart"/>
      <w:r w:rsidRPr="00072ABB">
        <w:rPr>
          <w:rFonts w:ascii="Andale Mono" w:hAnsi="Andale Mono"/>
        </w:rPr>
        <w:t>dhcp</w:t>
      </w:r>
      <w:proofErr w:type="gramEnd"/>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10.0.3.3</w:t>
      </w:r>
    </w:p>
    <w:p w14:paraId="6088D37A" w14:textId="77777777" w:rsidR="00072ABB" w:rsidRPr="00072ABB" w:rsidRDefault="00072ABB" w:rsidP="00072ABB">
      <w:pPr>
        <w:rPr>
          <w:rFonts w:ascii="Andale Mono" w:hAnsi="Andale Mono"/>
        </w:rPr>
      </w:pPr>
    </w:p>
    <w:p w14:paraId="7C25D931" w14:textId="77777777" w:rsidR="00072ABB" w:rsidRPr="00072ABB" w:rsidRDefault="00072ABB" w:rsidP="00072ABB">
      <w:pPr>
        <w:rPr>
          <w:rFonts w:ascii="Andale Mono" w:hAnsi="Andale Mono"/>
        </w:rPr>
      </w:pPr>
      <w:proofErr w:type="gramStart"/>
      <w:r w:rsidRPr="00072ABB">
        <w:rPr>
          <w:rFonts w:ascii="Andale Mono" w:hAnsi="Andale Mono"/>
        </w:rPr>
        <w:t>ns</w:t>
      </w:r>
      <w:proofErr w:type="gramEnd"/>
      <w:r w:rsidRPr="00072ABB">
        <w:rPr>
          <w:rFonts w:ascii="Andale Mono" w:hAnsi="Andale Mono"/>
        </w:rPr>
        <w:t>1</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10.0.3.2</w:t>
      </w:r>
    </w:p>
    <w:p w14:paraId="530A1FE4" w14:textId="77777777" w:rsidR="00072ABB" w:rsidRPr="00072ABB" w:rsidRDefault="00072ABB" w:rsidP="00072ABB">
      <w:pPr>
        <w:rPr>
          <w:rFonts w:ascii="Andale Mono" w:hAnsi="Andale Mono"/>
        </w:rPr>
      </w:pPr>
      <w:proofErr w:type="gramStart"/>
      <w:r w:rsidRPr="00072ABB">
        <w:rPr>
          <w:rFonts w:ascii="Andale Mono" w:hAnsi="Andale Mono"/>
        </w:rPr>
        <w:t>ns</w:t>
      </w:r>
      <w:proofErr w:type="gramEnd"/>
      <w:r w:rsidRPr="00072ABB">
        <w:rPr>
          <w:rFonts w:ascii="Andale Mono" w:hAnsi="Andale Mono"/>
        </w:rPr>
        <w:t>3</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10.0.3.4</w:t>
      </w:r>
    </w:p>
    <w:p w14:paraId="467647AB" w14:textId="77777777" w:rsidR="00072ABB" w:rsidRPr="00072ABB" w:rsidRDefault="00072ABB" w:rsidP="00072ABB">
      <w:pPr>
        <w:rPr>
          <w:rFonts w:ascii="Andale Mono" w:hAnsi="Andale Mono"/>
        </w:rPr>
      </w:pPr>
      <w:r w:rsidRPr="00072ABB">
        <w:rPr>
          <w:rFonts w:ascii="Andale Mono" w:hAnsi="Andale Mono"/>
        </w:rPr>
        <w:t>ns2.work</w:t>
      </w:r>
      <w:r w:rsidRPr="00072ABB">
        <w:rPr>
          <w:rFonts w:ascii="Andale Mono" w:hAnsi="Andale Mono"/>
        </w:rPr>
        <w:tab/>
        <w:t>IN</w:t>
      </w:r>
      <w:r w:rsidRPr="00072ABB">
        <w:rPr>
          <w:rFonts w:ascii="Andale Mono" w:hAnsi="Andale Mono"/>
        </w:rPr>
        <w:tab/>
        <w:t>A</w:t>
      </w:r>
      <w:r w:rsidRPr="00072ABB">
        <w:rPr>
          <w:rFonts w:ascii="Andale Mono" w:hAnsi="Andale Mono"/>
        </w:rPr>
        <w:tab/>
        <w:t>10.0.4.2</w:t>
      </w:r>
    </w:p>
    <w:p w14:paraId="42A83CCB" w14:textId="77777777" w:rsidR="00072ABB" w:rsidRPr="00072ABB" w:rsidRDefault="00072ABB" w:rsidP="00072ABB">
      <w:pPr>
        <w:rPr>
          <w:rFonts w:ascii="Andale Mono" w:hAnsi="Andale Mono"/>
        </w:rPr>
      </w:pPr>
    </w:p>
    <w:p w14:paraId="4B311123" w14:textId="77777777" w:rsidR="00072ABB" w:rsidRPr="00072ABB" w:rsidRDefault="00072ABB" w:rsidP="00072ABB">
      <w:pPr>
        <w:rPr>
          <w:rFonts w:ascii="Andale Mono" w:hAnsi="Andale Mono"/>
        </w:rPr>
      </w:pPr>
      <w:proofErr w:type="gramStart"/>
      <w:r w:rsidRPr="00072ABB">
        <w:rPr>
          <w:rFonts w:ascii="Andale Mono" w:hAnsi="Andale Mono"/>
        </w:rPr>
        <w:t>www</w:t>
      </w:r>
      <w:proofErr w:type="gramEnd"/>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10.0.1.2</w:t>
      </w:r>
    </w:p>
    <w:p w14:paraId="346B39F1" w14:textId="77777777" w:rsidR="00072ABB" w:rsidRPr="00072ABB" w:rsidRDefault="00072ABB" w:rsidP="00072ABB">
      <w:pPr>
        <w:rPr>
          <w:rFonts w:ascii="Andale Mono" w:hAnsi="Andale Mono"/>
        </w:rPr>
      </w:pPr>
      <w:proofErr w:type="gramStart"/>
      <w:r w:rsidRPr="00072ABB">
        <w:rPr>
          <w:rFonts w:ascii="Andale Mono" w:hAnsi="Andale Mono"/>
        </w:rPr>
        <w:t>vh</w:t>
      </w:r>
      <w:proofErr w:type="gramEnd"/>
      <w:r w:rsidRPr="00072ABB">
        <w:rPr>
          <w:rFonts w:ascii="Andale Mono" w:hAnsi="Andale Mono"/>
        </w:rPr>
        <w:t>1</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10.0.1.2</w:t>
      </w:r>
    </w:p>
    <w:p w14:paraId="109A9E4E" w14:textId="77777777" w:rsidR="00072ABB" w:rsidRPr="00072ABB" w:rsidRDefault="00072ABB" w:rsidP="00072ABB">
      <w:pPr>
        <w:rPr>
          <w:rFonts w:ascii="Andale Mono" w:hAnsi="Andale Mono"/>
        </w:rPr>
      </w:pPr>
      <w:proofErr w:type="gramStart"/>
      <w:r w:rsidRPr="00072ABB">
        <w:rPr>
          <w:rFonts w:ascii="Andale Mono" w:hAnsi="Andale Mono"/>
        </w:rPr>
        <w:t>vh</w:t>
      </w:r>
      <w:proofErr w:type="gramEnd"/>
      <w:r w:rsidRPr="00072ABB">
        <w:rPr>
          <w:rFonts w:ascii="Andale Mono" w:hAnsi="Andale Mono"/>
        </w:rPr>
        <w:t>2</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10.0.1.3</w:t>
      </w:r>
    </w:p>
    <w:p w14:paraId="16B7E251" w14:textId="77777777" w:rsidR="00072ABB" w:rsidRPr="00072ABB" w:rsidRDefault="00072ABB" w:rsidP="00072ABB">
      <w:pPr>
        <w:rPr>
          <w:rFonts w:ascii="Andale Mono" w:hAnsi="Andale Mono"/>
        </w:rPr>
      </w:pPr>
      <w:proofErr w:type="gramStart"/>
      <w:r w:rsidRPr="00072ABB">
        <w:rPr>
          <w:rFonts w:ascii="Andale Mono" w:hAnsi="Andale Mono"/>
        </w:rPr>
        <w:t>vh</w:t>
      </w:r>
      <w:proofErr w:type="gramEnd"/>
      <w:r w:rsidRPr="00072ABB">
        <w:rPr>
          <w:rFonts w:ascii="Andale Mono" w:hAnsi="Andale Mono"/>
        </w:rPr>
        <w:t>3</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10.0.1.3</w:t>
      </w:r>
    </w:p>
    <w:p w14:paraId="2771F7F2" w14:textId="77777777" w:rsidR="00072ABB" w:rsidRPr="00072ABB" w:rsidRDefault="00072ABB" w:rsidP="00072ABB">
      <w:pPr>
        <w:rPr>
          <w:rFonts w:ascii="Andale Mono" w:hAnsi="Andale Mono"/>
        </w:rPr>
      </w:pPr>
      <w:r w:rsidRPr="00072ABB">
        <w:rPr>
          <w:rFonts w:ascii="Andale Mono" w:hAnsi="Andale Mono"/>
        </w:rPr>
        <w:t>jean.www</w:t>
      </w:r>
      <w:r w:rsidRPr="00072ABB">
        <w:rPr>
          <w:rFonts w:ascii="Andale Mono" w:hAnsi="Andale Mono"/>
        </w:rPr>
        <w:tab/>
        <w:t>IN</w:t>
      </w:r>
      <w:r w:rsidRPr="00072ABB">
        <w:rPr>
          <w:rFonts w:ascii="Andale Mono" w:hAnsi="Andale Mono"/>
        </w:rPr>
        <w:tab/>
        <w:t>A</w:t>
      </w:r>
      <w:r w:rsidRPr="00072ABB">
        <w:rPr>
          <w:rFonts w:ascii="Andale Mono" w:hAnsi="Andale Mono"/>
        </w:rPr>
        <w:tab/>
        <w:t>10.0.1.4</w:t>
      </w:r>
    </w:p>
    <w:p w14:paraId="5A41D36F" w14:textId="38AC3228" w:rsidR="00072ABB" w:rsidRPr="00072ABB" w:rsidRDefault="00072ABB" w:rsidP="00072ABB">
      <w:pPr>
        <w:rPr>
          <w:rFonts w:ascii="Andale Mono" w:hAnsi="Andale Mono"/>
        </w:rPr>
      </w:pPr>
      <w:proofErr w:type="gramStart"/>
      <w:r>
        <w:rPr>
          <w:rFonts w:ascii="Andale Mono" w:hAnsi="Andale Mono"/>
        </w:rPr>
        <w:t>louis</w:t>
      </w:r>
      <w:proofErr w:type="gramEnd"/>
      <w:r>
        <w:rPr>
          <w:rFonts w:ascii="Andale Mono" w:hAnsi="Andale Mono"/>
        </w:rPr>
        <w:tab/>
      </w:r>
      <w:r w:rsidRPr="00072ABB">
        <w:rPr>
          <w:rFonts w:ascii="Andale Mono" w:hAnsi="Andale Mono"/>
        </w:rPr>
        <w:t>IN</w:t>
      </w:r>
      <w:r w:rsidRPr="00072ABB">
        <w:rPr>
          <w:rFonts w:ascii="Andale Mono" w:hAnsi="Andale Mono"/>
        </w:rPr>
        <w:tab/>
        <w:t>A</w:t>
      </w:r>
      <w:r w:rsidRPr="00072ABB">
        <w:rPr>
          <w:rFonts w:ascii="Andale Mono" w:hAnsi="Andale Mono"/>
        </w:rPr>
        <w:tab/>
        <w:t>10.0.1.5</w:t>
      </w:r>
    </w:p>
    <w:p w14:paraId="2A591EF8" w14:textId="77777777" w:rsidR="00072ABB" w:rsidRPr="00072ABB" w:rsidRDefault="00072ABB" w:rsidP="00072ABB">
      <w:pPr>
        <w:rPr>
          <w:rFonts w:ascii="Andale Mono" w:hAnsi="Andale Mono"/>
        </w:rPr>
      </w:pPr>
    </w:p>
    <w:p w14:paraId="3805DB2C" w14:textId="77777777" w:rsidR="00072ABB" w:rsidRPr="00072ABB" w:rsidRDefault="00072ABB" w:rsidP="00072ABB">
      <w:pPr>
        <w:rPr>
          <w:rFonts w:ascii="Andale Mono" w:hAnsi="Andale Mono"/>
        </w:rPr>
      </w:pPr>
      <w:r w:rsidRPr="00072ABB">
        <w:rPr>
          <w:rFonts w:ascii="Andale Mono" w:hAnsi="Andale Mono"/>
        </w:rPr>
        <w:t>SRV_DHCP</w:t>
      </w:r>
      <w:r w:rsidRPr="00072ABB">
        <w:rPr>
          <w:rFonts w:ascii="Andale Mono" w:hAnsi="Andale Mono"/>
        </w:rPr>
        <w:tab/>
        <w:t>IN</w:t>
      </w:r>
      <w:r w:rsidRPr="00072ABB">
        <w:rPr>
          <w:rFonts w:ascii="Andale Mono" w:hAnsi="Andale Mono"/>
        </w:rPr>
        <w:tab/>
        <w:t>CNAME</w:t>
      </w:r>
      <w:r w:rsidRPr="00072ABB">
        <w:rPr>
          <w:rFonts w:ascii="Andale Mono" w:hAnsi="Andale Mono"/>
        </w:rPr>
        <w:tab/>
        <w:t>dhcp</w:t>
      </w:r>
    </w:p>
    <w:p w14:paraId="53B600F9" w14:textId="77777777" w:rsidR="00072ABB" w:rsidRPr="00072ABB" w:rsidRDefault="00072ABB" w:rsidP="00072ABB">
      <w:pPr>
        <w:rPr>
          <w:rFonts w:ascii="Andale Mono" w:hAnsi="Andale Mono"/>
        </w:rPr>
      </w:pPr>
      <w:r w:rsidRPr="00072ABB">
        <w:rPr>
          <w:rFonts w:ascii="Andale Mono" w:hAnsi="Andale Mono"/>
        </w:rPr>
        <w:t>SRV_DNS1</w:t>
      </w:r>
      <w:r w:rsidRPr="00072ABB">
        <w:rPr>
          <w:rFonts w:ascii="Andale Mono" w:hAnsi="Andale Mono"/>
        </w:rPr>
        <w:tab/>
        <w:t>IN</w:t>
      </w:r>
      <w:r w:rsidRPr="00072ABB">
        <w:rPr>
          <w:rFonts w:ascii="Andale Mono" w:hAnsi="Andale Mono"/>
        </w:rPr>
        <w:tab/>
        <w:t>CNAME</w:t>
      </w:r>
      <w:r w:rsidRPr="00072ABB">
        <w:rPr>
          <w:rFonts w:ascii="Andale Mono" w:hAnsi="Andale Mono"/>
        </w:rPr>
        <w:tab/>
        <w:t>ns1</w:t>
      </w:r>
    </w:p>
    <w:p w14:paraId="08503012" w14:textId="77777777" w:rsidR="00072ABB" w:rsidRPr="00072ABB" w:rsidRDefault="00072ABB" w:rsidP="00072ABB">
      <w:pPr>
        <w:rPr>
          <w:rFonts w:ascii="Andale Mono" w:hAnsi="Andale Mono"/>
        </w:rPr>
      </w:pPr>
      <w:r w:rsidRPr="00072ABB">
        <w:rPr>
          <w:rFonts w:ascii="Andale Mono" w:hAnsi="Andale Mono"/>
        </w:rPr>
        <w:t>SRV_DNS3</w:t>
      </w:r>
      <w:r w:rsidRPr="00072ABB">
        <w:rPr>
          <w:rFonts w:ascii="Andale Mono" w:hAnsi="Andale Mono"/>
        </w:rPr>
        <w:tab/>
        <w:t>IN</w:t>
      </w:r>
      <w:r w:rsidRPr="00072ABB">
        <w:rPr>
          <w:rFonts w:ascii="Andale Mono" w:hAnsi="Andale Mono"/>
        </w:rPr>
        <w:tab/>
        <w:t>CNAME</w:t>
      </w:r>
      <w:r w:rsidRPr="00072ABB">
        <w:rPr>
          <w:rFonts w:ascii="Andale Mono" w:hAnsi="Andale Mono"/>
        </w:rPr>
        <w:tab/>
        <w:t>ns3</w:t>
      </w:r>
    </w:p>
    <w:p w14:paraId="114DC91B" w14:textId="2CBEB590" w:rsidR="00072ABB" w:rsidRDefault="00072ABB" w:rsidP="00072ABB">
      <w:pPr>
        <w:rPr>
          <w:rFonts w:ascii="Andale Mono" w:hAnsi="Andale Mono"/>
        </w:rPr>
      </w:pPr>
      <w:r>
        <w:rPr>
          <w:rFonts w:ascii="Andale Mono" w:hAnsi="Andale Mono"/>
        </w:rPr>
        <w:t>SRV_WEB</w:t>
      </w:r>
      <w:r>
        <w:rPr>
          <w:rFonts w:ascii="Andale Mono" w:hAnsi="Andale Mono"/>
        </w:rPr>
        <w:tab/>
      </w:r>
      <w:r w:rsidRPr="00072ABB">
        <w:rPr>
          <w:rFonts w:ascii="Andale Mono" w:hAnsi="Andale Mono"/>
        </w:rPr>
        <w:t>IN</w:t>
      </w:r>
      <w:r w:rsidRPr="00072ABB">
        <w:rPr>
          <w:rFonts w:ascii="Andale Mono" w:hAnsi="Andale Mono"/>
        </w:rPr>
        <w:tab/>
        <w:t>CNAME</w:t>
      </w:r>
      <w:r w:rsidRPr="00072ABB">
        <w:rPr>
          <w:rFonts w:ascii="Andale Mono" w:hAnsi="Andale Mono"/>
        </w:rPr>
        <w:tab/>
        <w:t>www</w:t>
      </w:r>
    </w:p>
    <w:p w14:paraId="08829CA8" w14:textId="77777777" w:rsidR="00072ABB" w:rsidRDefault="00072ABB" w:rsidP="00072ABB">
      <w:pPr>
        <w:rPr>
          <w:rFonts w:ascii="Andale Mono" w:hAnsi="Andale Mono"/>
        </w:rPr>
      </w:pPr>
    </w:p>
    <w:p w14:paraId="193C8D7C" w14:textId="4032F531" w:rsidR="00072ABB" w:rsidRDefault="00072ABB" w:rsidP="00072ABB">
      <w:pPr>
        <w:pStyle w:val="Titre3"/>
      </w:pPr>
      <w:bookmarkStart w:id="39" w:name="_Toc504599204"/>
      <w:r>
        <w:t>8.2.4) Fichier /var/named/db.exam.men.rev</w:t>
      </w:r>
      <w:bookmarkEnd w:id="39"/>
    </w:p>
    <w:p w14:paraId="2DF200E1" w14:textId="77777777" w:rsidR="00072ABB" w:rsidRPr="00072ABB" w:rsidRDefault="00072ABB" w:rsidP="00072ABB">
      <w:pPr>
        <w:rPr>
          <w:rFonts w:ascii="Andale Mono" w:hAnsi="Andale Mono"/>
        </w:rPr>
      </w:pPr>
      <w:r w:rsidRPr="00072ABB">
        <w:rPr>
          <w:rFonts w:ascii="Andale Mono" w:hAnsi="Andale Mono"/>
        </w:rPr>
        <w:t>$ORIGIN</w:t>
      </w:r>
      <w:r w:rsidRPr="00072ABB">
        <w:rPr>
          <w:rFonts w:ascii="Andale Mono" w:hAnsi="Andale Mono"/>
        </w:rPr>
        <w:tab/>
      </w:r>
      <w:r w:rsidRPr="00072ABB">
        <w:rPr>
          <w:rFonts w:ascii="Andale Mono" w:hAnsi="Andale Mono"/>
        </w:rPr>
        <w:tab/>
        <w:t>0.10.in-</w:t>
      </w:r>
      <w:proofErr w:type="gramStart"/>
      <w:r w:rsidRPr="00072ABB">
        <w:rPr>
          <w:rFonts w:ascii="Andale Mono" w:hAnsi="Andale Mono"/>
        </w:rPr>
        <w:t>addr.arpa</w:t>
      </w:r>
      <w:proofErr w:type="gramEnd"/>
      <w:r w:rsidRPr="00072ABB">
        <w:rPr>
          <w:rFonts w:ascii="Andale Mono" w:hAnsi="Andale Mono"/>
        </w:rPr>
        <w:t>.</w:t>
      </w:r>
    </w:p>
    <w:p w14:paraId="38187302" w14:textId="77777777" w:rsidR="00072ABB" w:rsidRPr="00072ABB" w:rsidRDefault="00072ABB" w:rsidP="00072ABB">
      <w:pPr>
        <w:rPr>
          <w:rFonts w:ascii="Andale Mono" w:hAnsi="Andale Mono"/>
        </w:rPr>
      </w:pPr>
      <w:r w:rsidRPr="00072ABB">
        <w:rPr>
          <w:rFonts w:ascii="Andale Mono" w:hAnsi="Andale Mono"/>
        </w:rPr>
        <w:t>$TTL</w:t>
      </w:r>
      <w:r w:rsidRPr="00072ABB">
        <w:rPr>
          <w:rFonts w:ascii="Andale Mono" w:hAnsi="Andale Mono"/>
        </w:rPr>
        <w:tab/>
      </w:r>
      <w:r w:rsidRPr="00072ABB">
        <w:rPr>
          <w:rFonts w:ascii="Andale Mono" w:hAnsi="Andale Mono"/>
        </w:rPr>
        <w:tab/>
        <w:t>2D</w:t>
      </w:r>
    </w:p>
    <w:p w14:paraId="1D00E134" w14:textId="77777777" w:rsidR="00072ABB" w:rsidRPr="00072ABB" w:rsidRDefault="00072ABB" w:rsidP="00072ABB">
      <w:pPr>
        <w:rPr>
          <w:rFonts w:ascii="Andale Mono" w:hAnsi="Andale Mono"/>
        </w:rPr>
      </w:pPr>
      <w:r w:rsidRPr="00072ABB">
        <w:rPr>
          <w:rFonts w:ascii="Andale Mono" w:hAnsi="Andale Mono"/>
        </w:rPr>
        <w:t>0.10.in-</w:t>
      </w:r>
      <w:proofErr w:type="gramStart"/>
      <w:r w:rsidRPr="00072ABB">
        <w:rPr>
          <w:rFonts w:ascii="Andale Mono" w:hAnsi="Andale Mono"/>
        </w:rPr>
        <w:t>addr.arpa</w:t>
      </w:r>
      <w:proofErr w:type="gramEnd"/>
      <w:r w:rsidRPr="00072ABB">
        <w:rPr>
          <w:rFonts w:ascii="Andale Mono" w:hAnsi="Andale Mono"/>
        </w:rPr>
        <w:t>.</w:t>
      </w:r>
      <w:r w:rsidRPr="00072ABB">
        <w:rPr>
          <w:rFonts w:ascii="Andale Mono" w:hAnsi="Andale Mono"/>
        </w:rPr>
        <w:tab/>
        <w:t>IN</w:t>
      </w:r>
      <w:r w:rsidRPr="00072ABB">
        <w:rPr>
          <w:rFonts w:ascii="Andale Mono" w:hAnsi="Andale Mono"/>
        </w:rPr>
        <w:tab/>
        <w:t>SOA</w:t>
      </w:r>
      <w:r w:rsidRPr="00072ABB">
        <w:rPr>
          <w:rFonts w:ascii="Andale Mono" w:hAnsi="Andale Mono"/>
        </w:rPr>
        <w:tab/>
        <w:t>ns1.exam.men.</w:t>
      </w:r>
      <w:r w:rsidRPr="00072ABB">
        <w:rPr>
          <w:rFonts w:ascii="Andale Mono" w:hAnsi="Andale Mono"/>
        </w:rPr>
        <w:tab/>
        <w:t>root.exam.men.</w:t>
      </w:r>
      <w:r w:rsidRPr="00072ABB">
        <w:rPr>
          <w:rFonts w:ascii="Andale Mono" w:hAnsi="Andale Mono"/>
        </w:rPr>
        <w:tab/>
        <w:t>(</w:t>
      </w:r>
    </w:p>
    <w:p w14:paraId="45CC5AB0"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2012110702</w:t>
      </w:r>
      <w:r w:rsidRPr="00072ABB">
        <w:rPr>
          <w:rFonts w:ascii="Andale Mono" w:hAnsi="Andale Mono"/>
        </w:rPr>
        <w:tab/>
        <w:t>; Serial</w:t>
      </w:r>
    </w:p>
    <w:p w14:paraId="4BBFE0C3"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28800</w:t>
      </w:r>
      <w:r w:rsidRPr="00072ABB">
        <w:rPr>
          <w:rFonts w:ascii="Andale Mono" w:hAnsi="Andale Mono"/>
        </w:rPr>
        <w:tab/>
      </w:r>
      <w:r w:rsidRPr="00072ABB">
        <w:rPr>
          <w:rFonts w:ascii="Andale Mono" w:hAnsi="Andale Mono"/>
        </w:rPr>
        <w:tab/>
        <w:t>; Refresh</w:t>
      </w:r>
    </w:p>
    <w:p w14:paraId="1B1E75FA"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14400</w:t>
      </w:r>
      <w:r w:rsidRPr="00072ABB">
        <w:rPr>
          <w:rFonts w:ascii="Andale Mono" w:hAnsi="Andale Mono"/>
        </w:rPr>
        <w:tab/>
      </w:r>
      <w:r w:rsidRPr="00072ABB">
        <w:rPr>
          <w:rFonts w:ascii="Andale Mono" w:hAnsi="Andale Mono"/>
        </w:rPr>
        <w:tab/>
        <w:t>; Retry</w:t>
      </w:r>
    </w:p>
    <w:p w14:paraId="7AA0C930"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3600000</w:t>
      </w:r>
      <w:r w:rsidRPr="00072ABB">
        <w:rPr>
          <w:rFonts w:ascii="Andale Mono" w:hAnsi="Andale Mono"/>
        </w:rPr>
        <w:tab/>
      </w:r>
      <w:r w:rsidRPr="00072ABB">
        <w:rPr>
          <w:rFonts w:ascii="Andale Mono" w:hAnsi="Andale Mono"/>
        </w:rPr>
        <w:tab/>
        <w:t>; Expire</w:t>
      </w:r>
    </w:p>
    <w:p w14:paraId="055340AF" w14:textId="7DF53BA1"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7200</w:t>
      </w:r>
      <w:r w:rsidRPr="00072ABB">
        <w:rPr>
          <w:rFonts w:ascii="Andale Mono" w:hAnsi="Andale Mono"/>
        </w:rPr>
        <w:tab/>
        <w:t>)</w:t>
      </w:r>
      <w:r w:rsidRPr="00072ABB">
        <w:rPr>
          <w:rFonts w:ascii="Andale Mono" w:hAnsi="Andale Mono"/>
        </w:rPr>
        <w:tab/>
      </w:r>
      <w:r>
        <w:rPr>
          <w:rFonts w:ascii="Andale Mono" w:hAnsi="Andale Mono"/>
        </w:rPr>
        <w:tab/>
      </w:r>
      <w:r w:rsidRPr="00072ABB">
        <w:rPr>
          <w:rFonts w:ascii="Andale Mono" w:hAnsi="Andale Mono"/>
        </w:rPr>
        <w:t>; Minimum</w:t>
      </w:r>
    </w:p>
    <w:p w14:paraId="65E531FE" w14:textId="77777777" w:rsidR="00072ABB" w:rsidRPr="00072ABB" w:rsidRDefault="00072ABB" w:rsidP="00072ABB">
      <w:pPr>
        <w:rPr>
          <w:rFonts w:ascii="Andale Mono" w:hAnsi="Andale Mono"/>
        </w:rPr>
      </w:pPr>
    </w:p>
    <w:p w14:paraId="24BBD4DC" w14:textId="77777777" w:rsidR="00072ABB" w:rsidRPr="00072ABB" w:rsidRDefault="00072ABB" w:rsidP="00072ABB">
      <w:pPr>
        <w:rPr>
          <w:rFonts w:ascii="Andale Mono" w:hAnsi="Andale Mono"/>
        </w:rPr>
      </w:pPr>
      <w:r w:rsidRPr="00072ABB">
        <w:rPr>
          <w:rFonts w:ascii="Andale Mono" w:hAnsi="Andale Mono"/>
        </w:rPr>
        <w:tab/>
        <w:t>IN</w:t>
      </w:r>
      <w:r w:rsidRPr="00072ABB">
        <w:rPr>
          <w:rFonts w:ascii="Andale Mono" w:hAnsi="Andale Mono"/>
        </w:rPr>
        <w:tab/>
        <w:t>NS</w:t>
      </w:r>
      <w:r w:rsidRPr="00072ABB">
        <w:rPr>
          <w:rFonts w:ascii="Andale Mono" w:hAnsi="Andale Mono"/>
        </w:rPr>
        <w:tab/>
        <w:t>ns1.exam.men.</w:t>
      </w:r>
    </w:p>
    <w:p w14:paraId="54E1D1DD" w14:textId="77777777" w:rsidR="00072ABB" w:rsidRPr="00072ABB" w:rsidRDefault="00072ABB" w:rsidP="00072ABB">
      <w:pPr>
        <w:rPr>
          <w:rFonts w:ascii="Andale Mono" w:hAnsi="Andale Mono"/>
        </w:rPr>
      </w:pPr>
      <w:r w:rsidRPr="00072ABB">
        <w:rPr>
          <w:rFonts w:ascii="Andale Mono" w:hAnsi="Andale Mono"/>
        </w:rPr>
        <w:t>4.3</w:t>
      </w:r>
      <w:r w:rsidRPr="00072ABB">
        <w:rPr>
          <w:rFonts w:ascii="Andale Mono" w:hAnsi="Andale Mono"/>
        </w:rPr>
        <w:tab/>
        <w:t>IN</w:t>
      </w:r>
      <w:r w:rsidRPr="00072ABB">
        <w:rPr>
          <w:rFonts w:ascii="Andale Mono" w:hAnsi="Andale Mono"/>
        </w:rPr>
        <w:tab/>
        <w:t>NS</w:t>
      </w:r>
      <w:r w:rsidRPr="00072ABB">
        <w:rPr>
          <w:rFonts w:ascii="Andale Mono" w:hAnsi="Andale Mono"/>
        </w:rPr>
        <w:tab/>
        <w:t>ns3.exam.men.</w:t>
      </w:r>
    </w:p>
    <w:p w14:paraId="763CF23C" w14:textId="77777777" w:rsidR="00072ABB" w:rsidRPr="00072ABB" w:rsidRDefault="00072ABB" w:rsidP="00072ABB">
      <w:pPr>
        <w:rPr>
          <w:rFonts w:ascii="Andale Mono" w:hAnsi="Andale Mono"/>
        </w:rPr>
      </w:pPr>
      <w:r w:rsidRPr="00072ABB">
        <w:rPr>
          <w:rFonts w:ascii="Andale Mono" w:hAnsi="Andale Mono"/>
        </w:rPr>
        <w:t>2.4</w:t>
      </w:r>
      <w:r w:rsidRPr="00072ABB">
        <w:rPr>
          <w:rFonts w:ascii="Andale Mono" w:hAnsi="Andale Mono"/>
        </w:rPr>
        <w:tab/>
        <w:t>IN</w:t>
      </w:r>
      <w:r w:rsidRPr="00072ABB">
        <w:rPr>
          <w:rFonts w:ascii="Andale Mono" w:hAnsi="Andale Mono"/>
        </w:rPr>
        <w:tab/>
        <w:t>NS</w:t>
      </w:r>
      <w:r w:rsidRPr="00072ABB">
        <w:rPr>
          <w:rFonts w:ascii="Andale Mono" w:hAnsi="Andale Mono"/>
        </w:rPr>
        <w:tab/>
        <w:t>ns2.work.exam.men.</w:t>
      </w:r>
    </w:p>
    <w:p w14:paraId="1B25D7AB" w14:textId="77777777" w:rsidR="00072ABB" w:rsidRPr="00072ABB" w:rsidRDefault="00072ABB" w:rsidP="00072ABB">
      <w:pPr>
        <w:rPr>
          <w:rFonts w:ascii="Andale Mono" w:hAnsi="Andale Mono"/>
        </w:rPr>
      </w:pPr>
    </w:p>
    <w:p w14:paraId="15CF75F1" w14:textId="77777777" w:rsidR="00072ABB" w:rsidRPr="00072ABB" w:rsidRDefault="00072ABB" w:rsidP="00072ABB">
      <w:pPr>
        <w:rPr>
          <w:rFonts w:ascii="Andale Mono" w:hAnsi="Andale Mono"/>
        </w:rPr>
      </w:pPr>
      <w:r w:rsidRPr="00072ABB">
        <w:rPr>
          <w:rFonts w:ascii="Andale Mono" w:hAnsi="Andale Mono"/>
        </w:rPr>
        <w:t>2.3</w:t>
      </w:r>
      <w:r w:rsidRPr="00072ABB">
        <w:rPr>
          <w:rFonts w:ascii="Andale Mono" w:hAnsi="Andale Mono"/>
        </w:rPr>
        <w:tab/>
        <w:t>IN</w:t>
      </w:r>
      <w:r w:rsidRPr="00072ABB">
        <w:rPr>
          <w:rFonts w:ascii="Andale Mono" w:hAnsi="Andale Mono"/>
        </w:rPr>
        <w:tab/>
        <w:t>PTR</w:t>
      </w:r>
      <w:r w:rsidRPr="00072ABB">
        <w:rPr>
          <w:rFonts w:ascii="Andale Mono" w:hAnsi="Andale Mono"/>
        </w:rPr>
        <w:tab/>
        <w:t>ns1.exam.men.</w:t>
      </w:r>
    </w:p>
    <w:p w14:paraId="52EC6894" w14:textId="77777777" w:rsidR="00072ABB" w:rsidRPr="00072ABB" w:rsidRDefault="00072ABB" w:rsidP="00072ABB">
      <w:pPr>
        <w:rPr>
          <w:rFonts w:ascii="Andale Mono" w:hAnsi="Andale Mono"/>
        </w:rPr>
      </w:pPr>
      <w:r w:rsidRPr="00072ABB">
        <w:rPr>
          <w:rFonts w:ascii="Andale Mono" w:hAnsi="Andale Mono"/>
        </w:rPr>
        <w:t>3.3</w:t>
      </w:r>
      <w:r w:rsidRPr="00072ABB">
        <w:rPr>
          <w:rFonts w:ascii="Andale Mono" w:hAnsi="Andale Mono"/>
        </w:rPr>
        <w:tab/>
        <w:t>IN</w:t>
      </w:r>
      <w:r w:rsidRPr="00072ABB">
        <w:rPr>
          <w:rFonts w:ascii="Andale Mono" w:hAnsi="Andale Mono"/>
        </w:rPr>
        <w:tab/>
        <w:t>PTR</w:t>
      </w:r>
      <w:r w:rsidRPr="00072ABB">
        <w:rPr>
          <w:rFonts w:ascii="Andale Mono" w:hAnsi="Andale Mono"/>
        </w:rPr>
        <w:tab/>
        <w:t>dhcp.exam.men.</w:t>
      </w:r>
    </w:p>
    <w:p w14:paraId="5274E149" w14:textId="77777777" w:rsidR="00072ABB" w:rsidRPr="00072ABB" w:rsidRDefault="00072ABB" w:rsidP="00072ABB">
      <w:pPr>
        <w:rPr>
          <w:rFonts w:ascii="Andale Mono" w:hAnsi="Andale Mono"/>
        </w:rPr>
      </w:pPr>
    </w:p>
    <w:p w14:paraId="68F3A075" w14:textId="77777777" w:rsidR="00072ABB" w:rsidRPr="00072ABB" w:rsidRDefault="00072ABB" w:rsidP="00072ABB">
      <w:pPr>
        <w:rPr>
          <w:rFonts w:ascii="Andale Mono" w:hAnsi="Andale Mono"/>
        </w:rPr>
      </w:pPr>
      <w:r w:rsidRPr="00072ABB">
        <w:rPr>
          <w:rFonts w:ascii="Andale Mono" w:hAnsi="Andale Mono"/>
        </w:rPr>
        <w:t>2.1</w:t>
      </w:r>
      <w:r w:rsidRPr="00072ABB">
        <w:rPr>
          <w:rFonts w:ascii="Andale Mono" w:hAnsi="Andale Mono"/>
        </w:rPr>
        <w:tab/>
        <w:t>IN</w:t>
      </w:r>
      <w:r w:rsidRPr="00072ABB">
        <w:rPr>
          <w:rFonts w:ascii="Andale Mono" w:hAnsi="Andale Mono"/>
        </w:rPr>
        <w:tab/>
        <w:t>PTR</w:t>
      </w:r>
      <w:r w:rsidRPr="00072ABB">
        <w:rPr>
          <w:rFonts w:ascii="Andale Mono" w:hAnsi="Andale Mono"/>
        </w:rPr>
        <w:tab/>
        <w:t>www.exam.men.</w:t>
      </w:r>
    </w:p>
    <w:p w14:paraId="655F9AC5" w14:textId="77777777" w:rsidR="00072ABB" w:rsidRPr="00072ABB" w:rsidRDefault="00072ABB" w:rsidP="00072ABB">
      <w:pPr>
        <w:rPr>
          <w:rFonts w:ascii="Andale Mono" w:hAnsi="Andale Mono"/>
        </w:rPr>
      </w:pPr>
      <w:r w:rsidRPr="00072ABB">
        <w:rPr>
          <w:rFonts w:ascii="Andale Mono" w:hAnsi="Andale Mono"/>
        </w:rPr>
        <w:t>2.1</w:t>
      </w:r>
      <w:r w:rsidRPr="00072ABB">
        <w:rPr>
          <w:rFonts w:ascii="Andale Mono" w:hAnsi="Andale Mono"/>
        </w:rPr>
        <w:tab/>
        <w:t>IN</w:t>
      </w:r>
      <w:r w:rsidRPr="00072ABB">
        <w:rPr>
          <w:rFonts w:ascii="Andale Mono" w:hAnsi="Andale Mono"/>
        </w:rPr>
        <w:tab/>
        <w:t>PTR</w:t>
      </w:r>
      <w:r w:rsidRPr="00072ABB">
        <w:rPr>
          <w:rFonts w:ascii="Andale Mono" w:hAnsi="Andale Mono"/>
        </w:rPr>
        <w:tab/>
        <w:t>vh1.exam.men.</w:t>
      </w:r>
    </w:p>
    <w:p w14:paraId="1FC1517C" w14:textId="77777777" w:rsidR="00072ABB" w:rsidRPr="00072ABB" w:rsidRDefault="00072ABB" w:rsidP="00072ABB">
      <w:pPr>
        <w:rPr>
          <w:rFonts w:ascii="Andale Mono" w:hAnsi="Andale Mono"/>
        </w:rPr>
      </w:pPr>
      <w:r w:rsidRPr="00072ABB">
        <w:rPr>
          <w:rFonts w:ascii="Andale Mono" w:hAnsi="Andale Mono"/>
        </w:rPr>
        <w:t>3.1</w:t>
      </w:r>
      <w:r w:rsidRPr="00072ABB">
        <w:rPr>
          <w:rFonts w:ascii="Andale Mono" w:hAnsi="Andale Mono"/>
        </w:rPr>
        <w:tab/>
        <w:t>IN</w:t>
      </w:r>
      <w:r w:rsidRPr="00072ABB">
        <w:rPr>
          <w:rFonts w:ascii="Andale Mono" w:hAnsi="Andale Mono"/>
        </w:rPr>
        <w:tab/>
        <w:t>PTR</w:t>
      </w:r>
      <w:r w:rsidRPr="00072ABB">
        <w:rPr>
          <w:rFonts w:ascii="Andale Mono" w:hAnsi="Andale Mono"/>
        </w:rPr>
        <w:tab/>
        <w:t>vh2.exam.men.</w:t>
      </w:r>
    </w:p>
    <w:p w14:paraId="565FB453" w14:textId="77777777" w:rsidR="00072ABB" w:rsidRPr="00072ABB" w:rsidRDefault="00072ABB" w:rsidP="00072ABB">
      <w:pPr>
        <w:rPr>
          <w:rFonts w:ascii="Andale Mono" w:hAnsi="Andale Mono"/>
        </w:rPr>
      </w:pPr>
      <w:r w:rsidRPr="00072ABB">
        <w:rPr>
          <w:rFonts w:ascii="Andale Mono" w:hAnsi="Andale Mono"/>
        </w:rPr>
        <w:t>3.1</w:t>
      </w:r>
      <w:r w:rsidRPr="00072ABB">
        <w:rPr>
          <w:rFonts w:ascii="Andale Mono" w:hAnsi="Andale Mono"/>
        </w:rPr>
        <w:tab/>
        <w:t>IN</w:t>
      </w:r>
      <w:r w:rsidRPr="00072ABB">
        <w:rPr>
          <w:rFonts w:ascii="Andale Mono" w:hAnsi="Andale Mono"/>
        </w:rPr>
        <w:tab/>
        <w:t>PTR</w:t>
      </w:r>
      <w:r w:rsidRPr="00072ABB">
        <w:rPr>
          <w:rFonts w:ascii="Andale Mono" w:hAnsi="Andale Mono"/>
        </w:rPr>
        <w:tab/>
        <w:t>vh3.exam.men.</w:t>
      </w:r>
    </w:p>
    <w:p w14:paraId="3095A96C" w14:textId="77777777" w:rsidR="00072ABB" w:rsidRPr="00072ABB" w:rsidRDefault="00072ABB" w:rsidP="00072ABB">
      <w:pPr>
        <w:rPr>
          <w:rFonts w:ascii="Andale Mono" w:hAnsi="Andale Mono"/>
        </w:rPr>
      </w:pPr>
      <w:r w:rsidRPr="00072ABB">
        <w:rPr>
          <w:rFonts w:ascii="Andale Mono" w:hAnsi="Andale Mono"/>
        </w:rPr>
        <w:t>4.1</w:t>
      </w:r>
      <w:r w:rsidRPr="00072ABB">
        <w:rPr>
          <w:rFonts w:ascii="Andale Mono" w:hAnsi="Andale Mono"/>
        </w:rPr>
        <w:tab/>
        <w:t>IN</w:t>
      </w:r>
      <w:r w:rsidRPr="00072ABB">
        <w:rPr>
          <w:rFonts w:ascii="Andale Mono" w:hAnsi="Andale Mono"/>
        </w:rPr>
        <w:tab/>
        <w:t>PTR</w:t>
      </w:r>
      <w:r w:rsidRPr="00072ABB">
        <w:rPr>
          <w:rFonts w:ascii="Andale Mono" w:hAnsi="Andale Mono"/>
        </w:rPr>
        <w:tab/>
        <w:t>jean.www.exam.men.</w:t>
      </w:r>
    </w:p>
    <w:p w14:paraId="530DF520" w14:textId="789162D5" w:rsidR="00072ABB" w:rsidRDefault="00072ABB" w:rsidP="00072ABB">
      <w:pPr>
        <w:rPr>
          <w:rFonts w:ascii="Andale Mono" w:hAnsi="Andale Mono"/>
        </w:rPr>
      </w:pPr>
      <w:r w:rsidRPr="00072ABB">
        <w:rPr>
          <w:rFonts w:ascii="Andale Mono" w:hAnsi="Andale Mono"/>
        </w:rPr>
        <w:t>5.1</w:t>
      </w:r>
      <w:r w:rsidRPr="00072ABB">
        <w:rPr>
          <w:rFonts w:ascii="Andale Mono" w:hAnsi="Andale Mono"/>
        </w:rPr>
        <w:tab/>
        <w:t>IN</w:t>
      </w:r>
      <w:r w:rsidRPr="00072ABB">
        <w:rPr>
          <w:rFonts w:ascii="Andale Mono" w:hAnsi="Andale Mono"/>
        </w:rPr>
        <w:tab/>
        <w:t>PTR</w:t>
      </w:r>
      <w:r w:rsidRPr="00072ABB">
        <w:rPr>
          <w:rFonts w:ascii="Andale Mono" w:hAnsi="Andale Mono"/>
        </w:rPr>
        <w:tab/>
        <w:t>louis.exam.men.</w:t>
      </w:r>
    </w:p>
    <w:p w14:paraId="43FD7FBB" w14:textId="77777777" w:rsidR="00072ABB" w:rsidRDefault="00072ABB" w:rsidP="00072ABB">
      <w:pPr>
        <w:rPr>
          <w:rFonts w:ascii="Andale Mono" w:hAnsi="Andale Mono"/>
        </w:rPr>
      </w:pPr>
    </w:p>
    <w:p w14:paraId="6F1A06AB" w14:textId="1B546ACD" w:rsidR="00072ABB" w:rsidRDefault="00072ABB" w:rsidP="00072ABB">
      <w:pPr>
        <w:pStyle w:val="Titre2"/>
      </w:pPr>
      <w:bookmarkStart w:id="40" w:name="_Toc504599205"/>
      <w:r>
        <w:t>8.3) Sur le serveur DNS2</w:t>
      </w:r>
      <w:bookmarkEnd w:id="40"/>
    </w:p>
    <w:p w14:paraId="26DCA238" w14:textId="77777777" w:rsidR="00072ABB" w:rsidRPr="00072ABB" w:rsidRDefault="00072ABB" w:rsidP="00072ABB"/>
    <w:p w14:paraId="547EB0E0" w14:textId="4CA6CF51" w:rsidR="00072ABB" w:rsidRDefault="00072ABB" w:rsidP="00072ABB">
      <w:pPr>
        <w:pStyle w:val="Titre3"/>
      </w:pPr>
      <w:bookmarkStart w:id="41" w:name="_Toc504599206"/>
      <w:r>
        <w:t>8.3.1) Fichier /etc/named.conf</w:t>
      </w:r>
      <w:bookmarkEnd w:id="41"/>
    </w:p>
    <w:p w14:paraId="7948164E" w14:textId="77777777" w:rsidR="00072ABB" w:rsidRPr="00072ABB" w:rsidRDefault="00072ABB" w:rsidP="00072ABB"/>
    <w:p w14:paraId="273C1F7D" w14:textId="77777777" w:rsidR="00072ABB" w:rsidRPr="00072ABB" w:rsidRDefault="00072ABB" w:rsidP="00072ABB">
      <w:pPr>
        <w:rPr>
          <w:rFonts w:ascii="Andale Mono" w:hAnsi="Andale Mono"/>
        </w:rPr>
      </w:pPr>
      <w:proofErr w:type="gramStart"/>
      <w:r w:rsidRPr="00072ABB">
        <w:rPr>
          <w:rFonts w:ascii="Andale Mono" w:hAnsi="Andale Mono"/>
        </w:rPr>
        <w:t>options</w:t>
      </w:r>
      <w:proofErr w:type="gramEnd"/>
      <w:r w:rsidRPr="00072ABB">
        <w:rPr>
          <w:rFonts w:ascii="Andale Mono" w:hAnsi="Andale Mono"/>
        </w:rPr>
        <w:t xml:space="preserve"> {</w:t>
      </w:r>
    </w:p>
    <w:p w14:paraId="4890BC00"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listen</w:t>
      </w:r>
      <w:proofErr w:type="gramEnd"/>
      <w:r w:rsidRPr="00072ABB">
        <w:rPr>
          <w:rFonts w:ascii="Andale Mono" w:hAnsi="Andale Mono"/>
        </w:rPr>
        <w:t xml:space="preserve">-on port 53 { 127.0.0.1; </w:t>
      </w:r>
      <w:r w:rsidRPr="00072ABB">
        <w:rPr>
          <w:rFonts w:ascii="Andale Mono" w:hAnsi="Andale Mono"/>
          <w:b/>
        </w:rPr>
        <w:t>10.0.4.2</w:t>
      </w:r>
      <w:r w:rsidRPr="00072ABB">
        <w:rPr>
          <w:rFonts w:ascii="Andale Mono" w:hAnsi="Andale Mono"/>
        </w:rPr>
        <w:t>;};</w:t>
      </w:r>
    </w:p>
    <w:p w14:paraId="738931AD"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directory</w:t>
      </w:r>
      <w:proofErr w:type="gramEnd"/>
      <w:r w:rsidRPr="00072ABB">
        <w:rPr>
          <w:rFonts w:ascii="Andale Mono" w:hAnsi="Andale Mono"/>
        </w:rPr>
        <w:t xml:space="preserve"> </w:t>
      </w:r>
      <w:r w:rsidRPr="00072ABB">
        <w:rPr>
          <w:rFonts w:ascii="Andale Mono" w:hAnsi="Andale Mono"/>
        </w:rPr>
        <w:tab/>
        <w:t>"/var/named";</w:t>
      </w:r>
    </w:p>
    <w:p w14:paraId="7143A657" w14:textId="77777777" w:rsidR="00072ABB" w:rsidRPr="00072ABB" w:rsidRDefault="00072ABB" w:rsidP="00072ABB">
      <w:pPr>
        <w:rPr>
          <w:rFonts w:ascii="Andale Mono" w:hAnsi="Andale Mono"/>
        </w:rPr>
      </w:pPr>
      <w:r w:rsidRPr="00072ABB">
        <w:rPr>
          <w:rFonts w:ascii="Andale Mono" w:hAnsi="Andale Mono"/>
        </w:rPr>
        <w:t>};</w:t>
      </w:r>
    </w:p>
    <w:p w14:paraId="4B515868"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 IN {</w:t>
      </w:r>
    </w:p>
    <w:p w14:paraId="0AB970EA"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hint;</w:t>
      </w:r>
    </w:p>
    <w:p w14:paraId="072D8067"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"named.ca";</w:t>
      </w:r>
    </w:p>
    <w:p w14:paraId="77A39627" w14:textId="77777777" w:rsidR="00072ABB" w:rsidRPr="00072ABB" w:rsidRDefault="00072ABB" w:rsidP="00072ABB">
      <w:pPr>
        <w:rPr>
          <w:rFonts w:ascii="Andale Mono" w:hAnsi="Andale Mono"/>
        </w:rPr>
      </w:pPr>
      <w:r w:rsidRPr="00072ABB">
        <w:rPr>
          <w:rFonts w:ascii="Andale Mono" w:hAnsi="Andale Mono"/>
        </w:rPr>
        <w:t>};</w:t>
      </w:r>
    </w:p>
    <w:p w14:paraId="59C452D9"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"localhost" IN {</w:t>
      </w:r>
    </w:p>
    <w:p w14:paraId="5BAB3243"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51B40F9A"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"named.localhost";</w:t>
      </w:r>
    </w:p>
    <w:p w14:paraId="03C769EE"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allow</w:t>
      </w:r>
      <w:proofErr w:type="gramEnd"/>
      <w:r w:rsidRPr="00072ABB">
        <w:rPr>
          <w:rFonts w:ascii="Andale Mono" w:hAnsi="Andale Mono"/>
        </w:rPr>
        <w:t>-update { none; };</w:t>
      </w:r>
    </w:p>
    <w:p w14:paraId="143780EB" w14:textId="77777777" w:rsidR="00072ABB" w:rsidRPr="00072ABB" w:rsidRDefault="00072ABB" w:rsidP="00072ABB">
      <w:pPr>
        <w:rPr>
          <w:rFonts w:ascii="Andale Mono" w:hAnsi="Andale Mono"/>
        </w:rPr>
      </w:pPr>
      <w:r w:rsidRPr="00072ABB">
        <w:rPr>
          <w:rFonts w:ascii="Andale Mono" w:hAnsi="Andale Mono"/>
        </w:rPr>
        <w:t>};</w:t>
      </w:r>
    </w:p>
    <w:p w14:paraId="3059665A"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"1.0.0.127.in-addr.arpa" IN {</w:t>
      </w:r>
    </w:p>
    <w:p w14:paraId="70B86043"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6C51D4D0"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"named.loopback";</w:t>
      </w:r>
    </w:p>
    <w:p w14:paraId="1A5E0DC0"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allow</w:t>
      </w:r>
      <w:proofErr w:type="gramEnd"/>
      <w:r w:rsidRPr="00072ABB">
        <w:rPr>
          <w:rFonts w:ascii="Andale Mono" w:hAnsi="Andale Mono"/>
        </w:rPr>
        <w:t>-update { none; };</w:t>
      </w:r>
    </w:p>
    <w:p w14:paraId="25423EAA" w14:textId="77777777" w:rsidR="00072ABB" w:rsidRPr="00072ABB" w:rsidRDefault="00072ABB" w:rsidP="00072ABB">
      <w:pPr>
        <w:rPr>
          <w:rFonts w:ascii="Andale Mono" w:hAnsi="Andale Mono"/>
        </w:rPr>
      </w:pPr>
      <w:r w:rsidRPr="00072ABB">
        <w:rPr>
          <w:rFonts w:ascii="Andale Mono" w:hAnsi="Andale Mono"/>
        </w:rPr>
        <w:t>};</w:t>
      </w:r>
    </w:p>
    <w:p w14:paraId="796AD745"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"work.exam.men" {</w:t>
      </w:r>
    </w:p>
    <w:p w14:paraId="12D17844"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08FF8879"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"db.work.exam.men";</w:t>
      </w:r>
    </w:p>
    <w:p w14:paraId="4E232D2C" w14:textId="77777777" w:rsidR="00072ABB" w:rsidRPr="00072ABB" w:rsidRDefault="00072ABB" w:rsidP="00072ABB">
      <w:pPr>
        <w:rPr>
          <w:rFonts w:ascii="Andale Mono" w:hAnsi="Andale Mono"/>
        </w:rPr>
      </w:pPr>
      <w:r w:rsidRPr="00072ABB">
        <w:rPr>
          <w:rFonts w:ascii="Andale Mono" w:hAnsi="Andale Mono"/>
        </w:rPr>
        <w:t>};</w:t>
      </w:r>
    </w:p>
    <w:p w14:paraId="3688D910" w14:textId="77777777" w:rsidR="00072ABB" w:rsidRPr="00072ABB" w:rsidRDefault="00072ABB" w:rsidP="00072ABB">
      <w:pPr>
        <w:rPr>
          <w:rFonts w:ascii="Andale Mono" w:hAnsi="Andale Mono"/>
        </w:rPr>
      </w:pPr>
      <w:proofErr w:type="gramStart"/>
      <w:r w:rsidRPr="00072ABB">
        <w:rPr>
          <w:rFonts w:ascii="Andale Mono" w:hAnsi="Andale Mono"/>
        </w:rPr>
        <w:t>zone</w:t>
      </w:r>
      <w:proofErr w:type="gramEnd"/>
      <w:r w:rsidRPr="00072ABB">
        <w:rPr>
          <w:rFonts w:ascii="Andale Mono" w:hAnsi="Andale Mono"/>
        </w:rPr>
        <w:t xml:space="preserve"> "0.10.in-addr.arpa" {</w:t>
      </w:r>
    </w:p>
    <w:p w14:paraId="3AFBF9C1"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type</w:t>
      </w:r>
      <w:proofErr w:type="gramEnd"/>
      <w:r w:rsidRPr="00072ABB">
        <w:rPr>
          <w:rFonts w:ascii="Andale Mono" w:hAnsi="Andale Mono"/>
        </w:rPr>
        <w:t xml:space="preserve"> master;</w:t>
      </w:r>
    </w:p>
    <w:p w14:paraId="6FA92AC4" w14:textId="77777777" w:rsidR="00072ABB" w:rsidRPr="00072ABB" w:rsidRDefault="00072ABB" w:rsidP="00072ABB">
      <w:pPr>
        <w:rPr>
          <w:rFonts w:ascii="Andale Mono" w:hAnsi="Andale Mono"/>
        </w:rPr>
      </w:pPr>
      <w:r w:rsidRPr="00072ABB">
        <w:rPr>
          <w:rFonts w:ascii="Andale Mono" w:hAnsi="Andale Mono"/>
        </w:rPr>
        <w:tab/>
      </w:r>
      <w:proofErr w:type="gramStart"/>
      <w:r w:rsidRPr="00072ABB">
        <w:rPr>
          <w:rFonts w:ascii="Andale Mono" w:hAnsi="Andale Mono"/>
        </w:rPr>
        <w:t>file</w:t>
      </w:r>
      <w:proofErr w:type="gramEnd"/>
      <w:r w:rsidRPr="00072ABB">
        <w:rPr>
          <w:rFonts w:ascii="Andale Mono" w:hAnsi="Andale Mono"/>
        </w:rPr>
        <w:t xml:space="preserve"> "db.work.exam.men.rev";</w:t>
      </w:r>
    </w:p>
    <w:p w14:paraId="109203C1" w14:textId="47DA903F" w:rsidR="00072ABB" w:rsidRPr="00072ABB" w:rsidRDefault="00072ABB" w:rsidP="00072ABB">
      <w:pPr>
        <w:rPr>
          <w:rFonts w:ascii="Andale Mono" w:hAnsi="Andale Mono"/>
        </w:rPr>
      </w:pPr>
      <w:r w:rsidRPr="00072ABB">
        <w:rPr>
          <w:rFonts w:ascii="Andale Mono" w:hAnsi="Andale Mono"/>
        </w:rPr>
        <w:t>};</w:t>
      </w:r>
    </w:p>
    <w:p w14:paraId="5D8CB7FA" w14:textId="77777777" w:rsidR="00072ABB" w:rsidRDefault="00072ABB" w:rsidP="00072ABB"/>
    <w:p w14:paraId="7A7AE595" w14:textId="57C67752" w:rsidR="00072ABB" w:rsidRDefault="00072ABB" w:rsidP="00072ABB">
      <w:pPr>
        <w:pStyle w:val="Titre3"/>
      </w:pPr>
      <w:bookmarkStart w:id="42" w:name="_Toc504599207"/>
      <w:r>
        <w:t>8.3.2) Fichier /var/named/db.work.exam.men</w:t>
      </w:r>
      <w:bookmarkEnd w:id="42"/>
    </w:p>
    <w:p w14:paraId="73DC57BB" w14:textId="77777777" w:rsidR="00072ABB" w:rsidRDefault="00072ABB" w:rsidP="00072ABB"/>
    <w:p w14:paraId="2B96C425" w14:textId="77777777" w:rsidR="00072ABB" w:rsidRPr="00072ABB" w:rsidRDefault="00072ABB" w:rsidP="00072ABB">
      <w:pPr>
        <w:rPr>
          <w:rFonts w:ascii="Andale Mono" w:hAnsi="Andale Mono"/>
        </w:rPr>
      </w:pPr>
      <w:r w:rsidRPr="00072ABB">
        <w:rPr>
          <w:rFonts w:ascii="Andale Mono" w:hAnsi="Andale Mono"/>
        </w:rPr>
        <w:t>$ORIGIN work.exam.men.</w:t>
      </w:r>
    </w:p>
    <w:p w14:paraId="51EF7F6E" w14:textId="77777777" w:rsidR="00072ABB" w:rsidRPr="00072ABB" w:rsidRDefault="00072ABB" w:rsidP="00072ABB">
      <w:pPr>
        <w:rPr>
          <w:rFonts w:ascii="Andale Mono" w:hAnsi="Andale Mono"/>
        </w:rPr>
      </w:pPr>
      <w:r w:rsidRPr="00072ABB">
        <w:rPr>
          <w:rFonts w:ascii="Andale Mono" w:hAnsi="Andale Mono"/>
        </w:rPr>
        <w:t>$TTL</w:t>
      </w:r>
      <w:r w:rsidRPr="00072ABB">
        <w:rPr>
          <w:rFonts w:ascii="Andale Mono" w:hAnsi="Andale Mono"/>
        </w:rPr>
        <w:tab/>
        <w:t>2D</w:t>
      </w:r>
    </w:p>
    <w:p w14:paraId="6BF87D71" w14:textId="77777777" w:rsidR="00072ABB" w:rsidRPr="00072ABB" w:rsidRDefault="00072ABB" w:rsidP="00072ABB">
      <w:pPr>
        <w:rPr>
          <w:rFonts w:ascii="Andale Mono" w:hAnsi="Andale Mono"/>
        </w:rPr>
      </w:pPr>
      <w:r w:rsidRPr="00072ABB">
        <w:rPr>
          <w:rFonts w:ascii="Andale Mono" w:hAnsi="Andale Mono"/>
        </w:rPr>
        <w:t>work.exam.men.</w:t>
      </w:r>
      <w:r w:rsidRPr="00072ABB">
        <w:rPr>
          <w:rFonts w:ascii="Andale Mono" w:hAnsi="Andale Mono"/>
        </w:rPr>
        <w:tab/>
        <w:t>IN</w:t>
      </w:r>
      <w:r w:rsidRPr="00072ABB">
        <w:rPr>
          <w:rFonts w:ascii="Andale Mono" w:hAnsi="Andale Mono"/>
        </w:rPr>
        <w:tab/>
        <w:t>SOA</w:t>
      </w:r>
      <w:r w:rsidRPr="00072ABB">
        <w:rPr>
          <w:rFonts w:ascii="Andale Mono" w:hAnsi="Andale Mono"/>
        </w:rPr>
        <w:tab/>
        <w:t>ns2.work.exam.men.</w:t>
      </w:r>
      <w:r w:rsidRPr="00072ABB">
        <w:rPr>
          <w:rFonts w:ascii="Andale Mono" w:hAnsi="Andale Mono"/>
        </w:rPr>
        <w:tab/>
        <w:t>root.work.exam.men.</w:t>
      </w:r>
      <w:r w:rsidRPr="00072ABB">
        <w:rPr>
          <w:rFonts w:ascii="Andale Mono" w:hAnsi="Andale Mono"/>
        </w:rPr>
        <w:tab/>
        <w:t>(</w:t>
      </w:r>
    </w:p>
    <w:p w14:paraId="36F15A21"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2012110700</w:t>
      </w:r>
      <w:r w:rsidRPr="00072ABB">
        <w:rPr>
          <w:rFonts w:ascii="Andale Mono" w:hAnsi="Andale Mono"/>
        </w:rPr>
        <w:tab/>
        <w:t>;</w:t>
      </w:r>
      <w:r w:rsidRPr="00072ABB">
        <w:rPr>
          <w:rFonts w:ascii="Andale Mono" w:hAnsi="Andale Mono"/>
        </w:rPr>
        <w:tab/>
        <w:t>Serial</w:t>
      </w:r>
    </w:p>
    <w:p w14:paraId="641B640D"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28800</w:t>
      </w:r>
      <w:r w:rsidRPr="00072ABB">
        <w:rPr>
          <w:rFonts w:ascii="Andale Mono" w:hAnsi="Andale Mono"/>
        </w:rPr>
        <w:tab/>
      </w:r>
      <w:r w:rsidRPr="00072ABB">
        <w:rPr>
          <w:rFonts w:ascii="Andale Mono" w:hAnsi="Andale Mono"/>
        </w:rPr>
        <w:tab/>
        <w:t>;</w:t>
      </w:r>
      <w:r w:rsidRPr="00072ABB">
        <w:rPr>
          <w:rFonts w:ascii="Andale Mono" w:hAnsi="Andale Mono"/>
        </w:rPr>
        <w:tab/>
        <w:t>Refresh</w:t>
      </w:r>
    </w:p>
    <w:p w14:paraId="09DA2C2E"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14400</w:t>
      </w:r>
      <w:r w:rsidRPr="00072ABB">
        <w:rPr>
          <w:rFonts w:ascii="Andale Mono" w:hAnsi="Andale Mono"/>
        </w:rPr>
        <w:tab/>
      </w:r>
      <w:r w:rsidRPr="00072ABB">
        <w:rPr>
          <w:rFonts w:ascii="Andale Mono" w:hAnsi="Andale Mono"/>
        </w:rPr>
        <w:tab/>
        <w:t>;</w:t>
      </w:r>
      <w:r w:rsidRPr="00072ABB">
        <w:rPr>
          <w:rFonts w:ascii="Andale Mono" w:hAnsi="Andale Mono"/>
        </w:rPr>
        <w:tab/>
        <w:t>Retry</w:t>
      </w:r>
    </w:p>
    <w:p w14:paraId="11DD91F1"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3600000</w:t>
      </w:r>
      <w:r w:rsidRPr="00072ABB">
        <w:rPr>
          <w:rFonts w:ascii="Andale Mono" w:hAnsi="Andale Mono"/>
        </w:rPr>
        <w:tab/>
      </w:r>
      <w:r w:rsidRPr="00072ABB">
        <w:rPr>
          <w:rFonts w:ascii="Andale Mono" w:hAnsi="Andale Mono"/>
        </w:rPr>
        <w:tab/>
        <w:t>;</w:t>
      </w:r>
      <w:r w:rsidRPr="00072ABB">
        <w:rPr>
          <w:rFonts w:ascii="Andale Mono" w:hAnsi="Andale Mono"/>
        </w:rPr>
        <w:tab/>
        <w:t>Expire</w:t>
      </w:r>
    </w:p>
    <w:p w14:paraId="7C348AFC" w14:textId="0D03AC92"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7200</w:t>
      </w:r>
      <w:r w:rsidRPr="00072ABB">
        <w:rPr>
          <w:rFonts w:ascii="Andale Mono" w:hAnsi="Andale Mono"/>
        </w:rPr>
        <w:tab/>
        <w:t>)</w:t>
      </w:r>
      <w:r w:rsidRPr="00072ABB">
        <w:rPr>
          <w:rFonts w:ascii="Andale Mono" w:hAnsi="Andale Mono"/>
        </w:rPr>
        <w:tab/>
      </w:r>
      <w:r>
        <w:rPr>
          <w:rFonts w:ascii="Andale Mono" w:hAnsi="Andale Mono"/>
        </w:rPr>
        <w:tab/>
      </w:r>
      <w:r w:rsidRPr="00072ABB">
        <w:rPr>
          <w:rFonts w:ascii="Andale Mono" w:hAnsi="Andale Mono"/>
        </w:rPr>
        <w:t>;</w:t>
      </w:r>
      <w:r w:rsidRPr="00072ABB">
        <w:rPr>
          <w:rFonts w:ascii="Andale Mono" w:hAnsi="Andale Mono"/>
        </w:rPr>
        <w:tab/>
        <w:t>Minimum</w:t>
      </w:r>
    </w:p>
    <w:p w14:paraId="06C4EDD8"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t>IN</w:t>
      </w:r>
      <w:r w:rsidRPr="00072ABB">
        <w:rPr>
          <w:rFonts w:ascii="Andale Mono" w:hAnsi="Andale Mono"/>
        </w:rPr>
        <w:tab/>
        <w:t>NS</w:t>
      </w:r>
      <w:r w:rsidRPr="00072ABB">
        <w:rPr>
          <w:rFonts w:ascii="Andale Mono" w:hAnsi="Andale Mono"/>
        </w:rPr>
        <w:tab/>
        <w:t>ns2.work.exam.men.</w:t>
      </w:r>
    </w:p>
    <w:p w14:paraId="4BE53A87" w14:textId="77777777" w:rsidR="00072ABB" w:rsidRPr="00072ABB" w:rsidRDefault="00072ABB" w:rsidP="00072ABB">
      <w:pPr>
        <w:rPr>
          <w:rFonts w:ascii="Andale Mono" w:hAnsi="Andale Mono"/>
        </w:rPr>
      </w:pPr>
    </w:p>
    <w:p w14:paraId="34033CB0" w14:textId="77777777" w:rsidR="00072ABB" w:rsidRPr="00072ABB" w:rsidRDefault="00072ABB" w:rsidP="00072ABB">
      <w:pPr>
        <w:rPr>
          <w:rFonts w:ascii="Andale Mono" w:hAnsi="Andale Mono"/>
        </w:rPr>
      </w:pPr>
      <w:proofErr w:type="gramStart"/>
      <w:r w:rsidRPr="00072ABB">
        <w:rPr>
          <w:rFonts w:ascii="Andale Mono" w:hAnsi="Andale Mono"/>
        </w:rPr>
        <w:t>ws</w:t>
      </w:r>
      <w:proofErr w:type="gramEnd"/>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10.0.2.2</w:t>
      </w:r>
    </w:p>
    <w:p w14:paraId="7B3BF823" w14:textId="77777777" w:rsidR="00072ABB" w:rsidRPr="00072ABB" w:rsidRDefault="00072ABB" w:rsidP="00072ABB">
      <w:pPr>
        <w:rPr>
          <w:rFonts w:ascii="Andale Mono" w:hAnsi="Andale Mono"/>
        </w:rPr>
      </w:pPr>
      <w:proofErr w:type="gramStart"/>
      <w:r w:rsidRPr="00072ABB">
        <w:rPr>
          <w:rFonts w:ascii="Andale Mono" w:hAnsi="Andale Mono"/>
        </w:rPr>
        <w:t>ns</w:t>
      </w:r>
      <w:proofErr w:type="gramEnd"/>
      <w:r w:rsidRPr="00072ABB">
        <w:rPr>
          <w:rFonts w:ascii="Andale Mono" w:hAnsi="Andale Mono"/>
        </w:rPr>
        <w:t>2</w:t>
      </w:r>
      <w:r w:rsidRPr="00072ABB">
        <w:rPr>
          <w:rFonts w:ascii="Andale Mono" w:hAnsi="Andale Mono"/>
        </w:rPr>
        <w:tab/>
      </w:r>
      <w:r w:rsidRPr="00072ABB">
        <w:rPr>
          <w:rFonts w:ascii="Andale Mono" w:hAnsi="Andale Mono"/>
        </w:rPr>
        <w:tab/>
        <w:t>IN</w:t>
      </w:r>
      <w:r w:rsidRPr="00072ABB">
        <w:rPr>
          <w:rFonts w:ascii="Andale Mono" w:hAnsi="Andale Mono"/>
        </w:rPr>
        <w:tab/>
        <w:t>A</w:t>
      </w:r>
      <w:r w:rsidRPr="00072ABB">
        <w:rPr>
          <w:rFonts w:ascii="Andale Mono" w:hAnsi="Andale Mono"/>
        </w:rPr>
        <w:tab/>
        <w:t>10.0.4.2</w:t>
      </w:r>
    </w:p>
    <w:p w14:paraId="46AB4C81" w14:textId="77777777" w:rsidR="00072ABB" w:rsidRPr="00072ABB" w:rsidRDefault="00072ABB" w:rsidP="00072ABB">
      <w:pPr>
        <w:rPr>
          <w:rFonts w:ascii="Andale Mono" w:hAnsi="Andale Mono"/>
        </w:rPr>
      </w:pPr>
    </w:p>
    <w:p w14:paraId="34A2B905" w14:textId="03B9E144" w:rsidR="00072ABB" w:rsidRPr="00072ABB" w:rsidRDefault="00072ABB" w:rsidP="00072ABB">
      <w:pPr>
        <w:rPr>
          <w:rFonts w:ascii="Andale Mono" w:hAnsi="Andale Mono"/>
        </w:rPr>
      </w:pPr>
      <w:r>
        <w:rPr>
          <w:rFonts w:ascii="Andale Mono" w:hAnsi="Andale Mono"/>
        </w:rPr>
        <w:t>PC_WS</w:t>
      </w:r>
      <w:r>
        <w:rPr>
          <w:rFonts w:ascii="Andale Mono" w:hAnsi="Andale Mono"/>
        </w:rPr>
        <w:tab/>
      </w:r>
      <w:r w:rsidRPr="00072ABB">
        <w:rPr>
          <w:rFonts w:ascii="Andale Mono" w:hAnsi="Andale Mono"/>
        </w:rPr>
        <w:t>IN</w:t>
      </w:r>
      <w:r w:rsidRPr="00072ABB">
        <w:rPr>
          <w:rFonts w:ascii="Andale Mono" w:hAnsi="Andale Mono"/>
        </w:rPr>
        <w:tab/>
        <w:t>CNAME</w:t>
      </w:r>
      <w:r w:rsidRPr="00072ABB">
        <w:rPr>
          <w:rFonts w:ascii="Andale Mono" w:hAnsi="Andale Mono"/>
        </w:rPr>
        <w:tab/>
        <w:t>ws</w:t>
      </w:r>
    </w:p>
    <w:p w14:paraId="671EA40E" w14:textId="61001FB9" w:rsidR="00072ABB" w:rsidRDefault="00072ABB" w:rsidP="00072ABB">
      <w:pPr>
        <w:rPr>
          <w:rFonts w:ascii="Andale Mono" w:hAnsi="Andale Mono"/>
        </w:rPr>
      </w:pPr>
      <w:r w:rsidRPr="00072ABB">
        <w:rPr>
          <w:rFonts w:ascii="Andale Mono" w:hAnsi="Andale Mono"/>
        </w:rPr>
        <w:t>SRV_DNS2</w:t>
      </w:r>
      <w:r w:rsidRPr="00072ABB">
        <w:rPr>
          <w:rFonts w:ascii="Andale Mono" w:hAnsi="Andale Mono"/>
        </w:rPr>
        <w:tab/>
        <w:t>IN</w:t>
      </w:r>
      <w:r w:rsidRPr="00072ABB">
        <w:rPr>
          <w:rFonts w:ascii="Andale Mono" w:hAnsi="Andale Mono"/>
        </w:rPr>
        <w:tab/>
        <w:t>CNAME</w:t>
      </w:r>
      <w:r w:rsidRPr="00072ABB">
        <w:rPr>
          <w:rFonts w:ascii="Andale Mono" w:hAnsi="Andale Mono"/>
        </w:rPr>
        <w:tab/>
        <w:t>ns2</w:t>
      </w:r>
    </w:p>
    <w:p w14:paraId="32644757" w14:textId="77777777" w:rsidR="00072ABB" w:rsidRPr="00072ABB" w:rsidRDefault="00072ABB" w:rsidP="00072ABB">
      <w:pPr>
        <w:rPr>
          <w:rFonts w:ascii="Andale Mono" w:hAnsi="Andale Mono"/>
        </w:rPr>
      </w:pPr>
    </w:p>
    <w:p w14:paraId="5D5B3D37" w14:textId="77777777" w:rsidR="00072ABB" w:rsidRPr="00072ABB" w:rsidRDefault="00072ABB" w:rsidP="00072ABB">
      <w:pPr>
        <w:rPr>
          <w:rFonts w:ascii="Andale Mono" w:hAnsi="Andale Mono"/>
        </w:rPr>
      </w:pPr>
    </w:p>
    <w:p w14:paraId="3F7863A0" w14:textId="77777777" w:rsidR="00072ABB" w:rsidRPr="00072ABB" w:rsidRDefault="00072ABB" w:rsidP="00072ABB">
      <w:pPr>
        <w:rPr>
          <w:rFonts w:ascii="Andale Mono" w:hAnsi="Andale Mono"/>
        </w:rPr>
      </w:pPr>
    </w:p>
    <w:p w14:paraId="5CCDEF5F" w14:textId="756EF139" w:rsidR="00072ABB" w:rsidRDefault="00072ABB">
      <w:r>
        <w:br w:type="page"/>
      </w:r>
    </w:p>
    <w:p w14:paraId="3C28FDD6" w14:textId="77777777" w:rsidR="00072ABB" w:rsidRDefault="00072ABB" w:rsidP="00072ABB"/>
    <w:p w14:paraId="0B9ECFF0" w14:textId="0798D1A5" w:rsidR="00072ABB" w:rsidRDefault="00072ABB" w:rsidP="00072ABB">
      <w:pPr>
        <w:pStyle w:val="Titre3"/>
      </w:pPr>
      <w:bookmarkStart w:id="43" w:name="_Toc504599208"/>
      <w:r>
        <w:t>8.3.3) Fichier /var/named/db.work.exam.men.rev</w:t>
      </w:r>
      <w:bookmarkEnd w:id="43"/>
    </w:p>
    <w:p w14:paraId="669BF1D1" w14:textId="77777777" w:rsidR="00072ABB" w:rsidRDefault="00072ABB" w:rsidP="00072ABB"/>
    <w:p w14:paraId="5A747830" w14:textId="77777777" w:rsidR="00072ABB" w:rsidRPr="00072ABB" w:rsidRDefault="00072ABB" w:rsidP="00072ABB">
      <w:pPr>
        <w:rPr>
          <w:rFonts w:ascii="Andale Mono" w:hAnsi="Andale Mono"/>
        </w:rPr>
      </w:pPr>
      <w:r w:rsidRPr="00072ABB">
        <w:rPr>
          <w:rFonts w:ascii="Andale Mono" w:hAnsi="Andale Mono"/>
        </w:rPr>
        <w:t>$ORIGIN 0.10.in-</w:t>
      </w:r>
      <w:proofErr w:type="gramStart"/>
      <w:r w:rsidRPr="00072ABB">
        <w:rPr>
          <w:rFonts w:ascii="Andale Mono" w:hAnsi="Andale Mono"/>
        </w:rPr>
        <w:t>addr.arpa</w:t>
      </w:r>
      <w:proofErr w:type="gramEnd"/>
      <w:r w:rsidRPr="00072ABB">
        <w:rPr>
          <w:rFonts w:ascii="Andale Mono" w:hAnsi="Andale Mono"/>
        </w:rPr>
        <w:t>.</w:t>
      </w:r>
    </w:p>
    <w:p w14:paraId="4133BEED" w14:textId="77777777" w:rsidR="00072ABB" w:rsidRPr="00072ABB" w:rsidRDefault="00072ABB" w:rsidP="00072ABB">
      <w:pPr>
        <w:rPr>
          <w:rFonts w:ascii="Andale Mono" w:hAnsi="Andale Mono"/>
        </w:rPr>
      </w:pPr>
      <w:r w:rsidRPr="00072ABB">
        <w:rPr>
          <w:rFonts w:ascii="Andale Mono" w:hAnsi="Andale Mono"/>
        </w:rPr>
        <w:t>$TTL</w:t>
      </w:r>
      <w:r w:rsidRPr="00072ABB">
        <w:rPr>
          <w:rFonts w:ascii="Andale Mono" w:hAnsi="Andale Mono"/>
        </w:rPr>
        <w:tab/>
        <w:t>2D</w:t>
      </w:r>
    </w:p>
    <w:p w14:paraId="79305CBE" w14:textId="77777777" w:rsidR="00072ABB" w:rsidRPr="00072ABB" w:rsidRDefault="00072ABB" w:rsidP="00072ABB">
      <w:pPr>
        <w:rPr>
          <w:rFonts w:ascii="Andale Mono" w:hAnsi="Andale Mono"/>
        </w:rPr>
      </w:pPr>
      <w:r w:rsidRPr="00072ABB">
        <w:rPr>
          <w:rFonts w:ascii="Andale Mono" w:hAnsi="Andale Mono"/>
        </w:rPr>
        <w:t>0.10.in-</w:t>
      </w:r>
      <w:proofErr w:type="gramStart"/>
      <w:r w:rsidRPr="00072ABB">
        <w:rPr>
          <w:rFonts w:ascii="Andale Mono" w:hAnsi="Andale Mono"/>
        </w:rPr>
        <w:t>addr.arpa</w:t>
      </w:r>
      <w:proofErr w:type="gramEnd"/>
      <w:r w:rsidRPr="00072ABB">
        <w:rPr>
          <w:rFonts w:ascii="Andale Mono" w:hAnsi="Andale Mono"/>
        </w:rPr>
        <w:t>.</w:t>
      </w:r>
      <w:r w:rsidRPr="00072ABB">
        <w:rPr>
          <w:rFonts w:ascii="Andale Mono" w:hAnsi="Andale Mono"/>
        </w:rPr>
        <w:tab/>
        <w:t>IN</w:t>
      </w:r>
      <w:r w:rsidRPr="00072ABB">
        <w:rPr>
          <w:rFonts w:ascii="Andale Mono" w:hAnsi="Andale Mono"/>
        </w:rPr>
        <w:tab/>
        <w:t>SOA</w:t>
      </w:r>
      <w:r w:rsidRPr="00072ABB">
        <w:rPr>
          <w:rFonts w:ascii="Andale Mono" w:hAnsi="Andale Mono"/>
        </w:rPr>
        <w:tab/>
        <w:t>ns2.work.exam.men.</w:t>
      </w:r>
      <w:r w:rsidRPr="00072ABB">
        <w:rPr>
          <w:rFonts w:ascii="Andale Mono" w:hAnsi="Andale Mono"/>
        </w:rPr>
        <w:tab/>
        <w:t>root.work.exam.men.</w:t>
      </w:r>
      <w:r w:rsidRPr="00072ABB">
        <w:rPr>
          <w:rFonts w:ascii="Andale Mono" w:hAnsi="Andale Mono"/>
        </w:rPr>
        <w:tab/>
        <w:t>(</w:t>
      </w:r>
    </w:p>
    <w:p w14:paraId="4F62CC46"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2012110700</w:t>
      </w:r>
      <w:r w:rsidRPr="00072ABB">
        <w:rPr>
          <w:rFonts w:ascii="Andale Mono" w:hAnsi="Andale Mono"/>
        </w:rPr>
        <w:tab/>
        <w:t>;</w:t>
      </w:r>
      <w:r w:rsidRPr="00072ABB">
        <w:rPr>
          <w:rFonts w:ascii="Andale Mono" w:hAnsi="Andale Mono"/>
        </w:rPr>
        <w:tab/>
        <w:t>Serial</w:t>
      </w:r>
    </w:p>
    <w:p w14:paraId="1C437EF6"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28800</w:t>
      </w:r>
      <w:r w:rsidRPr="00072ABB">
        <w:rPr>
          <w:rFonts w:ascii="Andale Mono" w:hAnsi="Andale Mono"/>
        </w:rPr>
        <w:tab/>
      </w:r>
      <w:r w:rsidRPr="00072ABB">
        <w:rPr>
          <w:rFonts w:ascii="Andale Mono" w:hAnsi="Andale Mono"/>
        </w:rPr>
        <w:tab/>
        <w:t>;</w:t>
      </w:r>
      <w:r w:rsidRPr="00072ABB">
        <w:rPr>
          <w:rFonts w:ascii="Andale Mono" w:hAnsi="Andale Mono"/>
        </w:rPr>
        <w:tab/>
        <w:t>Refresh</w:t>
      </w:r>
    </w:p>
    <w:p w14:paraId="646A5B90"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14400</w:t>
      </w:r>
      <w:r w:rsidRPr="00072ABB">
        <w:rPr>
          <w:rFonts w:ascii="Andale Mono" w:hAnsi="Andale Mono"/>
        </w:rPr>
        <w:tab/>
      </w:r>
      <w:r w:rsidRPr="00072ABB">
        <w:rPr>
          <w:rFonts w:ascii="Andale Mono" w:hAnsi="Andale Mono"/>
        </w:rPr>
        <w:tab/>
        <w:t>;</w:t>
      </w:r>
      <w:r w:rsidRPr="00072ABB">
        <w:rPr>
          <w:rFonts w:ascii="Andale Mono" w:hAnsi="Andale Mono"/>
        </w:rPr>
        <w:tab/>
        <w:t>Retry</w:t>
      </w:r>
    </w:p>
    <w:p w14:paraId="5F4785FE"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t>3600000</w:t>
      </w:r>
      <w:r w:rsidRPr="00072ABB">
        <w:rPr>
          <w:rFonts w:ascii="Andale Mono" w:hAnsi="Andale Mono"/>
        </w:rPr>
        <w:tab/>
      </w:r>
      <w:r w:rsidRPr="00072ABB">
        <w:rPr>
          <w:rFonts w:ascii="Andale Mono" w:hAnsi="Andale Mono"/>
        </w:rPr>
        <w:tab/>
        <w:t>;</w:t>
      </w:r>
      <w:r w:rsidRPr="00072ABB">
        <w:rPr>
          <w:rFonts w:ascii="Andale Mono" w:hAnsi="Andale Mono"/>
        </w:rPr>
        <w:tab/>
        <w:t>Expire</w:t>
      </w:r>
    </w:p>
    <w:p w14:paraId="55EC4394"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r w:rsidRPr="00072ABB">
        <w:rPr>
          <w:rFonts w:ascii="Andale Mono" w:hAnsi="Andale Mono"/>
        </w:rPr>
        <w:tab/>
      </w:r>
      <w:proofErr w:type="gramStart"/>
      <w:r w:rsidRPr="00072ABB">
        <w:rPr>
          <w:rFonts w:ascii="Andale Mono" w:hAnsi="Andale Mono"/>
        </w:rPr>
        <w:t>7200 )</w:t>
      </w:r>
      <w:proofErr w:type="gramEnd"/>
      <w:r w:rsidRPr="00072ABB">
        <w:rPr>
          <w:rFonts w:ascii="Andale Mono" w:hAnsi="Andale Mono"/>
        </w:rPr>
        <w:tab/>
      </w:r>
      <w:r w:rsidRPr="00072ABB">
        <w:rPr>
          <w:rFonts w:ascii="Andale Mono" w:hAnsi="Andale Mono"/>
        </w:rPr>
        <w:tab/>
        <w:t>;</w:t>
      </w:r>
      <w:r w:rsidRPr="00072ABB">
        <w:rPr>
          <w:rFonts w:ascii="Andale Mono" w:hAnsi="Andale Mono"/>
        </w:rPr>
        <w:tab/>
        <w:t>Minimum</w:t>
      </w:r>
    </w:p>
    <w:p w14:paraId="63E96A97" w14:textId="77777777" w:rsidR="00072ABB" w:rsidRPr="00072ABB" w:rsidRDefault="00072ABB" w:rsidP="00072ABB">
      <w:pPr>
        <w:rPr>
          <w:rFonts w:ascii="Andale Mono" w:hAnsi="Andale Mono"/>
        </w:rPr>
      </w:pPr>
      <w:r w:rsidRPr="00072ABB">
        <w:rPr>
          <w:rFonts w:ascii="Andale Mono" w:hAnsi="Andale Mono"/>
        </w:rPr>
        <w:tab/>
      </w:r>
      <w:r w:rsidRPr="00072ABB">
        <w:rPr>
          <w:rFonts w:ascii="Andale Mono" w:hAnsi="Andale Mono"/>
        </w:rPr>
        <w:tab/>
        <w:t>IN</w:t>
      </w:r>
      <w:r w:rsidRPr="00072ABB">
        <w:rPr>
          <w:rFonts w:ascii="Andale Mono" w:hAnsi="Andale Mono"/>
        </w:rPr>
        <w:tab/>
        <w:t>NS</w:t>
      </w:r>
      <w:r w:rsidRPr="00072ABB">
        <w:rPr>
          <w:rFonts w:ascii="Andale Mono" w:hAnsi="Andale Mono"/>
        </w:rPr>
        <w:tab/>
        <w:t>ns2.work.exam.men.</w:t>
      </w:r>
    </w:p>
    <w:p w14:paraId="0CAB1D4B" w14:textId="77777777" w:rsidR="00072ABB" w:rsidRPr="00072ABB" w:rsidRDefault="00072ABB" w:rsidP="00072ABB">
      <w:pPr>
        <w:rPr>
          <w:rFonts w:ascii="Andale Mono" w:hAnsi="Andale Mono"/>
        </w:rPr>
      </w:pPr>
      <w:r w:rsidRPr="00072ABB">
        <w:rPr>
          <w:rFonts w:ascii="Andale Mono" w:hAnsi="Andale Mono"/>
        </w:rPr>
        <w:t>2.2</w:t>
      </w:r>
      <w:r w:rsidRPr="00072ABB">
        <w:rPr>
          <w:rFonts w:ascii="Andale Mono" w:hAnsi="Andale Mono"/>
        </w:rPr>
        <w:tab/>
      </w:r>
      <w:r w:rsidRPr="00072ABB">
        <w:rPr>
          <w:rFonts w:ascii="Andale Mono" w:hAnsi="Andale Mono"/>
        </w:rPr>
        <w:tab/>
        <w:t>IN</w:t>
      </w:r>
      <w:r w:rsidRPr="00072ABB">
        <w:rPr>
          <w:rFonts w:ascii="Andale Mono" w:hAnsi="Andale Mono"/>
        </w:rPr>
        <w:tab/>
        <w:t>PTR</w:t>
      </w:r>
      <w:r w:rsidRPr="00072ABB">
        <w:rPr>
          <w:rFonts w:ascii="Andale Mono" w:hAnsi="Andale Mono"/>
        </w:rPr>
        <w:tab/>
        <w:t>ws.work.exam.men.</w:t>
      </w:r>
    </w:p>
    <w:p w14:paraId="0CAF5DF1" w14:textId="1B8F7215" w:rsidR="00072ABB" w:rsidRDefault="00072ABB" w:rsidP="00072ABB">
      <w:pPr>
        <w:rPr>
          <w:rFonts w:ascii="Andale Mono" w:hAnsi="Andale Mono"/>
        </w:rPr>
      </w:pPr>
      <w:r w:rsidRPr="00072ABB">
        <w:rPr>
          <w:rFonts w:ascii="Andale Mono" w:hAnsi="Andale Mono"/>
        </w:rPr>
        <w:t>2.4</w:t>
      </w:r>
      <w:r w:rsidRPr="00072ABB">
        <w:rPr>
          <w:rFonts w:ascii="Andale Mono" w:hAnsi="Andale Mono"/>
        </w:rPr>
        <w:tab/>
      </w:r>
      <w:r w:rsidRPr="00072ABB">
        <w:rPr>
          <w:rFonts w:ascii="Andale Mono" w:hAnsi="Andale Mono"/>
        </w:rPr>
        <w:tab/>
        <w:t>IN</w:t>
      </w:r>
      <w:r w:rsidRPr="00072ABB">
        <w:rPr>
          <w:rFonts w:ascii="Andale Mono" w:hAnsi="Andale Mono"/>
        </w:rPr>
        <w:tab/>
        <w:t>PTR</w:t>
      </w:r>
      <w:r w:rsidRPr="00072ABB">
        <w:rPr>
          <w:rFonts w:ascii="Andale Mono" w:hAnsi="Andale Mono"/>
        </w:rPr>
        <w:tab/>
        <w:t>ns2.work.exam.men.</w:t>
      </w:r>
    </w:p>
    <w:p w14:paraId="69184D11" w14:textId="77777777" w:rsidR="00072ABB" w:rsidRDefault="00072ABB" w:rsidP="00072ABB">
      <w:pPr>
        <w:rPr>
          <w:rFonts w:ascii="Andale Mono" w:hAnsi="Andale Mono"/>
        </w:rPr>
      </w:pPr>
    </w:p>
    <w:p w14:paraId="64518347" w14:textId="21FA4E19" w:rsidR="00072ABB" w:rsidRDefault="00072ABB" w:rsidP="00072ABB">
      <w:pPr>
        <w:pStyle w:val="Titre2"/>
        <w:rPr>
          <w:rFonts w:ascii="Times New Roman" w:hAnsi="Times New Roman" w:cs="Times New Roman"/>
        </w:rPr>
      </w:pPr>
      <w:bookmarkStart w:id="44" w:name="_Toc504599209"/>
      <w:r>
        <w:rPr>
          <w:rFonts w:ascii="Times New Roman" w:hAnsi="Times New Roman" w:cs="Times New Roman"/>
        </w:rPr>
        <w:t>8.4) Sur le serveur DNS3</w:t>
      </w:r>
      <w:bookmarkEnd w:id="44"/>
    </w:p>
    <w:p w14:paraId="26262F88" w14:textId="0E94AB90" w:rsidR="00072ABB" w:rsidRDefault="00072ABB" w:rsidP="00072ABB">
      <w:pPr>
        <w:pStyle w:val="Titre3"/>
      </w:pPr>
      <w:bookmarkStart w:id="45" w:name="_Toc504599210"/>
      <w:r>
        <w:t>8.4.1) Fichier /etc/named.conf</w:t>
      </w:r>
      <w:bookmarkEnd w:id="45"/>
    </w:p>
    <w:p w14:paraId="1A92D8D2" w14:textId="77777777" w:rsidR="00072ABB" w:rsidRDefault="00072ABB" w:rsidP="00072ABB"/>
    <w:p w14:paraId="462BF99C" w14:textId="77777777" w:rsidR="006A6DB9" w:rsidRPr="006A6DB9" w:rsidRDefault="006A6DB9" w:rsidP="006A6DB9">
      <w:pPr>
        <w:rPr>
          <w:rFonts w:ascii="Andale Mono" w:hAnsi="Andale Mono"/>
        </w:rPr>
      </w:pPr>
      <w:proofErr w:type="gramStart"/>
      <w:r w:rsidRPr="006A6DB9">
        <w:rPr>
          <w:rFonts w:ascii="Andale Mono" w:hAnsi="Andale Mono"/>
        </w:rPr>
        <w:t>options</w:t>
      </w:r>
      <w:proofErr w:type="gramEnd"/>
      <w:r w:rsidRPr="006A6DB9">
        <w:rPr>
          <w:rFonts w:ascii="Andale Mono" w:hAnsi="Andale Mono"/>
        </w:rPr>
        <w:t xml:space="preserve"> {</w:t>
      </w:r>
    </w:p>
    <w:p w14:paraId="2013C1A5"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listen</w:t>
      </w:r>
      <w:proofErr w:type="gramEnd"/>
      <w:r w:rsidRPr="006A6DB9">
        <w:rPr>
          <w:rFonts w:ascii="Andale Mono" w:hAnsi="Andale Mono"/>
        </w:rPr>
        <w:t>-on port 53 { 127.0.0.1; 10.0.3.4;};</w:t>
      </w:r>
    </w:p>
    <w:p w14:paraId="30F8A6F7"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directory</w:t>
      </w:r>
      <w:proofErr w:type="gramEnd"/>
      <w:r w:rsidRPr="006A6DB9">
        <w:rPr>
          <w:rFonts w:ascii="Andale Mono" w:hAnsi="Andale Mono"/>
        </w:rPr>
        <w:t xml:space="preserve"> </w:t>
      </w:r>
      <w:r w:rsidRPr="006A6DB9">
        <w:rPr>
          <w:rFonts w:ascii="Andale Mono" w:hAnsi="Andale Mono"/>
        </w:rPr>
        <w:tab/>
        <w:t>"/var/named";</w:t>
      </w:r>
    </w:p>
    <w:p w14:paraId="4E2A2B45" w14:textId="77777777" w:rsidR="006A6DB9" w:rsidRPr="006A6DB9" w:rsidRDefault="006A6DB9" w:rsidP="006A6DB9">
      <w:pPr>
        <w:rPr>
          <w:rFonts w:ascii="Andale Mono" w:hAnsi="Andale Mono"/>
        </w:rPr>
      </w:pPr>
      <w:r w:rsidRPr="006A6DB9">
        <w:rPr>
          <w:rFonts w:ascii="Andale Mono" w:hAnsi="Andale Mono"/>
        </w:rPr>
        <w:t>};</w:t>
      </w:r>
    </w:p>
    <w:p w14:paraId="42CAD23A" w14:textId="77777777" w:rsidR="006A6DB9" w:rsidRPr="006A6DB9" w:rsidRDefault="006A6DB9" w:rsidP="006A6DB9">
      <w:pPr>
        <w:rPr>
          <w:rFonts w:ascii="Andale Mono" w:hAnsi="Andale Mono"/>
        </w:rPr>
      </w:pPr>
      <w:proofErr w:type="gramStart"/>
      <w:r w:rsidRPr="006A6DB9">
        <w:rPr>
          <w:rFonts w:ascii="Andale Mono" w:hAnsi="Andale Mono"/>
        </w:rPr>
        <w:t>zone</w:t>
      </w:r>
      <w:proofErr w:type="gramEnd"/>
      <w:r w:rsidRPr="006A6DB9">
        <w:rPr>
          <w:rFonts w:ascii="Andale Mono" w:hAnsi="Andale Mono"/>
        </w:rPr>
        <w:t xml:space="preserve"> "." IN {</w:t>
      </w:r>
    </w:p>
    <w:p w14:paraId="79EFE4F1"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type</w:t>
      </w:r>
      <w:proofErr w:type="gramEnd"/>
      <w:r w:rsidRPr="006A6DB9">
        <w:rPr>
          <w:rFonts w:ascii="Andale Mono" w:hAnsi="Andale Mono"/>
        </w:rPr>
        <w:t xml:space="preserve"> hint;</w:t>
      </w:r>
    </w:p>
    <w:p w14:paraId="032EE4A5"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file</w:t>
      </w:r>
      <w:proofErr w:type="gramEnd"/>
      <w:r w:rsidRPr="006A6DB9">
        <w:rPr>
          <w:rFonts w:ascii="Andale Mono" w:hAnsi="Andale Mono"/>
        </w:rPr>
        <w:t xml:space="preserve"> "named.ca";</w:t>
      </w:r>
    </w:p>
    <w:p w14:paraId="3906416B" w14:textId="77777777" w:rsidR="006A6DB9" w:rsidRPr="006A6DB9" w:rsidRDefault="006A6DB9" w:rsidP="006A6DB9">
      <w:pPr>
        <w:rPr>
          <w:rFonts w:ascii="Andale Mono" w:hAnsi="Andale Mono"/>
        </w:rPr>
      </w:pPr>
      <w:r w:rsidRPr="006A6DB9">
        <w:rPr>
          <w:rFonts w:ascii="Andale Mono" w:hAnsi="Andale Mono"/>
        </w:rPr>
        <w:t>};</w:t>
      </w:r>
    </w:p>
    <w:p w14:paraId="4008778C" w14:textId="77777777" w:rsidR="006A6DB9" w:rsidRPr="006A6DB9" w:rsidRDefault="006A6DB9" w:rsidP="006A6DB9">
      <w:pPr>
        <w:rPr>
          <w:rFonts w:ascii="Andale Mono" w:hAnsi="Andale Mono"/>
        </w:rPr>
      </w:pPr>
      <w:proofErr w:type="gramStart"/>
      <w:r w:rsidRPr="006A6DB9">
        <w:rPr>
          <w:rFonts w:ascii="Andale Mono" w:hAnsi="Andale Mono"/>
        </w:rPr>
        <w:t>zone</w:t>
      </w:r>
      <w:proofErr w:type="gramEnd"/>
      <w:r w:rsidRPr="006A6DB9">
        <w:rPr>
          <w:rFonts w:ascii="Andale Mono" w:hAnsi="Andale Mono"/>
        </w:rPr>
        <w:t xml:space="preserve"> "localhost" IN {</w:t>
      </w:r>
    </w:p>
    <w:p w14:paraId="1FDEFFE4"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type</w:t>
      </w:r>
      <w:proofErr w:type="gramEnd"/>
      <w:r w:rsidRPr="006A6DB9">
        <w:rPr>
          <w:rFonts w:ascii="Andale Mono" w:hAnsi="Andale Mono"/>
        </w:rPr>
        <w:t xml:space="preserve"> master;</w:t>
      </w:r>
    </w:p>
    <w:p w14:paraId="490B92FD"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file</w:t>
      </w:r>
      <w:proofErr w:type="gramEnd"/>
      <w:r w:rsidRPr="006A6DB9">
        <w:rPr>
          <w:rFonts w:ascii="Andale Mono" w:hAnsi="Andale Mono"/>
        </w:rPr>
        <w:t xml:space="preserve"> "named.localhost";</w:t>
      </w:r>
    </w:p>
    <w:p w14:paraId="5C12C07C"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allow</w:t>
      </w:r>
      <w:proofErr w:type="gramEnd"/>
      <w:r w:rsidRPr="006A6DB9">
        <w:rPr>
          <w:rFonts w:ascii="Andale Mono" w:hAnsi="Andale Mono"/>
        </w:rPr>
        <w:t>-update { none; };</w:t>
      </w:r>
    </w:p>
    <w:p w14:paraId="566F4750" w14:textId="77777777" w:rsidR="006A6DB9" w:rsidRPr="006A6DB9" w:rsidRDefault="006A6DB9" w:rsidP="006A6DB9">
      <w:pPr>
        <w:rPr>
          <w:rFonts w:ascii="Andale Mono" w:hAnsi="Andale Mono"/>
        </w:rPr>
      </w:pPr>
      <w:r w:rsidRPr="006A6DB9">
        <w:rPr>
          <w:rFonts w:ascii="Andale Mono" w:hAnsi="Andale Mono"/>
        </w:rPr>
        <w:t>};</w:t>
      </w:r>
    </w:p>
    <w:p w14:paraId="060FA1FB" w14:textId="77777777" w:rsidR="006A6DB9" w:rsidRPr="006A6DB9" w:rsidRDefault="006A6DB9" w:rsidP="006A6DB9">
      <w:pPr>
        <w:rPr>
          <w:rFonts w:ascii="Andale Mono" w:hAnsi="Andale Mono"/>
        </w:rPr>
      </w:pPr>
      <w:proofErr w:type="gramStart"/>
      <w:r w:rsidRPr="006A6DB9">
        <w:rPr>
          <w:rFonts w:ascii="Andale Mono" w:hAnsi="Andale Mono"/>
        </w:rPr>
        <w:t>zone</w:t>
      </w:r>
      <w:proofErr w:type="gramEnd"/>
      <w:r w:rsidRPr="006A6DB9">
        <w:rPr>
          <w:rFonts w:ascii="Andale Mono" w:hAnsi="Andale Mono"/>
        </w:rPr>
        <w:t xml:space="preserve"> "1.0.0.127.in-addr.arpa" IN {</w:t>
      </w:r>
    </w:p>
    <w:p w14:paraId="20C5CC76"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type</w:t>
      </w:r>
      <w:proofErr w:type="gramEnd"/>
      <w:r w:rsidRPr="006A6DB9">
        <w:rPr>
          <w:rFonts w:ascii="Andale Mono" w:hAnsi="Andale Mono"/>
        </w:rPr>
        <w:t xml:space="preserve"> master;</w:t>
      </w:r>
    </w:p>
    <w:p w14:paraId="5F41A022"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file</w:t>
      </w:r>
      <w:proofErr w:type="gramEnd"/>
      <w:r w:rsidRPr="006A6DB9">
        <w:rPr>
          <w:rFonts w:ascii="Andale Mono" w:hAnsi="Andale Mono"/>
        </w:rPr>
        <w:t xml:space="preserve"> "named.loopback";</w:t>
      </w:r>
    </w:p>
    <w:p w14:paraId="73A92D50"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allow</w:t>
      </w:r>
      <w:proofErr w:type="gramEnd"/>
      <w:r w:rsidRPr="006A6DB9">
        <w:rPr>
          <w:rFonts w:ascii="Andale Mono" w:hAnsi="Andale Mono"/>
        </w:rPr>
        <w:t>-update { none; };</w:t>
      </w:r>
    </w:p>
    <w:p w14:paraId="3C3C44A8" w14:textId="77777777" w:rsidR="006A6DB9" w:rsidRPr="006A6DB9" w:rsidRDefault="006A6DB9" w:rsidP="006A6DB9">
      <w:pPr>
        <w:rPr>
          <w:rFonts w:ascii="Andale Mono" w:hAnsi="Andale Mono"/>
        </w:rPr>
      </w:pPr>
      <w:r w:rsidRPr="006A6DB9">
        <w:rPr>
          <w:rFonts w:ascii="Andale Mono" w:hAnsi="Andale Mono"/>
        </w:rPr>
        <w:t>};</w:t>
      </w:r>
    </w:p>
    <w:p w14:paraId="6F22BEC4" w14:textId="77777777" w:rsidR="006A6DB9" w:rsidRPr="006A6DB9" w:rsidRDefault="006A6DB9" w:rsidP="006A6DB9">
      <w:pPr>
        <w:rPr>
          <w:rFonts w:ascii="Andale Mono" w:hAnsi="Andale Mono"/>
        </w:rPr>
      </w:pPr>
      <w:proofErr w:type="gramStart"/>
      <w:r w:rsidRPr="006A6DB9">
        <w:rPr>
          <w:rFonts w:ascii="Andale Mono" w:hAnsi="Andale Mono"/>
        </w:rPr>
        <w:t>zone</w:t>
      </w:r>
      <w:proofErr w:type="gramEnd"/>
      <w:r w:rsidRPr="006A6DB9">
        <w:rPr>
          <w:rFonts w:ascii="Andale Mono" w:hAnsi="Andale Mono"/>
        </w:rPr>
        <w:t xml:space="preserve"> "exam.men" IN {</w:t>
      </w:r>
    </w:p>
    <w:p w14:paraId="22FD47F6"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type</w:t>
      </w:r>
      <w:proofErr w:type="gramEnd"/>
      <w:r w:rsidRPr="006A6DB9">
        <w:rPr>
          <w:rFonts w:ascii="Andale Mono" w:hAnsi="Andale Mono"/>
        </w:rPr>
        <w:t xml:space="preserve"> slave;</w:t>
      </w:r>
    </w:p>
    <w:p w14:paraId="69BE6B6D"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masters</w:t>
      </w:r>
      <w:proofErr w:type="gramEnd"/>
      <w:r w:rsidRPr="006A6DB9">
        <w:rPr>
          <w:rFonts w:ascii="Andale Mono" w:hAnsi="Andale Mono"/>
        </w:rPr>
        <w:t xml:space="preserve"> {10.0.3.2;};</w:t>
      </w:r>
    </w:p>
    <w:p w14:paraId="492C243E"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file</w:t>
      </w:r>
      <w:proofErr w:type="gramEnd"/>
      <w:r w:rsidRPr="006A6DB9">
        <w:rPr>
          <w:rFonts w:ascii="Andale Mono" w:hAnsi="Andale Mono"/>
        </w:rPr>
        <w:t xml:space="preserve"> "slaves/db.exam.men";</w:t>
      </w:r>
    </w:p>
    <w:p w14:paraId="3D772ABA" w14:textId="77777777" w:rsidR="006A6DB9" w:rsidRPr="006A6DB9" w:rsidRDefault="006A6DB9" w:rsidP="006A6DB9">
      <w:pPr>
        <w:rPr>
          <w:rFonts w:ascii="Andale Mono" w:hAnsi="Andale Mono"/>
        </w:rPr>
      </w:pPr>
      <w:r w:rsidRPr="006A6DB9">
        <w:rPr>
          <w:rFonts w:ascii="Andale Mono" w:hAnsi="Andale Mono"/>
        </w:rPr>
        <w:t>};</w:t>
      </w:r>
    </w:p>
    <w:p w14:paraId="1FAEF0FF" w14:textId="77777777" w:rsidR="006A6DB9" w:rsidRPr="006A6DB9" w:rsidRDefault="006A6DB9" w:rsidP="006A6DB9">
      <w:pPr>
        <w:rPr>
          <w:rFonts w:ascii="Andale Mono" w:hAnsi="Andale Mono"/>
        </w:rPr>
      </w:pPr>
      <w:proofErr w:type="gramStart"/>
      <w:r w:rsidRPr="006A6DB9">
        <w:rPr>
          <w:rFonts w:ascii="Andale Mono" w:hAnsi="Andale Mono"/>
        </w:rPr>
        <w:t>zone</w:t>
      </w:r>
      <w:proofErr w:type="gramEnd"/>
      <w:r w:rsidRPr="006A6DB9">
        <w:rPr>
          <w:rFonts w:ascii="Andale Mono" w:hAnsi="Andale Mono"/>
        </w:rPr>
        <w:t xml:space="preserve"> "0.10.in-addr.arpa" IN {</w:t>
      </w:r>
    </w:p>
    <w:p w14:paraId="15602ECC"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type</w:t>
      </w:r>
      <w:proofErr w:type="gramEnd"/>
      <w:r w:rsidRPr="006A6DB9">
        <w:rPr>
          <w:rFonts w:ascii="Andale Mono" w:hAnsi="Andale Mono"/>
        </w:rPr>
        <w:t xml:space="preserve"> slave;</w:t>
      </w:r>
    </w:p>
    <w:p w14:paraId="25EFF884" w14:textId="77777777" w:rsidR="006A6DB9" w:rsidRPr="006A6DB9"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masters</w:t>
      </w:r>
      <w:proofErr w:type="gramEnd"/>
      <w:r w:rsidRPr="006A6DB9">
        <w:rPr>
          <w:rFonts w:ascii="Andale Mono" w:hAnsi="Andale Mono"/>
        </w:rPr>
        <w:t xml:space="preserve"> {10.0.3.2;};</w:t>
      </w:r>
    </w:p>
    <w:p w14:paraId="78865A6C" w14:textId="021DA078" w:rsidR="00072ABB" w:rsidRDefault="006A6DB9" w:rsidP="006A6DB9">
      <w:pPr>
        <w:rPr>
          <w:rFonts w:ascii="Andale Mono" w:hAnsi="Andale Mono"/>
        </w:rPr>
      </w:pPr>
      <w:r w:rsidRPr="006A6DB9">
        <w:rPr>
          <w:rFonts w:ascii="Andale Mono" w:hAnsi="Andale Mono"/>
        </w:rPr>
        <w:tab/>
      </w:r>
      <w:proofErr w:type="gramStart"/>
      <w:r w:rsidRPr="006A6DB9">
        <w:rPr>
          <w:rFonts w:ascii="Andale Mono" w:hAnsi="Andale Mono"/>
        </w:rPr>
        <w:t>file</w:t>
      </w:r>
      <w:proofErr w:type="gramEnd"/>
      <w:r w:rsidRPr="006A6DB9">
        <w:rPr>
          <w:rFonts w:ascii="Andale Mono" w:hAnsi="Andale Mono"/>
        </w:rPr>
        <w:t xml:space="preserve"> "slaves/db.exam.men.rev";</w:t>
      </w:r>
    </w:p>
    <w:p w14:paraId="45A1DE21" w14:textId="77777777" w:rsidR="006A6DB9" w:rsidRDefault="006A6DB9" w:rsidP="006A6DB9">
      <w:pPr>
        <w:rPr>
          <w:rFonts w:ascii="Andale Mono" w:hAnsi="Andale Mono"/>
        </w:rPr>
      </w:pPr>
    </w:p>
    <w:p w14:paraId="3A4FC815" w14:textId="617B8789" w:rsidR="006A6DB9" w:rsidRDefault="006A6DB9" w:rsidP="006A6DB9">
      <w:r>
        <w:br w:type="page"/>
      </w:r>
    </w:p>
    <w:p w14:paraId="338B0101" w14:textId="7E8578E3" w:rsidR="006A6DB9" w:rsidRDefault="006A6DB9" w:rsidP="006A6DB9">
      <w:pPr>
        <w:pStyle w:val="Titre3"/>
      </w:pPr>
      <w:bookmarkStart w:id="46" w:name="_Toc504599211"/>
      <w:r>
        <w:lastRenderedPageBreak/>
        <w:t>8.4.2) Fichier /var/named/slaves/db.exam.men</w:t>
      </w:r>
      <w:bookmarkEnd w:id="46"/>
    </w:p>
    <w:p w14:paraId="520ED539" w14:textId="77777777" w:rsidR="006A6DB9" w:rsidRPr="006A6DB9" w:rsidRDefault="006A6DB9" w:rsidP="006A6DB9">
      <w:pPr>
        <w:rPr>
          <w:rFonts w:ascii="Andale Mono" w:hAnsi="Andale Mono"/>
        </w:rPr>
      </w:pPr>
      <w:r w:rsidRPr="006A6DB9">
        <w:rPr>
          <w:rFonts w:ascii="Andale Mono" w:hAnsi="Andale Mono"/>
        </w:rPr>
        <w:t>$</w:t>
      </w:r>
      <w:proofErr w:type="gramStart"/>
      <w:r w:rsidRPr="006A6DB9">
        <w:rPr>
          <w:rFonts w:ascii="Andale Mono" w:hAnsi="Andale Mono"/>
        </w:rPr>
        <w:t>ORIGIN .</w:t>
      </w:r>
      <w:proofErr w:type="gramEnd"/>
    </w:p>
    <w:p w14:paraId="1E16D1B0" w14:textId="77777777" w:rsidR="006A6DB9" w:rsidRPr="006A6DB9" w:rsidRDefault="006A6DB9" w:rsidP="006A6DB9">
      <w:pPr>
        <w:rPr>
          <w:rFonts w:ascii="Andale Mono" w:hAnsi="Andale Mono"/>
        </w:rPr>
      </w:pPr>
      <w:r w:rsidRPr="006A6DB9">
        <w:rPr>
          <w:rFonts w:ascii="Andale Mono" w:hAnsi="Andale Mono"/>
        </w:rPr>
        <w:t>$TTL 172800</w:t>
      </w:r>
      <w:r w:rsidRPr="006A6DB9">
        <w:rPr>
          <w:rFonts w:ascii="Andale Mono" w:hAnsi="Andale Mono"/>
        </w:rPr>
        <w:tab/>
        <w:t>; 2 days</w:t>
      </w:r>
    </w:p>
    <w:p w14:paraId="6C770894" w14:textId="77777777" w:rsidR="006A6DB9" w:rsidRPr="006A6DB9" w:rsidRDefault="006A6DB9" w:rsidP="006A6DB9">
      <w:pPr>
        <w:rPr>
          <w:rFonts w:ascii="Andale Mono" w:hAnsi="Andale Mono"/>
        </w:rPr>
      </w:pPr>
      <w:r w:rsidRPr="006A6DB9">
        <w:rPr>
          <w:rFonts w:ascii="Andale Mono" w:hAnsi="Andale Mono"/>
        </w:rPr>
        <w:t>exam.men</w:t>
      </w:r>
      <w:r w:rsidRPr="006A6DB9">
        <w:rPr>
          <w:rFonts w:ascii="Andale Mono" w:hAnsi="Andale Mono"/>
        </w:rPr>
        <w:tab/>
      </w:r>
      <w:r w:rsidRPr="006A6DB9">
        <w:rPr>
          <w:rFonts w:ascii="Andale Mono" w:hAnsi="Andale Mono"/>
        </w:rPr>
        <w:tab/>
        <w:t>IN SOA</w:t>
      </w:r>
      <w:r w:rsidRPr="006A6DB9">
        <w:rPr>
          <w:rFonts w:ascii="Andale Mono" w:hAnsi="Andale Mono"/>
        </w:rPr>
        <w:tab/>
        <w:t>ns1.exam.men. root.exam.men. (</w:t>
      </w:r>
    </w:p>
    <w:p w14:paraId="2D910616"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2012110702 ; serial</w:t>
      </w:r>
    </w:p>
    <w:p w14:paraId="2FA33842"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28800   </w:t>
      </w:r>
      <w:proofErr w:type="gramStart"/>
      <w:r w:rsidRPr="006A6DB9">
        <w:rPr>
          <w:rFonts w:ascii="Andale Mono" w:hAnsi="Andale Mono"/>
        </w:rPr>
        <w:t xml:space="preserve">   ;</w:t>
      </w:r>
      <w:proofErr w:type="gramEnd"/>
      <w:r w:rsidRPr="006A6DB9">
        <w:rPr>
          <w:rFonts w:ascii="Andale Mono" w:hAnsi="Andale Mono"/>
        </w:rPr>
        <w:t xml:space="preserve"> refresh (8 hours)</w:t>
      </w:r>
    </w:p>
    <w:p w14:paraId="23B213A5"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14400   </w:t>
      </w:r>
      <w:proofErr w:type="gramStart"/>
      <w:r w:rsidRPr="006A6DB9">
        <w:rPr>
          <w:rFonts w:ascii="Andale Mono" w:hAnsi="Andale Mono"/>
        </w:rPr>
        <w:t xml:space="preserve">   ;</w:t>
      </w:r>
      <w:proofErr w:type="gramEnd"/>
      <w:r w:rsidRPr="006A6DB9">
        <w:rPr>
          <w:rFonts w:ascii="Andale Mono" w:hAnsi="Andale Mono"/>
        </w:rPr>
        <w:t xml:space="preserve"> retry (4 hours)</w:t>
      </w:r>
    </w:p>
    <w:p w14:paraId="01A8685A"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3600000 </w:t>
      </w:r>
      <w:proofErr w:type="gramStart"/>
      <w:r w:rsidRPr="006A6DB9">
        <w:rPr>
          <w:rFonts w:ascii="Andale Mono" w:hAnsi="Andale Mono"/>
        </w:rPr>
        <w:t xml:space="preserve">   ;</w:t>
      </w:r>
      <w:proofErr w:type="gramEnd"/>
      <w:r w:rsidRPr="006A6DB9">
        <w:rPr>
          <w:rFonts w:ascii="Andale Mono" w:hAnsi="Andale Mono"/>
        </w:rPr>
        <w:t xml:space="preserve"> expire (5 weeks 6 days 16 hours)</w:t>
      </w:r>
    </w:p>
    <w:p w14:paraId="1150DACE" w14:textId="4123F3A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7200    </w:t>
      </w:r>
      <w:proofErr w:type="gramStart"/>
      <w:r w:rsidRPr="006A6DB9">
        <w:rPr>
          <w:rFonts w:ascii="Andale Mono" w:hAnsi="Andale Mono"/>
        </w:rPr>
        <w:t xml:space="preserve">   ;</w:t>
      </w:r>
      <w:proofErr w:type="gramEnd"/>
      <w:r w:rsidRPr="006A6DB9">
        <w:rPr>
          <w:rFonts w:ascii="Andale Mono" w:hAnsi="Andale Mono"/>
        </w:rPr>
        <w:t xml:space="preserve"> minimum (2 hours)</w:t>
      </w:r>
      <w:r>
        <w:rPr>
          <w:rFonts w:ascii="Andale Mono" w:hAnsi="Andale Mono"/>
        </w:rPr>
        <w:t xml:space="preserve"> </w:t>
      </w:r>
      <w:r w:rsidRPr="006A6DB9">
        <w:rPr>
          <w:rFonts w:ascii="Andale Mono" w:hAnsi="Andale Mono"/>
        </w:rPr>
        <w:t>)</w:t>
      </w:r>
    </w:p>
    <w:p w14:paraId="65E6DB20"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ns1.exam.men.</w:t>
      </w:r>
    </w:p>
    <w:p w14:paraId="64714B5A"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ns3.exam.men.</w:t>
      </w:r>
    </w:p>
    <w:p w14:paraId="6964B36E" w14:textId="77777777" w:rsidR="006A6DB9" w:rsidRPr="006A6DB9" w:rsidRDefault="006A6DB9" w:rsidP="006A6DB9">
      <w:pPr>
        <w:rPr>
          <w:rFonts w:ascii="Andale Mono" w:hAnsi="Andale Mono"/>
        </w:rPr>
      </w:pPr>
      <w:r w:rsidRPr="006A6DB9">
        <w:rPr>
          <w:rFonts w:ascii="Andale Mono" w:hAnsi="Andale Mono"/>
        </w:rPr>
        <w:t>$ORIGIN exam.men.</w:t>
      </w:r>
    </w:p>
    <w:p w14:paraId="574466D7" w14:textId="77777777" w:rsidR="006A6DB9" w:rsidRPr="006A6DB9" w:rsidRDefault="006A6DB9" w:rsidP="006A6DB9">
      <w:pPr>
        <w:rPr>
          <w:rFonts w:ascii="Andale Mono" w:hAnsi="Andale Mono"/>
        </w:rPr>
      </w:pPr>
      <w:proofErr w:type="gramStart"/>
      <w:r w:rsidRPr="006A6DB9">
        <w:rPr>
          <w:rFonts w:ascii="Andale Mono" w:hAnsi="Andale Mono"/>
        </w:rPr>
        <w:t>dhcp</w:t>
      </w:r>
      <w:proofErr w:type="gramEnd"/>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10.0.3.3</w:t>
      </w:r>
    </w:p>
    <w:p w14:paraId="762A24D0" w14:textId="45F4E6BA" w:rsidR="006A6DB9" w:rsidRPr="006A6DB9" w:rsidRDefault="006A6DB9" w:rsidP="006A6DB9">
      <w:pPr>
        <w:rPr>
          <w:rFonts w:ascii="Andale Mono" w:hAnsi="Andale Mono"/>
        </w:rPr>
      </w:pPr>
      <w:proofErr w:type="gramStart"/>
      <w:r>
        <w:rPr>
          <w:rFonts w:ascii="Andale Mono" w:hAnsi="Andale Mono"/>
        </w:rPr>
        <w:t>louis</w:t>
      </w:r>
      <w:proofErr w:type="gramEnd"/>
      <w:r>
        <w:rPr>
          <w:rFonts w:ascii="Andale Mono" w:hAnsi="Andale Mono"/>
        </w:rPr>
        <w:tab/>
      </w:r>
      <w:r>
        <w:rPr>
          <w:rFonts w:ascii="Andale Mono" w:hAnsi="Andale Mono"/>
        </w:rPr>
        <w:tab/>
      </w:r>
      <w:r w:rsidRPr="006A6DB9">
        <w:rPr>
          <w:rFonts w:ascii="Andale Mono" w:hAnsi="Andale Mono"/>
        </w:rPr>
        <w:t>A</w:t>
      </w:r>
      <w:r w:rsidRPr="006A6DB9">
        <w:rPr>
          <w:rFonts w:ascii="Andale Mono" w:hAnsi="Andale Mono"/>
        </w:rPr>
        <w:tab/>
        <w:t>10.0.1.5</w:t>
      </w:r>
    </w:p>
    <w:p w14:paraId="49D3302E" w14:textId="77777777" w:rsidR="006A6DB9" w:rsidRPr="006A6DB9" w:rsidRDefault="006A6DB9" w:rsidP="006A6DB9">
      <w:pPr>
        <w:rPr>
          <w:rFonts w:ascii="Andale Mono" w:hAnsi="Andale Mono"/>
        </w:rPr>
      </w:pPr>
      <w:proofErr w:type="gramStart"/>
      <w:r w:rsidRPr="006A6DB9">
        <w:rPr>
          <w:rFonts w:ascii="Andale Mono" w:hAnsi="Andale Mono"/>
        </w:rPr>
        <w:t>ns</w:t>
      </w:r>
      <w:proofErr w:type="gramEnd"/>
      <w:r w:rsidRPr="006A6DB9">
        <w:rPr>
          <w:rFonts w:ascii="Andale Mono" w:hAnsi="Andale Mono"/>
        </w:rPr>
        <w:t>1</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10.0.3.2</w:t>
      </w:r>
    </w:p>
    <w:p w14:paraId="45EC2EDA" w14:textId="77777777" w:rsidR="006A6DB9" w:rsidRPr="006A6DB9" w:rsidRDefault="006A6DB9" w:rsidP="006A6DB9">
      <w:pPr>
        <w:rPr>
          <w:rFonts w:ascii="Andale Mono" w:hAnsi="Andale Mono"/>
        </w:rPr>
      </w:pPr>
      <w:proofErr w:type="gramStart"/>
      <w:r w:rsidRPr="006A6DB9">
        <w:rPr>
          <w:rFonts w:ascii="Andale Mono" w:hAnsi="Andale Mono"/>
        </w:rPr>
        <w:t>ns</w:t>
      </w:r>
      <w:proofErr w:type="gramEnd"/>
      <w:r w:rsidRPr="006A6DB9">
        <w:rPr>
          <w:rFonts w:ascii="Andale Mono" w:hAnsi="Andale Mono"/>
        </w:rPr>
        <w:t>3</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10.0.3.4</w:t>
      </w:r>
    </w:p>
    <w:p w14:paraId="10CE2861" w14:textId="77777777" w:rsidR="006A6DB9" w:rsidRPr="006A6DB9" w:rsidRDefault="006A6DB9" w:rsidP="006A6DB9">
      <w:pPr>
        <w:rPr>
          <w:rFonts w:ascii="Andale Mono" w:hAnsi="Andale Mono"/>
        </w:rPr>
      </w:pPr>
      <w:r w:rsidRPr="006A6DB9">
        <w:rPr>
          <w:rFonts w:ascii="Andale Mono" w:hAnsi="Andale Mono"/>
        </w:rPr>
        <w:t>SRV_DHCP</w:t>
      </w:r>
      <w:r w:rsidRPr="006A6DB9">
        <w:rPr>
          <w:rFonts w:ascii="Andale Mono" w:hAnsi="Andale Mono"/>
        </w:rPr>
        <w:tab/>
      </w:r>
      <w:r w:rsidRPr="006A6DB9">
        <w:rPr>
          <w:rFonts w:ascii="Andale Mono" w:hAnsi="Andale Mono"/>
        </w:rPr>
        <w:tab/>
        <w:t>CNAME</w:t>
      </w:r>
      <w:r w:rsidRPr="006A6DB9">
        <w:rPr>
          <w:rFonts w:ascii="Andale Mono" w:hAnsi="Andale Mono"/>
        </w:rPr>
        <w:tab/>
        <w:t>dhcp</w:t>
      </w:r>
    </w:p>
    <w:p w14:paraId="4FEFDA25" w14:textId="77777777" w:rsidR="006A6DB9" w:rsidRPr="006A6DB9" w:rsidRDefault="006A6DB9" w:rsidP="006A6DB9">
      <w:pPr>
        <w:rPr>
          <w:rFonts w:ascii="Andale Mono" w:hAnsi="Andale Mono"/>
        </w:rPr>
      </w:pPr>
      <w:r w:rsidRPr="006A6DB9">
        <w:rPr>
          <w:rFonts w:ascii="Andale Mono" w:hAnsi="Andale Mono"/>
        </w:rPr>
        <w:t>SRV_DNS1</w:t>
      </w:r>
      <w:r w:rsidRPr="006A6DB9">
        <w:rPr>
          <w:rFonts w:ascii="Andale Mono" w:hAnsi="Andale Mono"/>
        </w:rPr>
        <w:tab/>
      </w:r>
      <w:r w:rsidRPr="006A6DB9">
        <w:rPr>
          <w:rFonts w:ascii="Andale Mono" w:hAnsi="Andale Mono"/>
        </w:rPr>
        <w:tab/>
        <w:t>CNAME</w:t>
      </w:r>
      <w:r w:rsidRPr="006A6DB9">
        <w:rPr>
          <w:rFonts w:ascii="Andale Mono" w:hAnsi="Andale Mono"/>
        </w:rPr>
        <w:tab/>
        <w:t>ns1</w:t>
      </w:r>
    </w:p>
    <w:p w14:paraId="3F908D2A" w14:textId="77777777" w:rsidR="006A6DB9" w:rsidRPr="006A6DB9" w:rsidRDefault="006A6DB9" w:rsidP="006A6DB9">
      <w:pPr>
        <w:rPr>
          <w:rFonts w:ascii="Andale Mono" w:hAnsi="Andale Mono"/>
        </w:rPr>
      </w:pPr>
      <w:r w:rsidRPr="006A6DB9">
        <w:rPr>
          <w:rFonts w:ascii="Andale Mono" w:hAnsi="Andale Mono"/>
        </w:rPr>
        <w:t>SRV_DNS3</w:t>
      </w:r>
      <w:r w:rsidRPr="006A6DB9">
        <w:rPr>
          <w:rFonts w:ascii="Andale Mono" w:hAnsi="Andale Mono"/>
        </w:rPr>
        <w:tab/>
      </w:r>
      <w:r w:rsidRPr="006A6DB9">
        <w:rPr>
          <w:rFonts w:ascii="Andale Mono" w:hAnsi="Andale Mono"/>
        </w:rPr>
        <w:tab/>
        <w:t>CNAME</w:t>
      </w:r>
      <w:r w:rsidRPr="006A6DB9">
        <w:rPr>
          <w:rFonts w:ascii="Andale Mono" w:hAnsi="Andale Mono"/>
        </w:rPr>
        <w:tab/>
        <w:t>ns3</w:t>
      </w:r>
    </w:p>
    <w:p w14:paraId="2784684A" w14:textId="59B395F8" w:rsidR="006A6DB9" w:rsidRPr="006A6DB9" w:rsidRDefault="006A6DB9" w:rsidP="006A6DB9">
      <w:pPr>
        <w:rPr>
          <w:rFonts w:ascii="Andale Mono" w:hAnsi="Andale Mono"/>
        </w:rPr>
      </w:pPr>
      <w:r>
        <w:rPr>
          <w:rFonts w:ascii="Andale Mono" w:hAnsi="Andale Mono"/>
        </w:rPr>
        <w:t>SRV_WEB</w:t>
      </w:r>
      <w:r>
        <w:rPr>
          <w:rFonts w:ascii="Andale Mono" w:hAnsi="Andale Mono"/>
        </w:rPr>
        <w:tab/>
      </w:r>
      <w:r>
        <w:rPr>
          <w:rFonts w:ascii="Andale Mono" w:hAnsi="Andale Mono"/>
        </w:rPr>
        <w:tab/>
      </w:r>
      <w:r w:rsidRPr="006A6DB9">
        <w:rPr>
          <w:rFonts w:ascii="Andale Mono" w:hAnsi="Andale Mono"/>
        </w:rPr>
        <w:t>CNAME</w:t>
      </w:r>
      <w:r w:rsidRPr="006A6DB9">
        <w:rPr>
          <w:rFonts w:ascii="Andale Mono" w:hAnsi="Andale Mono"/>
        </w:rPr>
        <w:tab/>
        <w:t>www</w:t>
      </w:r>
    </w:p>
    <w:p w14:paraId="1DA1A52B" w14:textId="77777777" w:rsidR="006A6DB9" w:rsidRPr="006A6DB9" w:rsidRDefault="006A6DB9" w:rsidP="006A6DB9">
      <w:pPr>
        <w:rPr>
          <w:rFonts w:ascii="Andale Mono" w:hAnsi="Andale Mono"/>
        </w:rPr>
      </w:pPr>
      <w:proofErr w:type="gramStart"/>
      <w:r w:rsidRPr="006A6DB9">
        <w:rPr>
          <w:rFonts w:ascii="Andale Mono" w:hAnsi="Andale Mono"/>
        </w:rPr>
        <w:t>vh</w:t>
      </w:r>
      <w:proofErr w:type="gramEnd"/>
      <w:r w:rsidRPr="006A6DB9">
        <w:rPr>
          <w:rFonts w:ascii="Andale Mono" w:hAnsi="Andale Mono"/>
        </w:rPr>
        <w:t>1</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10.0.1.2</w:t>
      </w:r>
    </w:p>
    <w:p w14:paraId="5D4A24A2" w14:textId="77777777" w:rsidR="006A6DB9" w:rsidRPr="006A6DB9" w:rsidRDefault="006A6DB9" w:rsidP="006A6DB9">
      <w:pPr>
        <w:rPr>
          <w:rFonts w:ascii="Andale Mono" w:hAnsi="Andale Mono"/>
        </w:rPr>
      </w:pPr>
      <w:proofErr w:type="gramStart"/>
      <w:r w:rsidRPr="006A6DB9">
        <w:rPr>
          <w:rFonts w:ascii="Andale Mono" w:hAnsi="Andale Mono"/>
        </w:rPr>
        <w:t>vh</w:t>
      </w:r>
      <w:proofErr w:type="gramEnd"/>
      <w:r w:rsidRPr="006A6DB9">
        <w:rPr>
          <w:rFonts w:ascii="Andale Mono" w:hAnsi="Andale Mono"/>
        </w:rPr>
        <w:t>2</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10.0.1.3</w:t>
      </w:r>
    </w:p>
    <w:p w14:paraId="006C35AB" w14:textId="77777777" w:rsidR="006A6DB9" w:rsidRPr="006A6DB9" w:rsidRDefault="006A6DB9" w:rsidP="006A6DB9">
      <w:pPr>
        <w:rPr>
          <w:rFonts w:ascii="Andale Mono" w:hAnsi="Andale Mono"/>
        </w:rPr>
      </w:pPr>
      <w:proofErr w:type="gramStart"/>
      <w:r w:rsidRPr="006A6DB9">
        <w:rPr>
          <w:rFonts w:ascii="Andale Mono" w:hAnsi="Andale Mono"/>
        </w:rPr>
        <w:t>vh</w:t>
      </w:r>
      <w:proofErr w:type="gramEnd"/>
      <w:r w:rsidRPr="006A6DB9">
        <w:rPr>
          <w:rFonts w:ascii="Andale Mono" w:hAnsi="Andale Mono"/>
        </w:rPr>
        <w:t>3</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10.0.1.3</w:t>
      </w:r>
    </w:p>
    <w:p w14:paraId="52539A4A" w14:textId="77777777" w:rsidR="006A6DB9" w:rsidRPr="006A6DB9" w:rsidRDefault="006A6DB9" w:rsidP="006A6DB9">
      <w:pPr>
        <w:rPr>
          <w:rFonts w:ascii="Andale Mono" w:hAnsi="Andale Mono"/>
        </w:rPr>
      </w:pPr>
      <w:r w:rsidRPr="006A6DB9">
        <w:rPr>
          <w:rFonts w:ascii="Andale Mono" w:hAnsi="Andale Mono"/>
        </w:rPr>
        <w:t>work</w:t>
      </w: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ns2.work</w:t>
      </w:r>
    </w:p>
    <w:p w14:paraId="6C52F96D" w14:textId="77777777" w:rsidR="006A6DB9" w:rsidRPr="006A6DB9" w:rsidRDefault="006A6DB9" w:rsidP="006A6DB9">
      <w:pPr>
        <w:rPr>
          <w:rFonts w:ascii="Andale Mono" w:hAnsi="Andale Mono"/>
        </w:rPr>
      </w:pPr>
      <w:r w:rsidRPr="006A6DB9">
        <w:rPr>
          <w:rFonts w:ascii="Andale Mono" w:hAnsi="Andale Mono"/>
        </w:rPr>
        <w:t>$ORIGIN work.exam.men.</w:t>
      </w:r>
    </w:p>
    <w:p w14:paraId="4637A928" w14:textId="77777777" w:rsidR="006A6DB9" w:rsidRPr="006A6DB9" w:rsidRDefault="006A6DB9" w:rsidP="006A6DB9">
      <w:pPr>
        <w:rPr>
          <w:rFonts w:ascii="Andale Mono" w:hAnsi="Andale Mono"/>
        </w:rPr>
      </w:pPr>
      <w:proofErr w:type="gramStart"/>
      <w:r w:rsidRPr="006A6DB9">
        <w:rPr>
          <w:rFonts w:ascii="Andale Mono" w:hAnsi="Andale Mono"/>
        </w:rPr>
        <w:t>ns</w:t>
      </w:r>
      <w:proofErr w:type="gramEnd"/>
      <w:r w:rsidRPr="006A6DB9">
        <w:rPr>
          <w:rFonts w:ascii="Andale Mono" w:hAnsi="Andale Mono"/>
        </w:rPr>
        <w:t>2</w:t>
      </w:r>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10.0.4.2</w:t>
      </w:r>
    </w:p>
    <w:p w14:paraId="6061465C" w14:textId="77777777" w:rsidR="006A6DB9" w:rsidRPr="006A6DB9" w:rsidRDefault="006A6DB9" w:rsidP="006A6DB9">
      <w:pPr>
        <w:rPr>
          <w:rFonts w:ascii="Andale Mono" w:hAnsi="Andale Mono"/>
        </w:rPr>
      </w:pPr>
      <w:r w:rsidRPr="006A6DB9">
        <w:rPr>
          <w:rFonts w:ascii="Andale Mono" w:hAnsi="Andale Mono"/>
        </w:rPr>
        <w:t>$ORIGIN exam.men.</w:t>
      </w:r>
    </w:p>
    <w:p w14:paraId="0ED527AB" w14:textId="77777777" w:rsidR="006A6DB9" w:rsidRPr="006A6DB9" w:rsidRDefault="006A6DB9" w:rsidP="006A6DB9">
      <w:pPr>
        <w:rPr>
          <w:rFonts w:ascii="Andale Mono" w:hAnsi="Andale Mono"/>
        </w:rPr>
      </w:pPr>
      <w:proofErr w:type="gramStart"/>
      <w:r w:rsidRPr="006A6DB9">
        <w:rPr>
          <w:rFonts w:ascii="Andale Mono" w:hAnsi="Andale Mono"/>
        </w:rPr>
        <w:t>www</w:t>
      </w:r>
      <w:proofErr w:type="gramEnd"/>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10.0.1.2</w:t>
      </w:r>
    </w:p>
    <w:p w14:paraId="225F8258" w14:textId="77777777" w:rsidR="006A6DB9" w:rsidRPr="006A6DB9" w:rsidRDefault="006A6DB9" w:rsidP="006A6DB9">
      <w:pPr>
        <w:rPr>
          <w:rFonts w:ascii="Andale Mono" w:hAnsi="Andale Mono"/>
        </w:rPr>
      </w:pPr>
      <w:r w:rsidRPr="006A6DB9">
        <w:rPr>
          <w:rFonts w:ascii="Andale Mono" w:hAnsi="Andale Mono"/>
        </w:rPr>
        <w:t>$ORIGIN www.exam.men.</w:t>
      </w:r>
    </w:p>
    <w:p w14:paraId="32AE9113" w14:textId="45183ECA" w:rsidR="006A6DB9" w:rsidRDefault="006A6DB9" w:rsidP="006A6DB9">
      <w:pPr>
        <w:rPr>
          <w:rFonts w:ascii="Andale Mono" w:hAnsi="Andale Mono"/>
        </w:rPr>
      </w:pPr>
      <w:proofErr w:type="gramStart"/>
      <w:r w:rsidRPr="006A6DB9">
        <w:rPr>
          <w:rFonts w:ascii="Andale Mono" w:hAnsi="Andale Mono"/>
        </w:rPr>
        <w:t>jean</w:t>
      </w:r>
      <w:proofErr w:type="gramEnd"/>
      <w:r w:rsidRPr="006A6DB9">
        <w:rPr>
          <w:rFonts w:ascii="Andale Mono" w:hAnsi="Andale Mono"/>
        </w:rPr>
        <w:tab/>
      </w:r>
      <w:r w:rsidRPr="006A6DB9">
        <w:rPr>
          <w:rFonts w:ascii="Andale Mono" w:hAnsi="Andale Mono"/>
        </w:rPr>
        <w:tab/>
      </w:r>
      <w:r w:rsidRPr="006A6DB9">
        <w:rPr>
          <w:rFonts w:ascii="Andale Mono" w:hAnsi="Andale Mono"/>
        </w:rPr>
        <w:tab/>
        <w:t>A</w:t>
      </w:r>
      <w:r w:rsidRPr="006A6DB9">
        <w:rPr>
          <w:rFonts w:ascii="Andale Mono" w:hAnsi="Andale Mono"/>
        </w:rPr>
        <w:tab/>
        <w:t>10.0.1.4</w:t>
      </w:r>
    </w:p>
    <w:p w14:paraId="598D3CE9" w14:textId="77777777" w:rsidR="006A6DB9" w:rsidRDefault="006A6DB9" w:rsidP="006A6DB9">
      <w:pPr>
        <w:rPr>
          <w:rFonts w:ascii="Andale Mono" w:hAnsi="Andale Mono"/>
        </w:rPr>
      </w:pPr>
    </w:p>
    <w:p w14:paraId="6B405C89" w14:textId="6EA9AE02" w:rsidR="006A6DB9" w:rsidRDefault="006A6DB9" w:rsidP="006A6DB9">
      <w:pPr>
        <w:pStyle w:val="Titre3"/>
      </w:pPr>
      <w:bookmarkStart w:id="47" w:name="_Toc504599212"/>
      <w:r>
        <w:t>8.4.3) Fichier /var/named/slaves/db.exam.men.rev</w:t>
      </w:r>
      <w:bookmarkEnd w:id="47"/>
    </w:p>
    <w:p w14:paraId="347537D6" w14:textId="77777777" w:rsidR="006A6DB9" w:rsidRPr="006A6DB9" w:rsidRDefault="006A6DB9" w:rsidP="006A6DB9">
      <w:pPr>
        <w:rPr>
          <w:rFonts w:ascii="Andale Mono" w:hAnsi="Andale Mono"/>
        </w:rPr>
      </w:pPr>
      <w:r w:rsidRPr="006A6DB9">
        <w:rPr>
          <w:rFonts w:ascii="Andale Mono" w:hAnsi="Andale Mono"/>
        </w:rPr>
        <w:t>$</w:t>
      </w:r>
      <w:proofErr w:type="gramStart"/>
      <w:r w:rsidRPr="006A6DB9">
        <w:rPr>
          <w:rFonts w:ascii="Andale Mono" w:hAnsi="Andale Mono"/>
        </w:rPr>
        <w:t>ORIGIN .</w:t>
      </w:r>
      <w:proofErr w:type="gramEnd"/>
    </w:p>
    <w:p w14:paraId="0FEBEB9B" w14:textId="77777777" w:rsidR="006A6DB9" w:rsidRPr="006A6DB9" w:rsidRDefault="006A6DB9" w:rsidP="006A6DB9">
      <w:pPr>
        <w:rPr>
          <w:rFonts w:ascii="Andale Mono" w:hAnsi="Andale Mono"/>
        </w:rPr>
      </w:pPr>
      <w:r w:rsidRPr="006A6DB9">
        <w:rPr>
          <w:rFonts w:ascii="Andale Mono" w:hAnsi="Andale Mono"/>
        </w:rPr>
        <w:t>$TTL 172800</w:t>
      </w:r>
      <w:r w:rsidRPr="006A6DB9">
        <w:rPr>
          <w:rFonts w:ascii="Andale Mono" w:hAnsi="Andale Mono"/>
        </w:rPr>
        <w:tab/>
        <w:t>; 2 days</w:t>
      </w:r>
    </w:p>
    <w:p w14:paraId="68BA4B22" w14:textId="77777777" w:rsidR="006A6DB9" w:rsidRPr="006A6DB9" w:rsidRDefault="006A6DB9" w:rsidP="006A6DB9">
      <w:pPr>
        <w:rPr>
          <w:rFonts w:ascii="Andale Mono" w:hAnsi="Andale Mono"/>
        </w:rPr>
      </w:pPr>
      <w:r w:rsidRPr="006A6DB9">
        <w:rPr>
          <w:rFonts w:ascii="Andale Mono" w:hAnsi="Andale Mono"/>
        </w:rPr>
        <w:t>0.10.in-</w:t>
      </w:r>
      <w:proofErr w:type="gramStart"/>
      <w:r w:rsidRPr="006A6DB9">
        <w:rPr>
          <w:rFonts w:ascii="Andale Mono" w:hAnsi="Andale Mono"/>
        </w:rPr>
        <w:t>addr.arpa</w:t>
      </w:r>
      <w:proofErr w:type="gramEnd"/>
      <w:r w:rsidRPr="006A6DB9">
        <w:rPr>
          <w:rFonts w:ascii="Andale Mono" w:hAnsi="Andale Mono"/>
        </w:rPr>
        <w:tab/>
        <w:t>IN SOA</w:t>
      </w:r>
      <w:r w:rsidRPr="006A6DB9">
        <w:rPr>
          <w:rFonts w:ascii="Andale Mono" w:hAnsi="Andale Mono"/>
        </w:rPr>
        <w:tab/>
        <w:t>ns1.exam.men. root.exam.men. (</w:t>
      </w:r>
    </w:p>
    <w:p w14:paraId="4DE14F89"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2012110702 ; serial</w:t>
      </w:r>
    </w:p>
    <w:p w14:paraId="57B52218"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28800   </w:t>
      </w:r>
      <w:proofErr w:type="gramStart"/>
      <w:r w:rsidRPr="006A6DB9">
        <w:rPr>
          <w:rFonts w:ascii="Andale Mono" w:hAnsi="Andale Mono"/>
        </w:rPr>
        <w:t xml:space="preserve">   ;</w:t>
      </w:r>
      <w:proofErr w:type="gramEnd"/>
      <w:r w:rsidRPr="006A6DB9">
        <w:rPr>
          <w:rFonts w:ascii="Andale Mono" w:hAnsi="Andale Mono"/>
        </w:rPr>
        <w:t xml:space="preserve"> refresh (8 hours)</w:t>
      </w:r>
    </w:p>
    <w:p w14:paraId="5AE9DF10"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14400   </w:t>
      </w:r>
      <w:proofErr w:type="gramStart"/>
      <w:r w:rsidRPr="006A6DB9">
        <w:rPr>
          <w:rFonts w:ascii="Andale Mono" w:hAnsi="Andale Mono"/>
        </w:rPr>
        <w:t xml:space="preserve">   ;</w:t>
      </w:r>
      <w:proofErr w:type="gramEnd"/>
      <w:r w:rsidRPr="006A6DB9">
        <w:rPr>
          <w:rFonts w:ascii="Andale Mono" w:hAnsi="Andale Mono"/>
        </w:rPr>
        <w:t xml:space="preserve"> retry (4 hours)</w:t>
      </w:r>
    </w:p>
    <w:p w14:paraId="591F5BAD"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3600000 </w:t>
      </w:r>
      <w:proofErr w:type="gramStart"/>
      <w:r w:rsidRPr="006A6DB9">
        <w:rPr>
          <w:rFonts w:ascii="Andale Mono" w:hAnsi="Andale Mono"/>
        </w:rPr>
        <w:t xml:space="preserve">   ;</w:t>
      </w:r>
      <w:proofErr w:type="gramEnd"/>
      <w:r w:rsidRPr="006A6DB9">
        <w:rPr>
          <w:rFonts w:ascii="Andale Mono" w:hAnsi="Andale Mono"/>
        </w:rPr>
        <w:t xml:space="preserve"> expire (5 weeks 6 days 16 hours)</w:t>
      </w:r>
    </w:p>
    <w:p w14:paraId="230CE726"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 xml:space="preserve">7200    </w:t>
      </w:r>
      <w:proofErr w:type="gramStart"/>
      <w:r w:rsidRPr="006A6DB9">
        <w:rPr>
          <w:rFonts w:ascii="Andale Mono" w:hAnsi="Andale Mono"/>
        </w:rPr>
        <w:t xml:space="preserve">   ;</w:t>
      </w:r>
      <w:proofErr w:type="gramEnd"/>
      <w:r w:rsidRPr="006A6DB9">
        <w:rPr>
          <w:rFonts w:ascii="Andale Mono" w:hAnsi="Andale Mono"/>
        </w:rPr>
        <w:t xml:space="preserve"> minimum (2 hours)</w:t>
      </w:r>
    </w:p>
    <w:p w14:paraId="410C547A"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r>
      <w:r w:rsidRPr="006A6DB9">
        <w:rPr>
          <w:rFonts w:ascii="Andale Mono" w:hAnsi="Andale Mono"/>
        </w:rPr>
        <w:tab/>
        <w:t>)</w:t>
      </w:r>
    </w:p>
    <w:p w14:paraId="1111A497"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ns1.exam.men.</w:t>
      </w:r>
    </w:p>
    <w:p w14:paraId="6CE3E748" w14:textId="77777777" w:rsidR="006A6DB9" w:rsidRPr="006A6DB9" w:rsidRDefault="006A6DB9" w:rsidP="006A6DB9">
      <w:pPr>
        <w:rPr>
          <w:rFonts w:ascii="Andale Mono" w:hAnsi="Andale Mono"/>
        </w:rPr>
      </w:pPr>
      <w:r w:rsidRPr="006A6DB9">
        <w:rPr>
          <w:rFonts w:ascii="Andale Mono" w:hAnsi="Andale Mono"/>
        </w:rPr>
        <w:t>$ORIGIN 1.0.10.in-</w:t>
      </w:r>
      <w:proofErr w:type="gramStart"/>
      <w:r w:rsidRPr="006A6DB9">
        <w:rPr>
          <w:rFonts w:ascii="Andale Mono" w:hAnsi="Andale Mono"/>
        </w:rPr>
        <w:t>addr.arpa</w:t>
      </w:r>
      <w:proofErr w:type="gramEnd"/>
      <w:r w:rsidRPr="006A6DB9">
        <w:rPr>
          <w:rFonts w:ascii="Andale Mono" w:hAnsi="Andale Mono"/>
        </w:rPr>
        <w:t>.</w:t>
      </w:r>
    </w:p>
    <w:p w14:paraId="7E2C985C" w14:textId="77777777" w:rsidR="006A6DB9" w:rsidRPr="006A6DB9" w:rsidRDefault="006A6DB9" w:rsidP="006A6DB9">
      <w:pPr>
        <w:rPr>
          <w:rFonts w:ascii="Andale Mono" w:hAnsi="Andale Mono"/>
        </w:rPr>
      </w:pPr>
      <w:r w:rsidRPr="006A6DB9">
        <w:rPr>
          <w:rFonts w:ascii="Andale Mono" w:hAnsi="Andale Mono"/>
        </w:rPr>
        <w:t>2</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www.exam.men.</w:t>
      </w:r>
    </w:p>
    <w:p w14:paraId="0FDDEE25"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vh1.exam.men.</w:t>
      </w:r>
    </w:p>
    <w:p w14:paraId="5005CA7F" w14:textId="77777777" w:rsidR="006A6DB9" w:rsidRPr="006A6DB9" w:rsidRDefault="006A6DB9" w:rsidP="006A6DB9">
      <w:pPr>
        <w:rPr>
          <w:rFonts w:ascii="Andale Mono" w:hAnsi="Andale Mono"/>
        </w:rPr>
      </w:pPr>
      <w:r w:rsidRPr="006A6DB9">
        <w:rPr>
          <w:rFonts w:ascii="Andale Mono" w:hAnsi="Andale Mono"/>
        </w:rPr>
        <w:t>3</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vh2.exam.men.</w:t>
      </w:r>
    </w:p>
    <w:p w14:paraId="093647CD" w14:textId="77777777" w:rsidR="006A6DB9" w:rsidRPr="006A6DB9" w:rsidRDefault="006A6DB9" w:rsidP="006A6DB9">
      <w:pPr>
        <w:rPr>
          <w:rFonts w:ascii="Andale Mono" w:hAnsi="Andale Mono"/>
        </w:rPr>
      </w:pP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vh3.exam.men.</w:t>
      </w:r>
    </w:p>
    <w:p w14:paraId="026D38E7" w14:textId="77777777" w:rsidR="006A6DB9" w:rsidRPr="006A6DB9" w:rsidRDefault="006A6DB9" w:rsidP="006A6DB9">
      <w:pPr>
        <w:rPr>
          <w:rFonts w:ascii="Andale Mono" w:hAnsi="Andale Mono"/>
        </w:rPr>
      </w:pPr>
      <w:r w:rsidRPr="006A6DB9">
        <w:rPr>
          <w:rFonts w:ascii="Andale Mono" w:hAnsi="Andale Mono"/>
        </w:rPr>
        <w:t>4</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jean.www.exam.men.</w:t>
      </w:r>
    </w:p>
    <w:p w14:paraId="332C9696" w14:textId="77777777" w:rsidR="006A6DB9" w:rsidRPr="006A6DB9" w:rsidRDefault="006A6DB9" w:rsidP="006A6DB9">
      <w:pPr>
        <w:rPr>
          <w:rFonts w:ascii="Andale Mono" w:hAnsi="Andale Mono"/>
        </w:rPr>
      </w:pPr>
      <w:r w:rsidRPr="006A6DB9">
        <w:rPr>
          <w:rFonts w:ascii="Andale Mono" w:hAnsi="Andale Mono"/>
        </w:rPr>
        <w:t>5</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louis.exam.men.</w:t>
      </w:r>
    </w:p>
    <w:p w14:paraId="5099D9D3" w14:textId="77777777" w:rsidR="006A6DB9" w:rsidRPr="006A6DB9" w:rsidRDefault="006A6DB9" w:rsidP="006A6DB9">
      <w:pPr>
        <w:rPr>
          <w:rFonts w:ascii="Andale Mono" w:hAnsi="Andale Mono"/>
        </w:rPr>
      </w:pPr>
      <w:r w:rsidRPr="006A6DB9">
        <w:rPr>
          <w:rFonts w:ascii="Andale Mono" w:hAnsi="Andale Mono"/>
        </w:rPr>
        <w:t>$ORIGIN 3.0.10.in-</w:t>
      </w:r>
      <w:proofErr w:type="gramStart"/>
      <w:r w:rsidRPr="006A6DB9">
        <w:rPr>
          <w:rFonts w:ascii="Andale Mono" w:hAnsi="Andale Mono"/>
        </w:rPr>
        <w:t>addr.arpa</w:t>
      </w:r>
      <w:proofErr w:type="gramEnd"/>
      <w:r w:rsidRPr="006A6DB9">
        <w:rPr>
          <w:rFonts w:ascii="Andale Mono" w:hAnsi="Andale Mono"/>
        </w:rPr>
        <w:t>.</w:t>
      </w:r>
    </w:p>
    <w:p w14:paraId="3946629F" w14:textId="77777777" w:rsidR="006A6DB9" w:rsidRPr="006A6DB9" w:rsidRDefault="006A6DB9" w:rsidP="006A6DB9">
      <w:pPr>
        <w:rPr>
          <w:rFonts w:ascii="Andale Mono" w:hAnsi="Andale Mono"/>
        </w:rPr>
      </w:pPr>
      <w:r w:rsidRPr="006A6DB9">
        <w:rPr>
          <w:rFonts w:ascii="Andale Mono" w:hAnsi="Andale Mono"/>
        </w:rPr>
        <w:t>2</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ns1.exam.men.</w:t>
      </w:r>
    </w:p>
    <w:p w14:paraId="5C4247F9" w14:textId="77777777" w:rsidR="006A6DB9" w:rsidRPr="006A6DB9" w:rsidRDefault="006A6DB9" w:rsidP="006A6DB9">
      <w:pPr>
        <w:rPr>
          <w:rFonts w:ascii="Andale Mono" w:hAnsi="Andale Mono"/>
        </w:rPr>
      </w:pPr>
      <w:r w:rsidRPr="006A6DB9">
        <w:rPr>
          <w:rFonts w:ascii="Andale Mono" w:hAnsi="Andale Mono"/>
        </w:rPr>
        <w:t>3</w:t>
      </w:r>
      <w:r w:rsidRPr="006A6DB9">
        <w:rPr>
          <w:rFonts w:ascii="Andale Mono" w:hAnsi="Andale Mono"/>
        </w:rPr>
        <w:tab/>
      </w:r>
      <w:r w:rsidRPr="006A6DB9">
        <w:rPr>
          <w:rFonts w:ascii="Andale Mono" w:hAnsi="Andale Mono"/>
        </w:rPr>
        <w:tab/>
      </w:r>
      <w:r w:rsidRPr="006A6DB9">
        <w:rPr>
          <w:rFonts w:ascii="Andale Mono" w:hAnsi="Andale Mono"/>
        </w:rPr>
        <w:tab/>
        <w:t>PTR</w:t>
      </w:r>
      <w:r w:rsidRPr="006A6DB9">
        <w:rPr>
          <w:rFonts w:ascii="Andale Mono" w:hAnsi="Andale Mono"/>
        </w:rPr>
        <w:tab/>
        <w:t>dhcp.exam.men.</w:t>
      </w:r>
    </w:p>
    <w:p w14:paraId="75D00FF8" w14:textId="77777777" w:rsidR="006A6DB9" w:rsidRPr="006A6DB9" w:rsidRDefault="006A6DB9" w:rsidP="006A6DB9">
      <w:pPr>
        <w:rPr>
          <w:rFonts w:ascii="Andale Mono" w:hAnsi="Andale Mono"/>
        </w:rPr>
      </w:pPr>
      <w:r w:rsidRPr="006A6DB9">
        <w:rPr>
          <w:rFonts w:ascii="Andale Mono" w:hAnsi="Andale Mono"/>
        </w:rPr>
        <w:t>4</w:t>
      </w: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ns3.exam.men.</w:t>
      </w:r>
    </w:p>
    <w:p w14:paraId="4A01883E" w14:textId="77777777" w:rsidR="006A6DB9" w:rsidRPr="006A6DB9" w:rsidRDefault="006A6DB9" w:rsidP="006A6DB9">
      <w:pPr>
        <w:rPr>
          <w:rFonts w:ascii="Andale Mono" w:hAnsi="Andale Mono"/>
        </w:rPr>
      </w:pPr>
      <w:r w:rsidRPr="006A6DB9">
        <w:rPr>
          <w:rFonts w:ascii="Andale Mono" w:hAnsi="Andale Mono"/>
        </w:rPr>
        <w:t>$ORIGIN 0.10.in-</w:t>
      </w:r>
      <w:proofErr w:type="gramStart"/>
      <w:r w:rsidRPr="006A6DB9">
        <w:rPr>
          <w:rFonts w:ascii="Andale Mono" w:hAnsi="Andale Mono"/>
        </w:rPr>
        <w:t>addr.arpa</w:t>
      </w:r>
      <w:proofErr w:type="gramEnd"/>
      <w:r w:rsidRPr="006A6DB9">
        <w:rPr>
          <w:rFonts w:ascii="Andale Mono" w:hAnsi="Andale Mono"/>
        </w:rPr>
        <w:t>.</w:t>
      </w:r>
    </w:p>
    <w:p w14:paraId="4CD8D4E6" w14:textId="37D482C6" w:rsidR="006A6DB9" w:rsidRDefault="006A6DB9" w:rsidP="006A6DB9">
      <w:pPr>
        <w:rPr>
          <w:rFonts w:ascii="Andale Mono" w:hAnsi="Andale Mono"/>
        </w:rPr>
      </w:pPr>
      <w:r w:rsidRPr="006A6DB9">
        <w:rPr>
          <w:rFonts w:ascii="Andale Mono" w:hAnsi="Andale Mono"/>
        </w:rPr>
        <w:t>2.4</w:t>
      </w:r>
      <w:r w:rsidRPr="006A6DB9">
        <w:rPr>
          <w:rFonts w:ascii="Andale Mono" w:hAnsi="Andale Mono"/>
        </w:rPr>
        <w:tab/>
      </w:r>
      <w:r w:rsidRPr="006A6DB9">
        <w:rPr>
          <w:rFonts w:ascii="Andale Mono" w:hAnsi="Andale Mono"/>
        </w:rPr>
        <w:tab/>
      </w:r>
      <w:r w:rsidRPr="006A6DB9">
        <w:rPr>
          <w:rFonts w:ascii="Andale Mono" w:hAnsi="Andale Mono"/>
        </w:rPr>
        <w:tab/>
        <w:t>NS</w:t>
      </w:r>
      <w:r w:rsidRPr="006A6DB9">
        <w:rPr>
          <w:rFonts w:ascii="Andale Mono" w:hAnsi="Andale Mono"/>
        </w:rPr>
        <w:tab/>
        <w:t>ns2.work.exam.men.</w:t>
      </w:r>
    </w:p>
    <w:p w14:paraId="1B471574" w14:textId="77777777" w:rsidR="006A6DB9" w:rsidRDefault="006A6DB9" w:rsidP="006A6DB9">
      <w:pPr>
        <w:rPr>
          <w:rFonts w:ascii="Andale Mono" w:hAnsi="Andale Mono"/>
        </w:rPr>
      </w:pPr>
    </w:p>
    <w:p w14:paraId="110EB712" w14:textId="02BD1047" w:rsidR="006A6DB9" w:rsidRDefault="006A6DB9" w:rsidP="006A6DB9">
      <w:pPr>
        <w:pStyle w:val="Titre2"/>
      </w:pPr>
      <w:bookmarkStart w:id="48" w:name="_Toc504599213"/>
      <w:r>
        <w:t>8.5) Sur le serveur WEB</w:t>
      </w:r>
      <w:bookmarkEnd w:id="48"/>
    </w:p>
    <w:p w14:paraId="7C91DC4A" w14:textId="2A261DFB" w:rsidR="006A6DB9" w:rsidRDefault="006A6DB9" w:rsidP="006A6DB9">
      <w:pPr>
        <w:pStyle w:val="Titre3"/>
      </w:pPr>
      <w:bookmarkStart w:id="49" w:name="_Toc504599214"/>
      <w:r>
        <w:t>8.5.1) Fichier /etc/http/httpd.conf</w:t>
      </w:r>
      <w:bookmarkEnd w:id="49"/>
    </w:p>
    <w:p w14:paraId="7BF48719" w14:textId="77777777" w:rsidR="00585426" w:rsidRDefault="00585426" w:rsidP="00585426"/>
    <w:p w14:paraId="60A71AF3" w14:textId="77777777" w:rsidR="00585426" w:rsidRPr="00585426" w:rsidRDefault="00585426" w:rsidP="00585426">
      <w:pPr>
        <w:rPr>
          <w:rFonts w:ascii="Andale Mono" w:hAnsi="Andale Mono"/>
        </w:rPr>
      </w:pPr>
      <w:r w:rsidRPr="00585426">
        <w:rPr>
          <w:rFonts w:ascii="Andale Mono" w:hAnsi="Andale Mono"/>
        </w:rPr>
        <w:t>ServerRoot "/etc/httpd"</w:t>
      </w:r>
    </w:p>
    <w:p w14:paraId="05C1C70E" w14:textId="77777777" w:rsidR="00585426" w:rsidRPr="00585426" w:rsidRDefault="00585426" w:rsidP="00585426">
      <w:pPr>
        <w:rPr>
          <w:rFonts w:ascii="Andale Mono" w:hAnsi="Andale Mono"/>
        </w:rPr>
      </w:pPr>
      <w:r w:rsidRPr="00585426">
        <w:rPr>
          <w:rFonts w:ascii="Andale Mono" w:hAnsi="Andale Mono"/>
        </w:rPr>
        <w:t>Listen 80</w:t>
      </w:r>
    </w:p>
    <w:p w14:paraId="75FE1157" w14:textId="77777777" w:rsidR="00585426" w:rsidRPr="00585426" w:rsidRDefault="00585426" w:rsidP="00585426">
      <w:pPr>
        <w:rPr>
          <w:rFonts w:ascii="Andale Mono" w:hAnsi="Andale Mono"/>
        </w:rPr>
      </w:pPr>
    </w:p>
    <w:p w14:paraId="2EEC2BB8" w14:textId="77777777" w:rsidR="00585426" w:rsidRPr="00585426" w:rsidRDefault="00585426" w:rsidP="00585426">
      <w:pPr>
        <w:rPr>
          <w:rFonts w:ascii="Andale Mono" w:hAnsi="Andale Mono"/>
        </w:rPr>
      </w:pPr>
      <w:r w:rsidRPr="00585426">
        <w:rPr>
          <w:rFonts w:ascii="Andale Mono" w:hAnsi="Andale Mono"/>
        </w:rPr>
        <w:t>Include conf.modules.d/*.conf</w:t>
      </w:r>
    </w:p>
    <w:p w14:paraId="35560816" w14:textId="77777777" w:rsidR="00585426" w:rsidRPr="00585426" w:rsidRDefault="00585426" w:rsidP="00585426">
      <w:pPr>
        <w:rPr>
          <w:rFonts w:ascii="Andale Mono" w:hAnsi="Andale Mono"/>
        </w:rPr>
      </w:pPr>
    </w:p>
    <w:p w14:paraId="40811074" w14:textId="77777777" w:rsidR="00585426" w:rsidRPr="00585426" w:rsidRDefault="00585426" w:rsidP="00585426">
      <w:pPr>
        <w:rPr>
          <w:rFonts w:ascii="Andale Mono" w:hAnsi="Andale Mono"/>
        </w:rPr>
      </w:pPr>
      <w:r w:rsidRPr="00585426">
        <w:rPr>
          <w:rFonts w:ascii="Andale Mono" w:hAnsi="Andale Mono"/>
        </w:rPr>
        <w:t>User apache</w:t>
      </w:r>
    </w:p>
    <w:p w14:paraId="32611187" w14:textId="77777777" w:rsidR="00585426" w:rsidRPr="00585426" w:rsidRDefault="00585426" w:rsidP="00585426">
      <w:pPr>
        <w:rPr>
          <w:rFonts w:ascii="Andale Mono" w:hAnsi="Andale Mono"/>
        </w:rPr>
      </w:pPr>
      <w:r w:rsidRPr="00585426">
        <w:rPr>
          <w:rFonts w:ascii="Andale Mono" w:hAnsi="Andale Mono"/>
        </w:rPr>
        <w:t>Group apache</w:t>
      </w:r>
    </w:p>
    <w:p w14:paraId="50EA2449" w14:textId="77777777" w:rsidR="00585426" w:rsidRPr="00585426" w:rsidRDefault="00585426" w:rsidP="00585426">
      <w:pPr>
        <w:rPr>
          <w:rFonts w:ascii="Andale Mono" w:hAnsi="Andale Mono"/>
        </w:rPr>
      </w:pPr>
    </w:p>
    <w:p w14:paraId="417EDFDB" w14:textId="77777777" w:rsidR="00585426" w:rsidRDefault="00585426" w:rsidP="00585426">
      <w:pPr>
        <w:rPr>
          <w:rFonts w:ascii="Andale Mono" w:hAnsi="Andale Mono"/>
        </w:rPr>
      </w:pPr>
      <w:r w:rsidRPr="00585426">
        <w:rPr>
          <w:rFonts w:ascii="Andale Mono" w:hAnsi="Andale Mono"/>
        </w:rPr>
        <w:t>ServerAdmin root@localhost</w:t>
      </w:r>
    </w:p>
    <w:p w14:paraId="3CBF54EC" w14:textId="51A09A4E" w:rsidR="00585426" w:rsidRDefault="00585426" w:rsidP="00585426">
      <w:pPr>
        <w:rPr>
          <w:rFonts w:ascii="Andale Mono" w:hAnsi="Andale Mono"/>
        </w:rPr>
      </w:pPr>
      <w:r>
        <w:rPr>
          <w:rFonts w:ascii="Helvetica" w:eastAsia="Helvetica" w:hAnsi="Helvetica" w:cs="Helvetica"/>
        </w:rPr>
        <w:t>…</w:t>
      </w:r>
    </w:p>
    <w:p w14:paraId="194C8252" w14:textId="77777777" w:rsidR="00585426" w:rsidRDefault="00585426" w:rsidP="00585426">
      <w:pPr>
        <w:rPr>
          <w:rFonts w:ascii="Andale Mono" w:hAnsi="Andale Mono"/>
        </w:rPr>
      </w:pPr>
    </w:p>
    <w:p w14:paraId="2730516B" w14:textId="5C33F20C" w:rsidR="00585426" w:rsidRDefault="00585426" w:rsidP="00585426">
      <w:pPr>
        <w:pStyle w:val="Titre3"/>
        <w:rPr>
          <w:rFonts w:ascii="Times New Roman" w:hAnsi="Times New Roman" w:cs="Times New Roman"/>
        </w:rPr>
      </w:pPr>
      <w:bookmarkStart w:id="50" w:name="_Toc504599215"/>
      <w:r>
        <w:rPr>
          <w:rFonts w:ascii="Times New Roman" w:hAnsi="Times New Roman" w:cs="Times New Roman"/>
        </w:rPr>
        <w:t>8.5.2) Fichier /etc/http</w:t>
      </w:r>
      <w:r w:rsidR="008E7A4C">
        <w:rPr>
          <w:rFonts w:ascii="Times New Roman" w:hAnsi="Times New Roman" w:cs="Times New Roman"/>
        </w:rPr>
        <w:t>d</w:t>
      </w:r>
      <w:r>
        <w:rPr>
          <w:rFonts w:ascii="Times New Roman" w:hAnsi="Times New Roman" w:cs="Times New Roman"/>
        </w:rPr>
        <w:t>/conf.d/00-main.conf</w:t>
      </w:r>
      <w:bookmarkEnd w:id="50"/>
    </w:p>
    <w:p w14:paraId="03B0303F" w14:textId="77777777" w:rsidR="00585426" w:rsidRDefault="00585426" w:rsidP="00585426"/>
    <w:p w14:paraId="581324CE" w14:textId="77777777" w:rsidR="008E7A4C" w:rsidRPr="008E7A4C" w:rsidRDefault="008E7A4C" w:rsidP="008E7A4C">
      <w:pPr>
        <w:rPr>
          <w:rFonts w:ascii="Andale Mono" w:hAnsi="Andale Mono"/>
        </w:rPr>
      </w:pPr>
      <w:r w:rsidRPr="008E7A4C">
        <w:rPr>
          <w:rFonts w:ascii="Andale Mono" w:hAnsi="Andale Mono"/>
        </w:rPr>
        <w:t>Alias /pamauthor "/usr/share/doc/pam/html/sag-author.html"</w:t>
      </w:r>
    </w:p>
    <w:p w14:paraId="7177E566" w14:textId="77777777" w:rsidR="008E7A4C" w:rsidRPr="008E7A4C" w:rsidRDefault="008E7A4C" w:rsidP="008E7A4C">
      <w:pPr>
        <w:rPr>
          <w:rFonts w:ascii="Andale Mono" w:hAnsi="Andale Mono"/>
        </w:rPr>
      </w:pPr>
      <w:r w:rsidRPr="008E7A4C">
        <w:rPr>
          <w:rFonts w:ascii="Andale Mono" w:hAnsi="Andale Mono"/>
        </w:rPr>
        <w:t>&lt;Directory "/usr/share/doc/pam/html"&gt;</w:t>
      </w:r>
    </w:p>
    <w:p w14:paraId="1FA86FD8" w14:textId="77777777" w:rsidR="008E7A4C" w:rsidRPr="008E7A4C" w:rsidRDefault="008E7A4C" w:rsidP="008E7A4C">
      <w:pPr>
        <w:rPr>
          <w:rFonts w:ascii="Andale Mono" w:hAnsi="Andale Mono"/>
        </w:rPr>
      </w:pPr>
      <w:r w:rsidRPr="008E7A4C">
        <w:rPr>
          <w:rFonts w:ascii="Andale Mono" w:hAnsi="Andale Mono"/>
        </w:rPr>
        <w:t xml:space="preserve"> Require all granted</w:t>
      </w:r>
    </w:p>
    <w:p w14:paraId="1BD779A1" w14:textId="77777777" w:rsidR="008E7A4C" w:rsidRPr="008E7A4C" w:rsidRDefault="008E7A4C" w:rsidP="008E7A4C">
      <w:pPr>
        <w:rPr>
          <w:rFonts w:ascii="Andale Mono" w:hAnsi="Andale Mono"/>
        </w:rPr>
      </w:pPr>
      <w:r w:rsidRPr="008E7A4C">
        <w:rPr>
          <w:rFonts w:ascii="Andale Mono" w:hAnsi="Andale Mono"/>
        </w:rPr>
        <w:t>&lt;/Directory&gt;</w:t>
      </w:r>
    </w:p>
    <w:p w14:paraId="3461C5E5" w14:textId="77777777" w:rsidR="008E7A4C" w:rsidRPr="008E7A4C" w:rsidRDefault="008E7A4C" w:rsidP="008E7A4C">
      <w:pPr>
        <w:rPr>
          <w:rFonts w:ascii="Andale Mono" w:hAnsi="Andale Mono"/>
        </w:rPr>
      </w:pPr>
      <w:r w:rsidRPr="008E7A4C">
        <w:rPr>
          <w:rFonts w:ascii="Andale Mono" w:hAnsi="Andale Mono"/>
        </w:rPr>
        <w:t>&lt;Directory /var/www/html/intranet&gt;</w:t>
      </w:r>
    </w:p>
    <w:p w14:paraId="25F1A2B5" w14:textId="77777777" w:rsidR="008E7A4C" w:rsidRPr="008E7A4C" w:rsidRDefault="008E7A4C" w:rsidP="008E7A4C">
      <w:pPr>
        <w:rPr>
          <w:rFonts w:ascii="Andale Mono" w:hAnsi="Andale Mono"/>
        </w:rPr>
      </w:pPr>
      <w:r w:rsidRPr="008E7A4C">
        <w:rPr>
          <w:rFonts w:ascii="Andale Mono" w:hAnsi="Andale Mono"/>
        </w:rPr>
        <w:t xml:space="preserve"> &lt;RequireAny&gt;</w:t>
      </w:r>
    </w:p>
    <w:p w14:paraId="41FBBC4A" w14:textId="77777777" w:rsidR="008E7A4C" w:rsidRPr="008E7A4C" w:rsidRDefault="008E7A4C" w:rsidP="008E7A4C">
      <w:pPr>
        <w:rPr>
          <w:rFonts w:ascii="Andale Mono" w:hAnsi="Andale Mono"/>
        </w:rPr>
      </w:pPr>
      <w:r w:rsidRPr="008E7A4C">
        <w:rPr>
          <w:rFonts w:ascii="Andale Mono" w:hAnsi="Andale Mono"/>
        </w:rPr>
        <w:t xml:space="preserve">  Require ip 10.0.1.0/24</w:t>
      </w:r>
    </w:p>
    <w:p w14:paraId="7173481C" w14:textId="77777777" w:rsidR="008E7A4C" w:rsidRPr="008E7A4C" w:rsidRDefault="008E7A4C" w:rsidP="008E7A4C">
      <w:pPr>
        <w:rPr>
          <w:rFonts w:ascii="Andale Mono" w:hAnsi="Andale Mono"/>
        </w:rPr>
      </w:pPr>
      <w:r w:rsidRPr="008E7A4C">
        <w:rPr>
          <w:rFonts w:ascii="Andale Mono" w:hAnsi="Andale Mono"/>
        </w:rPr>
        <w:t xml:space="preserve"> &lt;/RequireAny&gt;</w:t>
      </w:r>
    </w:p>
    <w:p w14:paraId="6EA24338" w14:textId="77777777" w:rsidR="008E7A4C" w:rsidRPr="008E7A4C" w:rsidRDefault="008E7A4C" w:rsidP="008E7A4C">
      <w:pPr>
        <w:rPr>
          <w:rFonts w:ascii="Andale Mono" w:hAnsi="Andale Mono"/>
        </w:rPr>
      </w:pPr>
      <w:r w:rsidRPr="008E7A4C">
        <w:rPr>
          <w:rFonts w:ascii="Andale Mono" w:hAnsi="Andale Mono"/>
        </w:rPr>
        <w:t xml:space="preserve">&lt;/Directory&gt; </w:t>
      </w:r>
    </w:p>
    <w:p w14:paraId="61F9AEA8" w14:textId="77777777" w:rsidR="008E7A4C" w:rsidRPr="008E7A4C" w:rsidRDefault="008E7A4C" w:rsidP="008E7A4C">
      <w:pPr>
        <w:rPr>
          <w:rFonts w:ascii="Andale Mono" w:hAnsi="Andale Mono"/>
        </w:rPr>
      </w:pPr>
    </w:p>
    <w:p w14:paraId="42AE51DA" w14:textId="77777777" w:rsidR="008E7A4C" w:rsidRPr="008E7A4C" w:rsidRDefault="008E7A4C" w:rsidP="008E7A4C">
      <w:pPr>
        <w:rPr>
          <w:rFonts w:ascii="Andale Mono" w:hAnsi="Andale Mono"/>
        </w:rPr>
      </w:pPr>
      <w:r w:rsidRPr="008E7A4C">
        <w:rPr>
          <w:rFonts w:ascii="Andale Mono" w:hAnsi="Andale Mono"/>
        </w:rPr>
        <w:t>&lt;Directory /var/www/html/intranetWS&gt;</w:t>
      </w:r>
    </w:p>
    <w:p w14:paraId="3486E479" w14:textId="77777777" w:rsidR="008E7A4C" w:rsidRPr="008E7A4C" w:rsidRDefault="008E7A4C" w:rsidP="008E7A4C">
      <w:pPr>
        <w:rPr>
          <w:rFonts w:ascii="Andale Mono" w:hAnsi="Andale Mono"/>
        </w:rPr>
      </w:pPr>
      <w:r w:rsidRPr="008E7A4C">
        <w:rPr>
          <w:rFonts w:ascii="Andale Mono" w:hAnsi="Andale Mono"/>
        </w:rPr>
        <w:t xml:space="preserve">  &lt;RequireAny&gt; </w:t>
      </w:r>
    </w:p>
    <w:p w14:paraId="35F7CC5A" w14:textId="77777777" w:rsidR="008E7A4C" w:rsidRPr="008E7A4C" w:rsidRDefault="008E7A4C" w:rsidP="008E7A4C">
      <w:pPr>
        <w:rPr>
          <w:rFonts w:ascii="Andale Mono" w:hAnsi="Andale Mono"/>
        </w:rPr>
      </w:pPr>
      <w:r w:rsidRPr="008E7A4C">
        <w:rPr>
          <w:rFonts w:ascii="Andale Mono" w:hAnsi="Andale Mono"/>
        </w:rPr>
        <w:t xml:space="preserve">    Require ip 10.0.2.0/24</w:t>
      </w:r>
    </w:p>
    <w:p w14:paraId="7E675CBA" w14:textId="77777777" w:rsidR="008E7A4C" w:rsidRPr="008E7A4C" w:rsidRDefault="008E7A4C" w:rsidP="008E7A4C">
      <w:pPr>
        <w:rPr>
          <w:rFonts w:ascii="Andale Mono" w:hAnsi="Andale Mono"/>
        </w:rPr>
      </w:pPr>
      <w:r w:rsidRPr="008E7A4C">
        <w:rPr>
          <w:rFonts w:ascii="Andale Mono" w:hAnsi="Andale Mono"/>
        </w:rPr>
        <w:t xml:space="preserve">  &lt;/RequireAny&gt;</w:t>
      </w:r>
    </w:p>
    <w:p w14:paraId="5E5D4913" w14:textId="77777777" w:rsidR="008E7A4C" w:rsidRDefault="008E7A4C" w:rsidP="008E7A4C">
      <w:pPr>
        <w:rPr>
          <w:rFonts w:ascii="Andale Mono" w:hAnsi="Andale Mono"/>
        </w:rPr>
      </w:pPr>
      <w:r w:rsidRPr="008E7A4C">
        <w:rPr>
          <w:rFonts w:ascii="Andale Mono" w:hAnsi="Andale Mono"/>
        </w:rPr>
        <w:t>&lt;/Directory&gt;</w:t>
      </w:r>
    </w:p>
    <w:p w14:paraId="32DC3525" w14:textId="77777777" w:rsidR="008E7A4C" w:rsidRDefault="008E7A4C" w:rsidP="008E7A4C">
      <w:pPr>
        <w:rPr>
          <w:rFonts w:ascii="Andale Mono" w:hAnsi="Andale Mono"/>
        </w:rPr>
      </w:pPr>
    </w:p>
    <w:p w14:paraId="44EF890F" w14:textId="67D9ED92" w:rsidR="008E7A4C" w:rsidRDefault="008E7A4C" w:rsidP="008E7A4C">
      <w:pPr>
        <w:pStyle w:val="Titre3"/>
      </w:pPr>
      <w:bookmarkStart w:id="51" w:name="_Toc504599216"/>
      <w:r>
        <w:t>8.5.3) Fichier /etc/httpd/conf.d/00-server.conf</w:t>
      </w:r>
      <w:bookmarkEnd w:id="51"/>
    </w:p>
    <w:p w14:paraId="4FD98BED" w14:textId="77777777" w:rsidR="008E7A4C" w:rsidRDefault="008E7A4C" w:rsidP="008E7A4C"/>
    <w:p w14:paraId="528B4307" w14:textId="77777777" w:rsidR="008E7A4C" w:rsidRPr="008E7A4C" w:rsidRDefault="008E7A4C" w:rsidP="008E7A4C">
      <w:pPr>
        <w:rPr>
          <w:rFonts w:ascii="Andale Mono" w:hAnsi="Andale Mono"/>
        </w:rPr>
      </w:pPr>
      <w:r w:rsidRPr="008E7A4C">
        <w:rPr>
          <w:rFonts w:ascii="Andale Mono" w:hAnsi="Andale Mono"/>
        </w:rPr>
        <w:t>ServerName www.exam.men</w:t>
      </w:r>
    </w:p>
    <w:p w14:paraId="4397470C" w14:textId="77777777" w:rsidR="008E7A4C" w:rsidRPr="008E7A4C" w:rsidRDefault="008E7A4C" w:rsidP="008E7A4C">
      <w:pPr>
        <w:rPr>
          <w:rFonts w:ascii="Andale Mono" w:hAnsi="Andale Mono"/>
        </w:rPr>
      </w:pPr>
      <w:r w:rsidRPr="008E7A4C">
        <w:rPr>
          <w:rFonts w:ascii="Andale Mono" w:hAnsi="Andale Mono"/>
        </w:rPr>
        <w:t>ServerAdmin moi@exam.men</w:t>
      </w:r>
    </w:p>
    <w:p w14:paraId="1D8D7998" w14:textId="77777777" w:rsidR="008E7A4C" w:rsidRPr="008E7A4C" w:rsidRDefault="008E7A4C" w:rsidP="008E7A4C">
      <w:pPr>
        <w:rPr>
          <w:rFonts w:ascii="Andale Mono" w:hAnsi="Andale Mono"/>
        </w:rPr>
      </w:pPr>
      <w:r w:rsidRPr="008E7A4C">
        <w:rPr>
          <w:rFonts w:ascii="Andale Mono" w:hAnsi="Andale Mono"/>
        </w:rPr>
        <w:t>ErrorDocument 404 /erreur/erreur_404.html</w:t>
      </w:r>
    </w:p>
    <w:p w14:paraId="577E74B7" w14:textId="77777777" w:rsidR="008E7A4C" w:rsidRPr="008E7A4C" w:rsidRDefault="008E7A4C" w:rsidP="008E7A4C">
      <w:pPr>
        <w:rPr>
          <w:rFonts w:ascii="Andale Mono" w:hAnsi="Andale Mono"/>
        </w:rPr>
      </w:pPr>
      <w:r w:rsidRPr="008E7A4C">
        <w:rPr>
          <w:rFonts w:ascii="Andale Mono" w:hAnsi="Andale Mono"/>
        </w:rPr>
        <w:t>&lt;IfModule prefork.c&gt;</w:t>
      </w:r>
    </w:p>
    <w:p w14:paraId="295068AC" w14:textId="5316B537"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r w:rsidRPr="008E7A4C">
        <w:rPr>
          <w:rFonts w:ascii="Andale Mono" w:hAnsi="Andale Mono"/>
        </w:rPr>
        <w:t>MinSpareServers 3</w:t>
      </w:r>
    </w:p>
    <w:p w14:paraId="0CCC604F" w14:textId="2932E449"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r w:rsidRPr="008E7A4C">
        <w:rPr>
          <w:rFonts w:ascii="Andale Mono" w:hAnsi="Andale Mono"/>
        </w:rPr>
        <w:t>MaxSpareServers 1O</w:t>
      </w:r>
    </w:p>
    <w:p w14:paraId="179777AA" w14:textId="206C8E2D"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r w:rsidRPr="008E7A4C">
        <w:rPr>
          <w:rFonts w:ascii="Andale Mono" w:hAnsi="Andale Mono"/>
        </w:rPr>
        <w:t>StartServers 7</w:t>
      </w:r>
    </w:p>
    <w:p w14:paraId="28D67ABE" w14:textId="7F971D06"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r w:rsidRPr="008E7A4C">
        <w:rPr>
          <w:rFonts w:ascii="Andale Mono" w:hAnsi="Andale Mono"/>
        </w:rPr>
        <w:t>MaxRequestWorkers 20</w:t>
      </w:r>
    </w:p>
    <w:p w14:paraId="472F9786" w14:textId="634176B9"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r w:rsidRPr="008E7A4C">
        <w:rPr>
          <w:rFonts w:ascii="Andale Mono" w:hAnsi="Andale Mono"/>
        </w:rPr>
        <w:t>ServerLimit 20</w:t>
      </w:r>
    </w:p>
    <w:p w14:paraId="07D4DAFB" w14:textId="77777777" w:rsidR="008E7A4C" w:rsidRPr="008E7A4C" w:rsidRDefault="008E7A4C" w:rsidP="008E7A4C">
      <w:pPr>
        <w:rPr>
          <w:rFonts w:ascii="Andale Mono" w:hAnsi="Andale Mono"/>
        </w:rPr>
      </w:pPr>
      <w:r w:rsidRPr="008E7A4C">
        <w:rPr>
          <w:rFonts w:ascii="Andale Mono" w:hAnsi="Andale Mono"/>
        </w:rPr>
        <w:t>&lt;/IfModule&gt;</w:t>
      </w:r>
    </w:p>
    <w:p w14:paraId="0BE186DC" w14:textId="77777777" w:rsidR="008E7A4C" w:rsidRPr="008E7A4C" w:rsidRDefault="008E7A4C" w:rsidP="008E7A4C">
      <w:pPr>
        <w:rPr>
          <w:rFonts w:ascii="Andale Mono" w:hAnsi="Andale Mono"/>
        </w:rPr>
      </w:pPr>
      <w:r w:rsidRPr="008E7A4C">
        <w:rPr>
          <w:rFonts w:ascii="Andale Mono" w:hAnsi="Andale Mono"/>
        </w:rPr>
        <w:t>&lt;IfModule dir_module&gt;</w:t>
      </w:r>
    </w:p>
    <w:p w14:paraId="65FF57D2" w14:textId="617487AC" w:rsidR="008E7A4C" w:rsidRPr="008E7A4C" w:rsidRDefault="008E7A4C" w:rsidP="008E7A4C">
      <w:pPr>
        <w:rPr>
          <w:rFonts w:ascii="Andale Mono" w:hAnsi="Andale Mono"/>
        </w:rPr>
      </w:pPr>
      <w:r w:rsidRPr="008E7A4C">
        <w:rPr>
          <w:rFonts w:ascii="Andale Mono" w:hAnsi="Andale Mono"/>
        </w:rPr>
        <w:t xml:space="preserve"> </w:t>
      </w:r>
      <w:r>
        <w:rPr>
          <w:rFonts w:ascii="Andale Mono" w:hAnsi="Andale Mono"/>
        </w:rPr>
        <w:t xml:space="preserve"> </w:t>
      </w:r>
      <w:r w:rsidRPr="008E7A4C">
        <w:rPr>
          <w:rFonts w:ascii="Andale Mono" w:hAnsi="Andale Mono"/>
        </w:rPr>
        <w:t>DirectoryIndex index.html accueil.html</w:t>
      </w:r>
    </w:p>
    <w:p w14:paraId="0FD91272" w14:textId="77777777" w:rsidR="008E7A4C" w:rsidRPr="008E7A4C" w:rsidRDefault="008E7A4C" w:rsidP="008E7A4C">
      <w:pPr>
        <w:rPr>
          <w:rFonts w:ascii="Andale Mono" w:hAnsi="Andale Mono"/>
        </w:rPr>
      </w:pPr>
      <w:r w:rsidRPr="008E7A4C">
        <w:rPr>
          <w:rFonts w:ascii="Andale Mono" w:hAnsi="Andale Mono"/>
        </w:rPr>
        <w:t>&lt;/IfModule&gt;</w:t>
      </w:r>
    </w:p>
    <w:p w14:paraId="15A55C42" w14:textId="77777777" w:rsidR="008E7A4C" w:rsidRPr="008E7A4C" w:rsidRDefault="008E7A4C" w:rsidP="008E7A4C">
      <w:pPr>
        <w:rPr>
          <w:rFonts w:ascii="Andale Mono" w:hAnsi="Andale Mono"/>
        </w:rPr>
      </w:pPr>
    </w:p>
    <w:p w14:paraId="03D11657" w14:textId="77777777" w:rsidR="008E7A4C" w:rsidRPr="008E7A4C" w:rsidRDefault="008E7A4C" w:rsidP="008E7A4C">
      <w:pPr>
        <w:rPr>
          <w:rFonts w:ascii="Andale Mono" w:hAnsi="Andale Mono"/>
        </w:rPr>
      </w:pPr>
      <w:r w:rsidRPr="008E7A4C">
        <w:rPr>
          <w:rFonts w:ascii="Andale Mono" w:hAnsi="Andale Mono"/>
        </w:rPr>
        <w:t>#PAR IP</w:t>
      </w:r>
    </w:p>
    <w:p w14:paraId="0752AA3A" w14:textId="77777777" w:rsidR="008E7A4C" w:rsidRPr="008E7A4C" w:rsidRDefault="008E7A4C" w:rsidP="008E7A4C">
      <w:pPr>
        <w:rPr>
          <w:rFonts w:ascii="Andale Mono" w:hAnsi="Andale Mono"/>
        </w:rPr>
      </w:pPr>
      <w:r w:rsidRPr="008E7A4C">
        <w:rPr>
          <w:rFonts w:ascii="Andale Mono" w:hAnsi="Andale Mono"/>
        </w:rPr>
        <w:t>&lt;VirtualHost 10.0.1.4&gt;</w:t>
      </w:r>
    </w:p>
    <w:p w14:paraId="09592367" w14:textId="77777777" w:rsidR="008E7A4C" w:rsidRPr="008E7A4C" w:rsidRDefault="008E7A4C" w:rsidP="008E7A4C">
      <w:pPr>
        <w:rPr>
          <w:rFonts w:ascii="Andale Mono" w:hAnsi="Andale Mono"/>
        </w:rPr>
      </w:pPr>
      <w:r w:rsidRPr="008E7A4C">
        <w:rPr>
          <w:rFonts w:ascii="Andale Mono" w:hAnsi="Andale Mono"/>
        </w:rPr>
        <w:t xml:space="preserve">  ServerName jean.www.exam.men</w:t>
      </w:r>
    </w:p>
    <w:p w14:paraId="3BAFDFF7" w14:textId="77777777" w:rsidR="008E7A4C" w:rsidRPr="008E7A4C" w:rsidRDefault="008E7A4C" w:rsidP="008E7A4C">
      <w:pPr>
        <w:rPr>
          <w:rFonts w:ascii="Andale Mono" w:hAnsi="Andale Mono"/>
        </w:rPr>
      </w:pPr>
      <w:r w:rsidRPr="008E7A4C">
        <w:rPr>
          <w:rFonts w:ascii="Andale Mono" w:hAnsi="Andale Mono"/>
        </w:rPr>
        <w:t xml:space="preserve">  DocumentRoot /var/www/vh/jean</w:t>
      </w:r>
    </w:p>
    <w:p w14:paraId="652FCD63" w14:textId="77777777" w:rsidR="008E7A4C" w:rsidRPr="008E7A4C" w:rsidRDefault="008E7A4C" w:rsidP="008E7A4C">
      <w:pPr>
        <w:rPr>
          <w:rFonts w:ascii="Andale Mono" w:hAnsi="Andale Mono"/>
        </w:rPr>
      </w:pPr>
      <w:r w:rsidRPr="008E7A4C">
        <w:rPr>
          <w:rFonts w:ascii="Andale Mono" w:hAnsi="Andale Mono"/>
        </w:rPr>
        <w:t>&lt;/VirtualHost&gt;</w:t>
      </w:r>
    </w:p>
    <w:p w14:paraId="75E733D1" w14:textId="77777777" w:rsidR="008E7A4C" w:rsidRPr="008E7A4C" w:rsidRDefault="008E7A4C" w:rsidP="008E7A4C">
      <w:pPr>
        <w:rPr>
          <w:rFonts w:ascii="Andale Mono" w:hAnsi="Andale Mono"/>
        </w:rPr>
      </w:pPr>
    </w:p>
    <w:p w14:paraId="41BBC57F" w14:textId="77777777" w:rsidR="008E7A4C" w:rsidRPr="008E7A4C" w:rsidRDefault="008E7A4C" w:rsidP="008E7A4C">
      <w:pPr>
        <w:rPr>
          <w:rFonts w:ascii="Andale Mono" w:hAnsi="Andale Mono"/>
        </w:rPr>
      </w:pPr>
      <w:r w:rsidRPr="008E7A4C">
        <w:rPr>
          <w:rFonts w:ascii="Andale Mono" w:hAnsi="Andale Mono"/>
        </w:rPr>
        <w:t>&lt;VirtualHost 10.0.1.5&gt;</w:t>
      </w:r>
    </w:p>
    <w:p w14:paraId="5B947A9E" w14:textId="77777777" w:rsidR="008E7A4C" w:rsidRPr="008E7A4C" w:rsidRDefault="008E7A4C" w:rsidP="008E7A4C">
      <w:pPr>
        <w:rPr>
          <w:rFonts w:ascii="Andale Mono" w:hAnsi="Andale Mono"/>
        </w:rPr>
      </w:pPr>
      <w:r w:rsidRPr="008E7A4C">
        <w:rPr>
          <w:rFonts w:ascii="Andale Mono" w:hAnsi="Andale Mono"/>
        </w:rPr>
        <w:t xml:space="preserve">  ServerName louis.exam.men</w:t>
      </w:r>
    </w:p>
    <w:p w14:paraId="6A30E54C" w14:textId="77777777" w:rsidR="008E7A4C" w:rsidRPr="008E7A4C" w:rsidRDefault="008E7A4C" w:rsidP="008E7A4C">
      <w:pPr>
        <w:rPr>
          <w:rFonts w:ascii="Andale Mono" w:hAnsi="Andale Mono"/>
        </w:rPr>
      </w:pPr>
      <w:r w:rsidRPr="008E7A4C">
        <w:rPr>
          <w:rFonts w:ascii="Andale Mono" w:hAnsi="Andale Mono"/>
        </w:rPr>
        <w:t xml:space="preserve">  DocumentRoot /var/www/vh/louis</w:t>
      </w:r>
    </w:p>
    <w:p w14:paraId="70D99602" w14:textId="77777777" w:rsidR="008E7A4C" w:rsidRPr="008E7A4C" w:rsidRDefault="008E7A4C" w:rsidP="008E7A4C">
      <w:pPr>
        <w:rPr>
          <w:rFonts w:ascii="Andale Mono" w:hAnsi="Andale Mono"/>
        </w:rPr>
      </w:pPr>
      <w:r w:rsidRPr="008E7A4C">
        <w:rPr>
          <w:rFonts w:ascii="Andale Mono" w:hAnsi="Andale Mono"/>
        </w:rPr>
        <w:t>&lt;/VirtualHost&gt;</w:t>
      </w:r>
    </w:p>
    <w:p w14:paraId="665CBF2A" w14:textId="77777777" w:rsidR="008E7A4C" w:rsidRPr="008E7A4C" w:rsidRDefault="008E7A4C" w:rsidP="008E7A4C">
      <w:pPr>
        <w:rPr>
          <w:rFonts w:ascii="Andale Mono" w:hAnsi="Andale Mono"/>
        </w:rPr>
      </w:pPr>
    </w:p>
    <w:p w14:paraId="0F1E9297" w14:textId="77777777" w:rsidR="008E7A4C" w:rsidRPr="008E7A4C" w:rsidRDefault="008E7A4C" w:rsidP="008E7A4C">
      <w:pPr>
        <w:rPr>
          <w:rFonts w:ascii="Andale Mono" w:hAnsi="Andale Mono"/>
        </w:rPr>
      </w:pPr>
      <w:r w:rsidRPr="008E7A4C">
        <w:rPr>
          <w:rFonts w:ascii="Andale Mono" w:hAnsi="Andale Mono"/>
        </w:rPr>
        <w:t>#PAR NOMS</w:t>
      </w:r>
    </w:p>
    <w:p w14:paraId="22EA66A6" w14:textId="77777777" w:rsidR="008E7A4C" w:rsidRPr="008E7A4C" w:rsidRDefault="008E7A4C" w:rsidP="008E7A4C">
      <w:pPr>
        <w:rPr>
          <w:rFonts w:ascii="Andale Mono" w:hAnsi="Andale Mono"/>
        </w:rPr>
      </w:pPr>
      <w:r w:rsidRPr="008E7A4C">
        <w:rPr>
          <w:rFonts w:ascii="Andale Mono" w:hAnsi="Andale Mono"/>
        </w:rPr>
        <w:t>&lt;VirtualHost 10.0.1.2&gt;</w:t>
      </w:r>
    </w:p>
    <w:p w14:paraId="1570C633" w14:textId="77777777" w:rsidR="008E7A4C" w:rsidRPr="008E7A4C" w:rsidRDefault="008E7A4C" w:rsidP="008E7A4C">
      <w:pPr>
        <w:rPr>
          <w:rFonts w:ascii="Andale Mono" w:hAnsi="Andale Mono"/>
        </w:rPr>
      </w:pPr>
      <w:r w:rsidRPr="008E7A4C">
        <w:rPr>
          <w:rFonts w:ascii="Andale Mono" w:hAnsi="Andale Mono"/>
        </w:rPr>
        <w:t xml:space="preserve">  ServerName www.exam.men</w:t>
      </w:r>
    </w:p>
    <w:p w14:paraId="2270487A" w14:textId="77777777" w:rsidR="008E7A4C" w:rsidRPr="008E7A4C" w:rsidRDefault="008E7A4C" w:rsidP="008E7A4C">
      <w:pPr>
        <w:rPr>
          <w:rFonts w:ascii="Andale Mono" w:hAnsi="Andale Mono"/>
        </w:rPr>
      </w:pPr>
      <w:r w:rsidRPr="008E7A4C">
        <w:rPr>
          <w:rFonts w:ascii="Andale Mono" w:hAnsi="Andale Mono"/>
        </w:rPr>
        <w:t xml:space="preserve">  DocumentRoot /var/www/html</w:t>
      </w:r>
    </w:p>
    <w:p w14:paraId="489941C4" w14:textId="77777777" w:rsidR="008E7A4C" w:rsidRPr="008E7A4C" w:rsidRDefault="008E7A4C" w:rsidP="008E7A4C">
      <w:pPr>
        <w:rPr>
          <w:rFonts w:ascii="Andale Mono" w:hAnsi="Andale Mono"/>
        </w:rPr>
      </w:pPr>
      <w:r w:rsidRPr="008E7A4C">
        <w:rPr>
          <w:rFonts w:ascii="Andale Mono" w:hAnsi="Andale Mono"/>
        </w:rPr>
        <w:t>&lt;/VirtualHost&gt;</w:t>
      </w:r>
    </w:p>
    <w:p w14:paraId="3A7CE70D" w14:textId="77777777" w:rsidR="008E7A4C" w:rsidRPr="008E7A4C" w:rsidRDefault="008E7A4C" w:rsidP="008E7A4C">
      <w:pPr>
        <w:rPr>
          <w:rFonts w:ascii="Andale Mono" w:hAnsi="Andale Mono"/>
        </w:rPr>
      </w:pPr>
    </w:p>
    <w:p w14:paraId="64B8B84F" w14:textId="77777777" w:rsidR="008E7A4C" w:rsidRPr="008E7A4C" w:rsidRDefault="008E7A4C" w:rsidP="008E7A4C">
      <w:pPr>
        <w:rPr>
          <w:rFonts w:ascii="Andale Mono" w:hAnsi="Andale Mono"/>
        </w:rPr>
      </w:pPr>
      <w:r w:rsidRPr="008E7A4C">
        <w:rPr>
          <w:rFonts w:ascii="Andale Mono" w:hAnsi="Andale Mono"/>
        </w:rPr>
        <w:t>&lt;VirtualHost 10.0.1.2&gt;</w:t>
      </w:r>
    </w:p>
    <w:p w14:paraId="1D839FB2" w14:textId="77777777" w:rsidR="008E7A4C" w:rsidRPr="008E7A4C" w:rsidRDefault="008E7A4C" w:rsidP="008E7A4C">
      <w:pPr>
        <w:rPr>
          <w:rFonts w:ascii="Andale Mono" w:hAnsi="Andale Mono"/>
        </w:rPr>
      </w:pPr>
      <w:r w:rsidRPr="008E7A4C">
        <w:rPr>
          <w:rFonts w:ascii="Andale Mono" w:hAnsi="Andale Mono"/>
        </w:rPr>
        <w:t xml:space="preserve">  ServerName vh1.exam.men</w:t>
      </w:r>
    </w:p>
    <w:p w14:paraId="5D921FD7" w14:textId="77777777" w:rsidR="008E7A4C" w:rsidRPr="008E7A4C" w:rsidRDefault="008E7A4C" w:rsidP="008E7A4C">
      <w:pPr>
        <w:rPr>
          <w:rFonts w:ascii="Andale Mono" w:hAnsi="Andale Mono"/>
        </w:rPr>
      </w:pPr>
      <w:r w:rsidRPr="008E7A4C">
        <w:rPr>
          <w:rFonts w:ascii="Andale Mono" w:hAnsi="Andale Mono"/>
        </w:rPr>
        <w:t xml:space="preserve">  DocumentRoot /var/www/vh/vh1</w:t>
      </w:r>
    </w:p>
    <w:p w14:paraId="49DC7371" w14:textId="77777777" w:rsidR="008E7A4C" w:rsidRPr="008E7A4C" w:rsidRDefault="008E7A4C" w:rsidP="008E7A4C">
      <w:pPr>
        <w:rPr>
          <w:rFonts w:ascii="Andale Mono" w:hAnsi="Andale Mono"/>
        </w:rPr>
      </w:pPr>
      <w:r w:rsidRPr="008E7A4C">
        <w:rPr>
          <w:rFonts w:ascii="Andale Mono" w:hAnsi="Andale Mono"/>
        </w:rPr>
        <w:t>&lt;/VirtualHost&gt;</w:t>
      </w:r>
    </w:p>
    <w:p w14:paraId="294584F4" w14:textId="77777777" w:rsidR="008E7A4C" w:rsidRPr="008E7A4C" w:rsidRDefault="008E7A4C" w:rsidP="008E7A4C">
      <w:pPr>
        <w:rPr>
          <w:rFonts w:ascii="Andale Mono" w:hAnsi="Andale Mono"/>
        </w:rPr>
      </w:pPr>
    </w:p>
    <w:p w14:paraId="6B0A4261" w14:textId="77777777" w:rsidR="008E7A4C" w:rsidRPr="008E7A4C" w:rsidRDefault="008E7A4C" w:rsidP="008E7A4C">
      <w:pPr>
        <w:rPr>
          <w:rFonts w:ascii="Andale Mono" w:hAnsi="Andale Mono"/>
        </w:rPr>
      </w:pPr>
      <w:r w:rsidRPr="008E7A4C">
        <w:rPr>
          <w:rFonts w:ascii="Andale Mono" w:hAnsi="Andale Mono"/>
        </w:rPr>
        <w:t>&lt;VirtualHost 10.0.1.3&gt;</w:t>
      </w:r>
    </w:p>
    <w:p w14:paraId="03A176DB" w14:textId="77777777" w:rsidR="008E7A4C" w:rsidRPr="008E7A4C" w:rsidRDefault="008E7A4C" w:rsidP="008E7A4C">
      <w:pPr>
        <w:rPr>
          <w:rFonts w:ascii="Andale Mono" w:hAnsi="Andale Mono"/>
        </w:rPr>
      </w:pPr>
      <w:r w:rsidRPr="008E7A4C">
        <w:rPr>
          <w:rFonts w:ascii="Andale Mono" w:hAnsi="Andale Mono"/>
        </w:rPr>
        <w:t xml:space="preserve">  ServerName vh2.exam.men</w:t>
      </w:r>
    </w:p>
    <w:p w14:paraId="64596D86" w14:textId="77777777" w:rsidR="008E7A4C" w:rsidRPr="008E7A4C" w:rsidRDefault="008E7A4C" w:rsidP="008E7A4C">
      <w:pPr>
        <w:rPr>
          <w:rFonts w:ascii="Andale Mono" w:hAnsi="Andale Mono"/>
        </w:rPr>
      </w:pPr>
      <w:r w:rsidRPr="008E7A4C">
        <w:rPr>
          <w:rFonts w:ascii="Andale Mono" w:hAnsi="Andale Mono"/>
        </w:rPr>
        <w:t xml:space="preserve">  DocumentRoot /var/www/vh/vh2</w:t>
      </w:r>
    </w:p>
    <w:p w14:paraId="55CB8FD6" w14:textId="77777777" w:rsidR="008E7A4C" w:rsidRPr="008E7A4C" w:rsidRDefault="008E7A4C" w:rsidP="008E7A4C">
      <w:pPr>
        <w:rPr>
          <w:rFonts w:ascii="Andale Mono" w:hAnsi="Andale Mono"/>
        </w:rPr>
      </w:pPr>
      <w:r w:rsidRPr="008E7A4C">
        <w:rPr>
          <w:rFonts w:ascii="Andale Mono" w:hAnsi="Andale Mono"/>
        </w:rPr>
        <w:t xml:space="preserve">  &lt;Directory /var/www/vh/vh2&gt;</w:t>
      </w:r>
    </w:p>
    <w:p w14:paraId="7D59DCA1" w14:textId="77777777" w:rsidR="008E7A4C" w:rsidRPr="008E7A4C" w:rsidRDefault="008E7A4C" w:rsidP="008E7A4C">
      <w:pPr>
        <w:rPr>
          <w:rFonts w:ascii="Andale Mono" w:hAnsi="Andale Mono"/>
        </w:rPr>
      </w:pPr>
      <w:r w:rsidRPr="008E7A4C">
        <w:rPr>
          <w:rFonts w:ascii="Andale Mono" w:hAnsi="Andale Mono"/>
        </w:rPr>
        <w:t xml:space="preserve">    AuthName "Acces au site vh2"</w:t>
      </w:r>
    </w:p>
    <w:p w14:paraId="7B720F29" w14:textId="77777777" w:rsidR="008E7A4C" w:rsidRPr="008E7A4C" w:rsidRDefault="008E7A4C" w:rsidP="008E7A4C">
      <w:pPr>
        <w:rPr>
          <w:rFonts w:ascii="Andale Mono" w:hAnsi="Andale Mono"/>
        </w:rPr>
      </w:pPr>
      <w:r w:rsidRPr="008E7A4C">
        <w:rPr>
          <w:rFonts w:ascii="Andale Mono" w:hAnsi="Andale Mono"/>
        </w:rPr>
        <w:t xml:space="preserve">    AuthType Basic</w:t>
      </w:r>
    </w:p>
    <w:p w14:paraId="61BC8FB4" w14:textId="77777777" w:rsidR="008E7A4C" w:rsidRPr="008E7A4C" w:rsidRDefault="008E7A4C" w:rsidP="008E7A4C">
      <w:pPr>
        <w:rPr>
          <w:rFonts w:ascii="Andale Mono" w:hAnsi="Andale Mono"/>
        </w:rPr>
      </w:pPr>
      <w:r w:rsidRPr="008E7A4C">
        <w:rPr>
          <w:rFonts w:ascii="Andale Mono" w:hAnsi="Andale Mono"/>
        </w:rPr>
        <w:t xml:space="preserve">    AuthUserFile /var/www/securite/pwd</w:t>
      </w:r>
    </w:p>
    <w:p w14:paraId="19E1D751" w14:textId="77777777" w:rsidR="008E7A4C" w:rsidRPr="008E7A4C" w:rsidRDefault="008E7A4C" w:rsidP="008E7A4C">
      <w:pPr>
        <w:rPr>
          <w:rFonts w:ascii="Andale Mono" w:hAnsi="Andale Mono"/>
        </w:rPr>
      </w:pPr>
      <w:r w:rsidRPr="008E7A4C">
        <w:rPr>
          <w:rFonts w:ascii="Andale Mono" w:hAnsi="Andale Mono"/>
        </w:rPr>
        <w:t xml:space="preserve">    Require valid-user</w:t>
      </w:r>
    </w:p>
    <w:p w14:paraId="080DF99F" w14:textId="77777777" w:rsidR="008E7A4C" w:rsidRPr="008E7A4C" w:rsidRDefault="008E7A4C" w:rsidP="008E7A4C">
      <w:pPr>
        <w:rPr>
          <w:rFonts w:ascii="Andale Mono" w:hAnsi="Andale Mono"/>
        </w:rPr>
      </w:pPr>
      <w:r w:rsidRPr="008E7A4C">
        <w:rPr>
          <w:rFonts w:ascii="Andale Mono" w:hAnsi="Andale Mono"/>
        </w:rPr>
        <w:t xml:space="preserve">  &lt;/Directory&gt;</w:t>
      </w:r>
    </w:p>
    <w:p w14:paraId="1B2E0F46" w14:textId="77777777" w:rsidR="008E7A4C" w:rsidRPr="008E7A4C" w:rsidRDefault="008E7A4C" w:rsidP="008E7A4C">
      <w:pPr>
        <w:rPr>
          <w:rFonts w:ascii="Andale Mono" w:hAnsi="Andale Mono"/>
        </w:rPr>
      </w:pPr>
      <w:r w:rsidRPr="008E7A4C">
        <w:rPr>
          <w:rFonts w:ascii="Andale Mono" w:hAnsi="Andale Mono"/>
        </w:rPr>
        <w:t>&lt;/VirtualHost&gt;</w:t>
      </w:r>
    </w:p>
    <w:p w14:paraId="510CA0FC" w14:textId="77777777" w:rsidR="008E7A4C" w:rsidRPr="008E7A4C" w:rsidRDefault="008E7A4C" w:rsidP="008E7A4C">
      <w:pPr>
        <w:rPr>
          <w:rFonts w:ascii="Andale Mono" w:hAnsi="Andale Mono"/>
        </w:rPr>
      </w:pPr>
    </w:p>
    <w:p w14:paraId="6C88B1FF" w14:textId="77777777" w:rsidR="008E7A4C" w:rsidRPr="008E7A4C" w:rsidRDefault="008E7A4C" w:rsidP="008E7A4C">
      <w:pPr>
        <w:rPr>
          <w:rFonts w:ascii="Andale Mono" w:hAnsi="Andale Mono"/>
        </w:rPr>
      </w:pPr>
      <w:r w:rsidRPr="008E7A4C">
        <w:rPr>
          <w:rFonts w:ascii="Andale Mono" w:hAnsi="Andale Mono"/>
        </w:rPr>
        <w:t>&lt;VirtualHost 10.0.1.3&gt;</w:t>
      </w:r>
    </w:p>
    <w:p w14:paraId="5321644B" w14:textId="77777777" w:rsidR="008E7A4C" w:rsidRPr="008E7A4C" w:rsidRDefault="008E7A4C" w:rsidP="008E7A4C">
      <w:pPr>
        <w:rPr>
          <w:rFonts w:ascii="Andale Mono" w:hAnsi="Andale Mono"/>
        </w:rPr>
      </w:pPr>
      <w:r w:rsidRPr="008E7A4C">
        <w:rPr>
          <w:rFonts w:ascii="Andale Mono" w:hAnsi="Andale Mono"/>
        </w:rPr>
        <w:t xml:space="preserve">  ServerName vh3.exam.men</w:t>
      </w:r>
    </w:p>
    <w:p w14:paraId="43117760" w14:textId="77777777" w:rsidR="008E7A4C" w:rsidRPr="008E7A4C" w:rsidRDefault="008E7A4C" w:rsidP="008E7A4C">
      <w:pPr>
        <w:rPr>
          <w:rFonts w:ascii="Andale Mono" w:hAnsi="Andale Mono"/>
        </w:rPr>
      </w:pPr>
      <w:r w:rsidRPr="008E7A4C">
        <w:rPr>
          <w:rFonts w:ascii="Andale Mono" w:hAnsi="Andale Mono"/>
        </w:rPr>
        <w:t xml:space="preserve">  DocumentRoot /var/www/vh/vh3</w:t>
      </w:r>
    </w:p>
    <w:p w14:paraId="60200909" w14:textId="101D6775" w:rsidR="008E7A4C" w:rsidRDefault="008E7A4C" w:rsidP="008E7A4C">
      <w:pPr>
        <w:rPr>
          <w:rFonts w:ascii="Andale Mono" w:hAnsi="Andale Mono"/>
        </w:rPr>
      </w:pPr>
      <w:r w:rsidRPr="008E7A4C">
        <w:rPr>
          <w:rFonts w:ascii="Andale Mono" w:hAnsi="Andale Mono"/>
        </w:rPr>
        <w:t>&lt;/VirtualHost&gt;</w:t>
      </w:r>
    </w:p>
    <w:p w14:paraId="7CBC1646" w14:textId="77777777" w:rsidR="008E7A4C" w:rsidRDefault="008E7A4C" w:rsidP="008E7A4C">
      <w:pPr>
        <w:rPr>
          <w:rFonts w:ascii="Andale Mono" w:hAnsi="Andale Mono"/>
        </w:rPr>
      </w:pPr>
    </w:p>
    <w:p w14:paraId="56AF6E12" w14:textId="63FE1A99" w:rsidR="008E7A4C" w:rsidRDefault="008E7A4C" w:rsidP="008E7A4C">
      <w:pPr>
        <w:pStyle w:val="Titre3"/>
      </w:pPr>
      <w:bookmarkStart w:id="52" w:name="_Toc504599217"/>
      <w:r>
        <w:t>8.5.4) Fichier /etc/httpd/conf.d/0-userdir.conf</w:t>
      </w:r>
      <w:bookmarkEnd w:id="52"/>
    </w:p>
    <w:p w14:paraId="231E7F15" w14:textId="77777777" w:rsidR="008E7A4C" w:rsidRDefault="008E7A4C" w:rsidP="008E7A4C"/>
    <w:p w14:paraId="4C4105A4" w14:textId="77777777" w:rsidR="008E7A4C" w:rsidRPr="008E7A4C" w:rsidRDefault="008E7A4C" w:rsidP="008E7A4C">
      <w:pPr>
        <w:rPr>
          <w:rFonts w:ascii="Andale Mono" w:hAnsi="Andale Mono"/>
        </w:rPr>
      </w:pPr>
      <w:r w:rsidRPr="008E7A4C">
        <w:rPr>
          <w:rFonts w:ascii="Andale Mono" w:hAnsi="Andale Mono"/>
        </w:rPr>
        <w:t>&lt;IfModule mod_userdir.c&gt;</w:t>
      </w:r>
    </w:p>
    <w:p w14:paraId="6FD6AB6F" w14:textId="3D3EFA85" w:rsidR="008E7A4C" w:rsidRPr="008E7A4C" w:rsidRDefault="008E7A4C" w:rsidP="008E7A4C">
      <w:pPr>
        <w:rPr>
          <w:rFonts w:ascii="Andale Mono" w:hAnsi="Andale Mono"/>
        </w:rPr>
      </w:pPr>
      <w:r w:rsidRPr="008E7A4C">
        <w:rPr>
          <w:rFonts w:ascii="Andale Mono" w:hAnsi="Andale Mono"/>
        </w:rPr>
        <w:t xml:space="preserve">    UserDir disabled bernard</w:t>
      </w:r>
    </w:p>
    <w:p w14:paraId="755E3E80" w14:textId="25BC20B1" w:rsidR="008E7A4C" w:rsidRPr="008E7A4C" w:rsidRDefault="008E7A4C" w:rsidP="008E7A4C">
      <w:pPr>
        <w:rPr>
          <w:rFonts w:ascii="Andale Mono" w:hAnsi="Andale Mono"/>
        </w:rPr>
      </w:pPr>
      <w:r w:rsidRPr="008E7A4C">
        <w:rPr>
          <w:rFonts w:ascii="Andale Mono" w:hAnsi="Andale Mono"/>
        </w:rPr>
        <w:t xml:space="preserve">    UserDir public_html</w:t>
      </w:r>
    </w:p>
    <w:p w14:paraId="3B90ADE2" w14:textId="77777777" w:rsidR="008E7A4C" w:rsidRPr="008E7A4C" w:rsidRDefault="008E7A4C" w:rsidP="008E7A4C">
      <w:pPr>
        <w:rPr>
          <w:rFonts w:ascii="Andale Mono" w:hAnsi="Andale Mono"/>
        </w:rPr>
      </w:pPr>
      <w:r w:rsidRPr="008E7A4C">
        <w:rPr>
          <w:rFonts w:ascii="Andale Mono" w:hAnsi="Andale Mono"/>
        </w:rPr>
        <w:t>&lt;/IfModule&gt;</w:t>
      </w:r>
    </w:p>
    <w:p w14:paraId="29150060" w14:textId="77777777" w:rsidR="008E7A4C" w:rsidRPr="008E7A4C" w:rsidRDefault="008E7A4C" w:rsidP="008E7A4C">
      <w:pPr>
        <w:rPr>
          <w:rFonts w:ascii="Andale Mono" w:hAnsi="Andale Mono"/>
        </w:rPr>
      </w:pPr>
    </w:p>
    <w:p w14:paraId="20EA9FD8" w14:textId="77777777" w:rsidR="008E7A4C" w:rsidRPr="008E7A4C" w:rsidRDefault="008E7A4C" w:rsidP="008E7A4C">
      <w:pPr>
        <w:rPr>
          <w:rFonts w:ascii="Andale Mono" w:hAnsi="Andale Mono"/>
        </w:rPr>
      </w:pPr>
      <w:r w:rsidRPr="008E7A4C">
        <w:rPr>
          <w:rFonts w:ascii="Andale Mono" w:hAnsi="Andale Mono"/>
        </w:rPr>
        <w:t>&lt;Directory "/home/*/public_html"&gt;</w:t>
      </w:r>
    </w:p>
    <w:p w14:paraId="6402F40A" w14:textId="77777777" w:rsidR="008E7A4C" w:rsidRPr="008E7A4C" w:rsidRDefault="008E7A4C" w:rsidP="008E7A4C">
      <w:pPr>
        <w:rPr>
          <w:rFonts w:ascii="Andale Mono" w:hAnsi="Andale Mono"/>
        </w:rPr>
      </w:pPr>
      <w:r w:rsidRPr="008E7A4C">
        <w:rPr>
          <w:rFonts w:ascii="Andale Mono" w:hAnsi="Andale Mono"/>
        </w:rPr>
        <w:t xml:space="preserve">    AllowOverride FileInfo AuthConfig Limit Indexes</w:t>
      </w:r>
    </w:p>
    <w:p w14:paraId="605903EA" w14:textId="77777777" w:rsidR="008E7A4C" w:rsidRPr="008E7A4C" w:rsidRDefault="008E7A4C" w:rsidP="008E7A4C">
      <w:pPr>
        <w:rPr>
          <w:rFonts w:ascii="Andale Mono" w:hAnsi="Andale Mono"/>
        </w:rPr>
      </w:pPr>
      <w:r w:rsidRPr="008E7A4C">
        <w:rPr>
          <w:rFonts w:ascii="Andale Mono" w:hAnsi="Andale Mono"/>
        </w:rPr>
        <w:t xml:space="preserve">    Options MultiViews Indexes SymLinksIfOwnerMatch IncludesNoExec</w:t>
      </w:r>
    </w:p>
    <w:p w14:paraId="51F81182" w14:textId="77777777" w:rsidR="008E7A4C" w:rsidRPr="008E7A4C" w:rsidRDefault="008E7A4C" w:rsidP="008E7A4C">
      <w:pPr>
        <w:rPr>
          <w:rFonts w:ascii="Andale Mono" w:hAnsi="Andale Mono"/>
        </w:rPr>
      </w:pPr>
      <w:r w:rsidRPr="008E7A4C">
        <w:rPr>
          <w:rFonts w:ascii="Andale Mono" w:hAnsi="Andale Mono"/>
        </w:rPr>
        <w:t xml:space="preserve">    Require method GET POST OPTIONS</w:t>
      </w:r>
    </w:p>
    <w:p w14:paraId="4C76C693" w14:textId="34C4787A" w:rsidR="008E7A4C" w:rsidRDefault="008E7A4C" w:rsidP="008E7A4C">
      <w:pPr>
        <w:rPr>
          <w:rFonts w:ascii="Andale Mono" w:hAnsi="Andale Mono"/>
        </w:rPr>
      </w:pPr>
      <w:r w:rsidRPr="008E7A4C">
        <w:rPr>
          <w:rFonts w:ascii="Andale Mono" w:hAnsi="Andale Mono"/>
        </w:rPr>
        <w:t>&lt;/Directory&gt;</w:t>
      </w:r>
    </w:p>
    <w:p w14:paraId="341DA073" w14:textId="77777777" w:rsidR="008E7A4C" w:rsidRDefault="008E7A4C" w:rsidP="008E7A4C">
      <w:pPr>
        <w:rPr>
          <w:rFonts w:ascii="Andale Mono" w:hAnsi="Andale Mono"/>
        </w:rPr>
      </w:pPr>
    </w:p>
    <w:p w14:paraId="6FA13756" w14:textId="16D4DD19" w:rsidR="008E7A4C" w:rsidRDefault="008E7A4C">
      <w:pPr>
        <w:rPr>
          <w:rFonts w:ascii="Andale Mono" w:hAnsi="Andale Mono"/>
        </w:rPr>
      </w:pPr>
      <w:r>
        <w:rPr>
          <w:rFonts w:ascii="Andale Mono" w:hAnsi="Andale Mono"/>
        </w:rPr>
        <w:br w:type="page"/>
      </w:r>
    </w:p>
    <w:p w14:paraId="7F32CF7C" w14:textId="77777777" w:rsidR="008E7A4C" w:rsidRDefault="008E7A4C" w:rsidP="008E7A4C">
      <w:pPr>
        <w:rPr>
          <w:rFonts w:ascii="Andale Mono" w:hAnsi="Andale Mono"/>
        </w:rPr>
      </w:pPr>
    </w:p>
    <w:p w14:paraId="5B4ECC38" w14:textId="245CFF17" w:rsidR="008E7A4C" w:rsidRDefault="008E7A4C" w:rsidP="008E7A4C">
      <w:pPr>
        <w:pStyle w:val="Titre3"/>
      </w:pPr>
      <w:bookmarkStart w:id="53" w:name="_Toc504599218"/>
      <w:r>
        <w:t>8.5.5) Arborescence /var/www</w:t>
      </w:r>
      <w:bookmarkEnd w:id="53"/>
    </w:p>
    <w:p w14:paraId="75930613" w14:textId="77777777" w:rsidR="008E7A4C" w:rsidRDefault="008E7A4C" w:rsidP="008E7A4C"/>
    <w:p w14:paraId="305DBA93" w14:textId="0E514D16" w:rsidR="008E7A4C" w:rsidRDefault="008E7A4C" w:rsidP="008E7A4C">
      <w:r>
        <w:t>/var/www/</w:t>
      </w:r>
    </w:p>
    <w:p w14:paraId="16CB6382" w14:textId="77777777" w:rsidR="008E7A4C" w:rsidRDefault="008E7A4C" w:rsidP="008E7A4C">
      <w:r>
        <w:t>├── cgi-bin</w:t>
      </w:r>
    </w:p>
    <w:p w14:paraId="13B53E5B" w14:textId="77777777" w:rsidR="008E7A4C" w:rsidRDefault="008E7A4C" w:rsidP="008E7A4C">
      <w:r>
        <w:t>├── html</w:t>
      </w:r>
    </w:p>
    <w:p w14:paraId="2B25F184" w14:textId="77777777" w:rsidR="008E7A4C" w:rsidRDefault="008E7A4C" w:rsidP="008E7A4C">
      <w:r>
        <w:t>│   ├── cours</w:t>
      </w:r>
    </w:p>
    <w:p w14:paraId="69AF213A" w14:textId="77777777" w:rsidR="008E7A4C" w:rsidRDefault="008E7A4C" w:rsidP="008E7A4C">
      <w:r>
        <w:t>│   │   ├── f1.txt</w:t>
      </w:r>
    </w:p>
    <w:p w14:paraId="7E9AAAD3" w14:textId="77777777" w:rsidR="008E7A4C" w:rsidRDefault="008E7A4C" w:rsidP="008E7A4C">
      <w:r>
        <w:t>│   │   ├── f2.3.2.tar.gz</w:t>
      </w:r>
    </w:p>
    <w:p w14:paraId="0E984B0E" w14:textId="77777777" w:rsidR="008E7A4C" w:rsidRDefault="008E7A4C" w:rsidP="008E7A4C">
      <w:r>
        <w:t>│   │   ├── f2.3.3.tar.gz</w:t>
      </w:r>
    </w:p>
    <w:p w14:paraId="038408DE" w14:textId="77777777" w:rsidR="008E7A4C" w:rsidRDefault="008E7A4C" w:rsidP="008E7A4C">
      <w:r>
        <w:t>│   │   └── f3.jpg</w:t>
      </w:r>
    </w:p>
    <w:p w14:paraId="7B54E9A3" w14:textId="77777777" w:rsidR="008E7A4C" w:rsidRDefault="008E7A4C" w:rsidP="008E7A4C">
      <w:r>
        <w:t>│   ├── erreur</w:t>
      </w:r>
    </w:p>
    <w:p w14:paraId="03940CE0" w14:textId="77777777" w:rsidR="008E7A4C" w:rsidRDefault="008E7A4C" w:rsidP="008E7A4C">
      <w:r>
        <w:t>│   │   └── erreur_404.html</w:t>
      </w:r>
    </w:p>
    <w:p w14:paraId="61BEAE30" w14:textId="77777777" w:rsidR="008E7A4C" w:rsidRDefault="008E7A4C" w:rsidP="008E7A4C">
      <w:r>
        <w:t>│   ├── index.html</w:t>
      </w:r>
    </w:p>
    <w:p w14:paraId="6B2D45D8" w14:textId="77777777" w:rsidR="008E7A4C" w:rsidRDefault="008E7A4C" w:rsidP="008E7A4C">
      <w:r>
        <w:t>│   ├── intranet</w:t>
      </w:r>
    </w:p>
    <w:p w14:paraId="42DD6A93" w14:textId="77777777" w:rsidR="008E7A4C" w:rsidRDefault="008E7A4C" w:rsidP="008E7A4C">
      <w:r>
        <w:t>│   │   └── index.html</w:t>
      </w:r>
    </w:p>
    <w:p w14:paraId="434E7407" w14:textId="77777777" w:rsidR="008E7A4C" w:rsidRDefault="008E7A4C" w:rsidP="008E7A4C">
      <w:r>
        <w:t>│   └── intranetWS</w:t>
      </w:r>
    </w:p>
    <w:p w14:paraId="33C5F63A" w14:textId="77777777" w:rsidR="008E7A4C" w:rsidRDefault="008E7A4C" w:rsidP="008E7A4C">
      <w:r>
        <w:t>│       └── index.html</w:t>
      </w:r>
    </w:p>
    <w:p w14:paraId="4C83E610" w14:textId="77777777" w:rsidR="008E7A4C" w:rsidRDefault="008E7A4C" w:rsidP="008E7A4C">
      <w:r>
        <w:t>├── securite</w:t>
      </w:r>
    </w:p>
    <w:p w14:paraId="7B1DC93A" w14:textId="77777777" w:rsidR="008E7A4C" w:rsidRDefault="008E7A4C" w:rsidP="008E7A4C">
      <w:r>
        <w:t>│   └── pwd</w:t>
      </w:r>
    </w:p>
    <w:p w14:paraId="40BDB8F8" w14:textId="77777777" w:rsidR="008E7A4C" w:rsidRDefault="008E7A4C" w:rsidP="008E7A4C">
      <w:r>
        <w:t>└── vh</w:t>
      </w:r>
    </w:p>
    <w:p w14:paraId="496DE885" w14:textId="77777777" w:rsidR="008E7A4C" w:rsidRDefault="008E7A4C" w:rsidP="008E7A4C">
      <w:r>
        <w:t xml:space="preserve">    ├── jean</w:t>
      </w:r>
    </w:p>
    <w:p w14:paraId="187E1BC6" w14:textId="77777777" w:rsidR="008E7A4C" w:rsidRDefault="008E7A4C" w:rsidP="008E7A4C">
      <w:r>
        <w:t xml:space="preserve">    │   └── index.html</w:t>
      </w:r>
    </w:p>
    <w:p w14:paraId="38FC2C29" w14:textId="77777777" w:rsidR="008E7A4C" w:rsidRDefault="008E7A4C" w:rsidP="008E7A4C">
      <w:r>
        <w:t xml:space="preserve">    ├── louis</w:t>
      </w:r>
    </w:p>
    <w:p w14:paraId="3D36E155" w14:textId="77777777" w:rsidR="008E7A4C" w:rsidRDefault="008E7A4C" w:rsidP="008E7A4C">
      <w:r>
        <w:t xml:space="preserve">    │   └── index.html</w:t>
      </w:r>
    </w:p>
    <w:p w14:paraId="7D6F5BCF" w14:textId="77777777" w:rsidR="008E7A4C" w:rsidRDefault="008E7A4C" w:rsidP="008E7A4C">
      <w:r>
        <w:t xml:space="preserve">    ├── vh1</w:t>
      </w:r>
    </w:p>
    <w:p w14:paraId="3421FD8D" w14:textId="77777777" w:rsidR="008E7A4C" w:rsidRDefault="008E7A4C" w:rsidP="008E7A4C">
      <w:r>
        <w:t xml:space="preserve">    │   └── index.html</w:t>
      </w:r>
    </w:p>
    <w:p w14:paraId="1708CCB0" w14:textId="77777777" w:rsidR="008E7A4C" w:rsidRDefault="008E7A4C" w:rsidP="008E7A4C">
      <w:r>
        <w:t xml:space="preserve">    ├── vh2</w:t>
      </w:r>
    </w:p>
    <w:p w14:paraId="47A133D5" w14:textId="77777777" w:rsidR="008E7A4C" w:rsidRDefault="008E7A4C" w:rsidP="008E7A4C">
      <w:r>
        <w:t xml:space="preserve">    │   └── index.html</w:t>
      </w:r>
    </w:p>
    <w:p w14:paraId="0E4E5F8E" w14:textId="77777777" w:rsidR="008E7A4C" w:rsidRDefault="008E7A4C" w:rsidP="008E7A4C">
      <w:r>
        <w:t xml:space="preserve">    └── vh3</w:t>
      </w:r>
    </w:p>
    <w:p w14:paraId="1EB2D652" w14:textId="6FB470A6" w:rsidR="008E7A4C" w:rsidRDefault="008E7A4C" w:rsidP="008E7A4C">
      <w:r>
        <w:t xml:space="preserve">        └── index.html</w:t>
      </w:r>
    </w:p>
    <w:p w14:paraId="21B6A5C3" w14:textId="77777777" w:rsidR="008E7A4C" w:rsidRDefault="008E7A4C" w:rsidP="008E7A4C"/>
    <w:p w14:paraId="7701E1CF" w14:textId="5DC4E2BF" w:rsidR="008E7A4C" w:rsidRDefault="008E7A4C" w:rsidP="008E7A4C">
      <w:pPr>
        <w:pStyle w:val="Titre1"/>
        <w:numPr>
          <w:ilvl w:val="0"/>
          <w:numId w:val="2"/>
        </w:numPr>
      </w:pPr>
      <w:bookmarkStart w:id="54" w:name="_Toc504599219"/>
      <w:r>
        <w:t>Maquette finale</w:t>
      </w:r>
      <w:bookmarkEnd w:id="54"/>
    </w:p>
    <w:p w14:paraId="0160C6B3" w14:textId="0CC3DC72" w:rsidR="00585426" w:rsidRPr="00585426" w:rsidRDefault="008E7A4C" w:rsidP="008E7A4C">
      <w:pPr>
        <w:jc w:val="center"/>
      </w:pPr>
      <w:r>
        <w:rPr>
          <w:noProof/>
        </w:rPr>
        <w:drawing>
          <wp:inline distT="0" distB="0" distL="0" distR="0" wp14:anchorId="7A5C613F" wp14:editId="3421B906">
            <wp:extent cx="5075498" cy="3217555"/>
            <wp:effectExtent l="0" t="0" r="508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QUETTE_EXAM_DNS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1317" cy="3227583"/>
                    </a:xfrm>
                    <a:prstGeom prst="rect">
                      <a:avLst/>
                    </a:prstGeom>
                  </pic:spPr>
                </pic:pic>
              </a:graphicData>
            </a:graphic>
          </wp:inline>
        </w:drawing>
      </w:r>
    </w:p>
    <w:p w14:paraId="6EEFCBB5" w14:textId="5E46CEDB" w:rsidR="007B2350" w:rsidRDefault="007B2350">
      <w:r>
        <w:br w:type="page"/>
      </w:r>
    </w:p>
    <w:p w14:paraId="5D7AA164" w14:textId="32C99896" w:rsidR="00585426" w:rsidRDefault="007B2350" w:rsidP="00740B94">
      <w:pPr>
        <w:pStyle w:val="Titre1"/>
        <w:numPr>
          <w:ilvl w:val="0"/>
          <w:numId w:val="2"/>
        </w:numPr>
      </w:pPr>
      <w:r>
        <w:lastRenderedPageBreak/>
        <w:t>SECURITE</w:t>
      </w:r>
    </w:p>
    <w:p w14:paraId="7AB2417B" w14:textId="77777777" w:rsidR="007B2350" w:rsidRDefault="007B2350" w:rsidP="007B2350"/>
    <w:p w14:paraId="0F10B2F1" w14:textId="14192D88" w:rsidR="007B2350" w:rsidRDefault="007B2350" w:rsidP="007B2350">
      <w:pPr>
        <w:pStyle w:val="Titre1"/>
        <w:numPr>
          <w:ilvl w:val="0"/>
          <w:numId w:val="2"/>
        </w:numPr>
      </w:pPr>
      <w:r>
        <w:t>Modification désirée : rendre le VH vh3 sécurisé (https)</w:t>
      </w:r>
    </w:p>
    <w:p w14:paraId="6C445260" w14:textId="77777777" w:rsidR="007B2350" w:rsidRDefault="007B2350" w:rsidP="007B2350"/>
    <w:p w14:paraId="24F4693D" w14:textId="2B99EC33" w:rsidR="007B2350" w:rsidRDefault="007B2350" w:rsidP="007B2350">
      <w:pPr>
        <w:ind w:left="360"/>
      </w:pPr>
      <w:r>
        <w:t>On souhaite modifier le serveur web pour que lors d’une requête sur vh3.exam.men, la requête soit sécurisée (https). Pour ce faire nous devrons :</w:t>
      </w:r>
    </w:p>
    <w:p w14:paraId="4B071A39" w14:textId="3F32AAF0" w:rsidR="007B2350" w:rsidRDefault="007B2350" w:rsidP="007B2350">
      <w:pPr>
        <w:ind w:left="360"/>
      </w:pPr>
      <w:r>
        <w:tab/>
      </w:r>
      <w:r>
        <w:sym w:font="Wingdings" w:char="F0E0"/>
      </w:r>
      <w:r>
        <w:t xml:space="preserve"> Installer openssl </w:t>
      </w:r>
    </w:p>
    <w:p w14:paraId="4B0FFB90" w14:textId="54B6860D" w:rsidR="007B2350" w:rsidRDefault="007B2350" w:rsidP="007B2350">
      <w:pPr>
        <w:ind w:left="360"/>
      </w:pPr>
      <w:r>
        <w:tab/>
      </w:r>
      <w:r>
        <w:sym w:font="Wingdings" w:char="F0E0"/>
      </w:r>
      <w:r>
        <w:t xml:space="preserve"> Créer une clé, un CSR et un certificat auto-signé</w:t>
      </w:r>
    </w:p>
    <w:p w14:paraId="5F18C7D1" w14:textId="24420C04" w:rsidR="007B2350" w:rsidRDefault="007B2350" w:rsidP="007B2350">
      <w:pPr>
        <w:ind w:left="360"/>
      </w:pPr>
      <w:r>
        <w:tab/>
      </w:r>
      <w:r>
        <w:sym w:font="Wingdings" w:char="F0E0"/>
      </w:r>
      <w:r>
        <w:t xml:space="preserve"> Déplacer la clé et les certificats</w:t>
      </w:r>
    </w:p>
    <w:p w14:paraId="6181B6BE" w14:textId="7C4F5ECA" w:rsidR="007C79F1" w:rsidRDefault="007C79F1" w:rsidP="007B2350">
      <w:pPr>
        <w:ind w:left="360"/>
      </w:pPr>
      <w:r>
        <w:tab/>
      </w:r>
      <w:r>
        <w:sym w:font="Wingdings" w:char="F0E0"/>
      </w:r>
      <w:r>
        <w:t xml:space="preserve"> Modifier le VH dans /etc/httpd/con.f/00-server.conf pour être redirigé en https</w:t>
      </w:r>
    </w:p>
    <w:p w14:paraId="41626384" w14:textId="1982DEEC" w:rsidR="007B2350" w:rsidRDefault="007B2350" w:rsidP="007B2350">
      <w:pPr>
        <w:ind w:left="360"/>
      </w:pPr>
      <w:r>
        <w:tab/>
      </w:r>
      <w:r>
        <w:sym w:font="Wingdings" w:char="F0E0"/>
      </w:r>
      <w:r w:rsidR="00E06BC4">
        <w:t xml:space="preserve"> C</w:t>
      </w:r>
      <w:r>
        <w:t>réer le VH dans /etc/httpd/conf.d/ssl.conf</w:t>
      </w:r>
    </w:p>
    <w:p w14:paraId="1689EB8A" w14:textId="4CAED2DC" w:rsidR="00E06BC4" w:rsidRDefault="00E06BC4" w:rsidP="007B2350">
      <w:pPr>
        <w:ind w:left="360"/>
      </w:pPr>
      <w:r>
        <w:tab/>
      </w:r>
      <w:r>
        <w:sym w:font="Wingdings" w:char="F0E0"/>
      </w:r>
      <w:r>
        <w:t xml:space="preserve"> Relancer le serveur apache</w:t>
      </w:r>
    </w:p>
    <w:p w14:paraId="1B73D099" w14:textId="3EAB1756" w:rsidR="00AA7FAE" w:rsidRDefault="00AA7FAE" w:rsidP="007B2350">
      <w:pPr>
        <w:ind w:left="360"/>
      </w:pPr>
      <w:r>
        <w:tab/>
      </w:r>
      <w:r>
        <w:sym w:font="Wingdings" w:char="F0E0"/>
      </w:r>
      <w:r>
        <w:t xml:space="preserve"> Tester</w:t>
      </w:r>
    </w:p>
    <w:p w14:paraId="44AB0FC4" w14:textId="77777777" w:rsidR="00AA7FAE" w:rsidRDefault="00AA7FAE" w:rsidP="00AA7FAE"/>
    <w:p w14:paraId="71889DA7" w14:textId="3F8D55A7" w:rsidR="00AA7FAE" w:rsidRDefault="00AA7FAE" w:rsidP="00AA7FAE">
      <w:pPr>
        <w:pStyle w:val="Titre2"/>
      </w:pPr>
      <w:r>
        <w:t>11.1) Tache à faire</w:t>
      </w:r>
    </w:p>
    <w:p w14:paraId="21150C80" w14:textId="40EC7D9D" w:rsidR="00AA7FAE" w:rsidRDefault="00AA7FAE" w:rsidP="00AA7FAE">
      <w:pPr>
        <w:pStyle w:val="Titre3"/>
      </w:pPr>
      <w:r>
        <w:t>11.1.1) Sur le serveur apache</w:t>
      </w:r>
    </w:p>
    <w:p w14:paraId="2C1BC8A0" w14:textId="77777777" w:rsidR="00AA7FAE" w:rsidRDefault="00AA7FAE" w:rsidP="00AA7FAE"/>
    <w:p w14:paraId="4B9BC18F" w14:textId="4DCFCB60" w:rsidR="00AA7FAE" w:rsidRDefault="00AA7FAE" w:rsidP="00AA7FAE">
      <w:r>
        <w:t>La première chose à faire, est d’installer openssl :</w:t>
      </w:r>
    </w:p>
    <w:p w14:paraId="25706DFA" w14:textId="77777777" w:rsidR="00AA7FAE" w:rsidRDefault="00AA7FAE" w:rsidP="00AA7FAE"/>
    <w:p w14:paraId="6537E277" w14:textId="37BA060E" w:rsidR="00AA7FAE" w:rsidRPr="00740B94" w:rsidRDefault="00AA7FAE" w:rsidP="00AA7FAE">
      <w:pPr>
        <w:rPr>
          <w:rFonts w:ascii="Andale Mono" w:hAnsi="Andale Mono"/>
        </w:rPr>
      </w:pPr>
      <w:r>
        <w:tab/>
      </w:r>
      <w:r w:rsidRPr="00740B94">
        <w:rPr>
          <w:rFonts w:ascii="Andale Mono" w:hAnsi="Andale Mono"/>
        </w:rPr>
        <w:t>#yum install</w:t>
      </w:r>
      <w:r w:rsidR="00740B94" w:rsidRPr="00740B94">
        <w:rPr>
          <w:rFonts w:ascii="Andale Mono" w:hAnsi="Andale Mono"/>
        </w:rPr>
        <w:t xml:space="preserve"> openssl mod_ssl </w:t>
      </w:r>
      <w:r w:rsidR="00740B94" w:rsidRPr="00740B94">
        <w:rPr>
          <w:rFonts w:ascii="Helvetica" w:eastAsia="Helvetica" w:hAnsi="Helvetica" w:cs="Helvetica"/>
        </w:rPr>
        <w:t>–</w:t>
      </w:r>
      <w:r w:rsidR="00740B94" w:rsidRPr="00740B94">
        <w:rPr>
          <w:rFonts w:ascii="Andale Mono" w:hAnsi="Andale Mono"/>
        </w:rPr>
        <w:t>y</w:t>
      </w:r>
    </w:p>
    <w:p w14:paraId="68FCB782" w14:textId="77777777" w:rsidR="00740B94" w:rsidRDefault="00740B94" w:rsidP="00AA7FAE"/>
    <w:p w14:paraId="516FE2A0" w14:textId="768726C4" w:rsidR="00740B94" w:rsidRDefault="00740B94" w:rsidP="00AA7FAE">
      <w:r>
        <w:t>Ensuite, il faut créer la clé et les certificats</w:t>
      </w:r>
    </w:p>
    <w:p w14:paraId="45942AC7" w14:textId="77777777" w:rsidR="00740B94" w:rsidRDefault="00740B94" w:rsidP="00AA7FAE"/>
    <w:p w14:paraId="6039E6DD" w14:textId="34CF802D" w:rsidR="00740B94" w:rsidRDefault="00740B94" w:rsidP="00AA7FAE">
      <w:r>
        <w:tab/>
        <w:t>Création de la clé privée du serveur</w:t>
      </w:r>
    </w:p>
    <w:p w14:paraId="285A8C92" w14:textId="45900E42" w:rsidR="00740B94" w:rsidRPr="00740B94" w:rsidRDefault="00740B94" w:rsidP="00740B94">
      <w:pPr>
        <w:ind w:left="708" w:firstLine="708"/>
        <w:rPr>
          <w:rFonts w:ascii="Andale Mono" w:hAnsi="Andale Mono"/>
        </w:rPr>
      </w:pPr>
      <w:r w:rsidRPr="00740B94">
        <w:rPr>
          <w:rFonts w:ascii="Andale Mono" w:hAnsi="Andale Mono"/>
        </w:rPr>
        <w:t>#cd /tmp</w:t>
      </w:r>
    </w:p>
    <w:p w14:paraId="17750E99" w14:textId="427FC8A7" w:rsidR="00740B94" w:rsidRPr="00740B94" w:rsidRDefault="00740B94" w:rsidP="00740B94">
      <w:pPr>
        <w:ind w:left="708" w:firstLine="708"/>
        <w:rPr>
          <w:rFonts w:ascii="Andale Mono" w:hAnsi="Andale Mono"/>
        </w:rPr>
      </w:pPr>
      <w:r w:rsidRPr="00740B94">
        <w:rPr>
          <w:rFonts w:ascii="Andale Mono" w:hAnsi="Andale Mono"/>
        </w:rPr>
        <w:t xml:space="preserve">#openssl genrsa </w:t>
      </w:r>
      <w:r w:rsidRPr="00740B94">
        <w:rPr>
          <w:rFonts w:ascii="Helvetica" w:eastAsia="Helvetica" w:hAnsi="Helvetica" w:cs="Helvetica"/>
        </w:rPr>
        <w:t>–</w:t>
      </w:r>
      <w:r w:rsidRPr="00740B94">
        <w:rPr>
          <w:rFonts w:ascii="Andale Mono" w:hAnsi="Andale Mono"/>
        </w:rPr>
        <w:t>out vh3.exam.men.key 2048</w:t>
      </w:r>
    </w:p>
    <w:p w14:paraId="01BE619C" w14:textId="406BF6CF" w:rsidR="00740B94" w:rsidRDefault="00740B94" w:rsidP="00AA7FAE">
      <w:r>
        <w:tab/>
        <w:t>Création du CSR</w:t>
      </w:r>
    </w:p>
    <w:p w14:paraId="1A90CF43" w14:textId="384EE410" w:rsidR="00740B94" w:rsidRPr="00740B94" w:rsidRDefault="00740B94" w:rsidP="00740B94">
      <w:pPr>
        <w:ind w:left="708" w:firstLine="708"/>
        <w:rPr>
          <w:rFonts w:ascii="Andale Mono" w:hAnsi="Andale Mono"/>
        </w:rPr>
      </w:pPr>
      <w:r w:rsidRPr="00740B94">
        <w:rPr>
          <w:rFonts w:ascii="Andale Mono" w:hAnsi="Andale Mono"/>
        </w:rPr>
        <w:t xml:space="preserve">#openssl req </w:t>
      </w:r>
      <w:r w:rsidRPr="00740B94">
        <w:rPr>
          <w:rFonts w:ascii="Helvetica" w:eastAsia="Helvetica" w:hAnsi="Helvetica" w:cs="Helvetica"/>
        </w:rPr>
        <w:t>–</w:t>
      </w:r>
      <w:r w:rsidRPr="00740B94">
        <w:rPr>
          <w:rFonts w:ascii="Andale Mono" w:hAnsi="Andale Mono"/>
        </w:rPr>
        <w:t xml:space="preserve">new </w:t>
      </w:r>
      <w:r w:rsidRPr="00740B94">
        <w:rPr>
          <w:rFonts w:ascii="Helvetica" w:eastAsia="Helvetica" w:hAnsi="Helvetica" w:cs="Helvetica"/>
        </w:rPr>
        <w:t>–</w:t>
      </w:r>
      <w:r w:rsidRPr="00740B94">
        <w:rPr>
          <w:rFonts w:ascii="Andale Mono" w:hAnsi="Andale Mono"/>
        </w:rPr>
        <w:t xml:space="preserve">key vh3.exam.men.key </w:t>
      </w:r>
      <w:r w:rsidRPr="00740B94">
        <w:rPr>
          <w:rFonts w:ascii="Helvetica" w:eastAsia="Helvetica" w:hAnsi="Helvetica" w:cs="Helvetica"/>
        </w:rPr>
        <w:t>–</w:t>
      </w:r>
      <w:r w:rsidRPr="00740B94">
        <w:rPr>
          <w:rFonts w:ascii="Andale Mono" w:hAnsi="Andale Mono"/>
        </w:rPr>
        <w:t>out vh3.exam.men.csr</w:t>
      </w:r>
    </w:p>
    <w:p w14:paraId="61A3440C" w14:textId="39E72BAF" w:rsidR="00740B94" w:rsidRDefault="00740B94" w:rsidP="00AA7FAE">
      <w:r>
        <w:tab/>
      </w:r>
      <w:r>
        <w:tab/>
        <w:t>Remplir les champs d’information…</w:t>
      </w:r>
    </w:p>
    <w:p w14:paraId="504031D5" w14:textId="164F72D4" w:rsidR="00740B94" w:rsidRDefault="00740B94" w:rsidP="00AA7FAE">
      <w:r>
        <w:tab/>
        <w:t>Création du certificat auto-signé</w:t>
      </w:r>
    </w:p>
    <w:p w14:paraId="3B417DDE" w14:textId="77777777" w:rsidR="00740B94" w:rsidRDefault="00740B94" w:rsidP="00740B94">
      <w:pPr>
        <w:ind w:left="708" w:firstLine="708"/>
        <w:rPr>
          <w:rFonts w:ascii="Andale Mono" w:hAnsi="Andale Mono"/>
        </w:rPr>
      </w:pPr>
      <w:r w:rsidRPr="00740B94">
        <w:rPr>
          <w:rFonts w:ascii="Andale Mono" w:hAnsi="Andale Mono"/>
        </w:rPr>
        <w:t xml:space="preserve">#openssl x509 </w:t>
      </w:r>
      <w:r w:rsidRPr="00740B94">
        <w:rPr>
          <w:rFonts w:ascii="Helvetica" w:eastAsia="Helvetica" w:hAnsi="Helvetica" w:cs="Helvetica"/>
        </w:rPr>
        <w:t>–</w:t>
      </w:r>
      <w:r w:rsidRPr="00740B94">
        <w:rPr>
          <w:rFonts w:ascii="Andale Mono" w:hAnsi="Andale Mono"/>
        </w:rPr>
        <w:t xml:space="preserve">in vh3.exam.men.csr </w:t>
      </w:r>
      <w:r w:rsidRPr="00740B94">
        <w:rPr>
          <w:rFonts w:ascii="Helvetica" w:eastAsia="Helvetica" w:hAnsi="Helvetica" w:cs="Helvetica"/>
        </w:rPr>
        <w:t>–</w:t>
      </w:r>
      <w:r w:rsidRPr="00740B94">
        <w:rPr>
          <w:rFonts w:ascii="Andale Mono" w:hAnsi="Andale Mono"/>
        </w:rPr>
        <w:t xml:space="preserve">out vh3.exam.men.crt </w:t>
      </w:r>
      <w:r w:rsidRPr="00740B94">
        <w:rPr>
          <w:rFonts w:ascii="Helvetica" w:eastAsia="Helvetica" w:hAnsi="Helvetica" w:cs="Helvetica"/>
        </w:rPr>
        <w:t>–</w:t>
      </w:r>
      <w:r w:rsidRPr="00740B94">
        <w:rPr>
          <w:rFonts w:ascii="Andale Mono" w:hAnsi="Andale Mono"/>
        </w:rPr>
        <w:t xml:space="preserve">req </w:t>
      </w:r>
    </w:p>
    <w:p w14:paraId="49C499DC" w14:textId="5A868743" w:rsidR="00740B94" w:rsidRPr="00740B94" w:rsidRDefault="00740B94" w:rsidP="00740B94">
      <w:pPr>
        <w:ind w:left="2124" w:firstLine="708"/>
        <w:rPr>
          <w:rFonts w:ascii="Andale Mono" w:hAnsi="Andale Mono"/>
        </w:rPr>
      </w:pPr>
      <w:r w:rsidRPr="00740B94">
        <w:rPr>
          <w:rFonts w:ascii="Helvetica" w:eastAsia="Helvetica" w:hAnsi="Helvetica" w:cs="Helvetica"/>
        </w:rPr>
        <w:t>–</w:t>
      </w:r>
      <w:r w:rsidRPr="00740B94">
        <w:rPr>
          <w:rFonts w:ascii="Andale Mono" w:hAnsi="Andale Mono"/>
        </w:rPr>
        <w:t xml:space="preserve">signkey vh3.exam.men.key </w:t>
      </w:r>
      <w:r w:rsidRPr="00740B94">
        <w:rPr>
          <w:rFonts w:ascii="Helvetica" w:eastAsia="Helvetica" w:hAnsi="Helvetica" w:cs="Helvetica"/>
        </w:rPr>
        <w:t>–</w:t>
      </w:r>
      <w:r w:rsidRPr="00740B94">
        <w:rPr>
          <w:rFonts w:ascii="Andale Mono" w:hAnsi="Andale Mono"/>
        </w:rPr>
        <w:t>days 3650</w:t>
      </w:r>
    </w:p>
    <w:p w14:paraId="4C55E4E6" w14:textId="77777777" w:rsidR="00740B94" w:rsidRDefault="00740B94" w:rsidP="00AA7FAE"/>
    <w:p w14:paraId="75FFF878" w14:textId="4EBA1AA9" w:rsidR="00740B94" w:rsidRDefault="00740B94" w:rsidP="00AA7FAE">
      <w:r>
        <w:t>Copier la clé et certificats au bon endroit</w:t>
      </w:r>
    </w:p>
    <w:p w14:paraId="7AEF7074" w14:textId="268041D4" w:rsidR="00740B94" w:rsidRPr="005E4721" w:rsidRDefault="00740B94" w:rsidP="00AA7FAE">
      <w:pPr>
        <w:rPr>
          <w:rFonts w:ascii="Andale Mono" w:hAnsi="Andale Mono"/>
        </w:rPr>
      </w:pPr>
      <w:r>
        <w:tab/>
      </w:r>
      <w:r w:rsidRPr="005E4721">
        <w:rPr>
          <w:rFonts w:ascii="Andale Mono" w:hAnsi="Andale Mono"/>
        </w:rPr>
        <w:t>#cp vh3.exam.men.crt /etc/pki/tls/certs</w:t>
      </w:r>
    </w:p>
    <w:p w14:paraId="549D9D6F" w14:textId="7AACFE02" w:rsidR="00740B94" w:rsidRPr="005E4721" w:rsidRDefault="00740B94" w:rsidP="00AA7FAE">
      <w:pPr>
        <w:rPr>
          <w:rFonts w:ascii="Andale Mono" w:hAnsi="Andale Mono"/>
        </w:rPr>
      </w:pPr>
      <w:r w:rsidRPr="005E4721">
        <w:rPr>
          <w:rFonts w:ascii="Andale Mono" w:hAnsi="Andale Mono"/>
        </w:rPr>
        <w:tab/>
        <w:t>#cp vh3.exam.men.csr /etc/pki/tls/private</w:t>
      </w:r>
    </w:p>
    <w:p w14:paraId="59999510" w14:textId="76E6A1DB" w:rsidR="00740B94" w:rsidRPr="005E4721" w:rsidRDefault="00740B94" w:rsidP="00AA7FAE">
      <w:pPr>
        <w:rPr>
          <w:rFonts w:ascii="Andale Mono" w:hAnsi="Andale Mono"/>
        </w:rPr>
      </w:pPr>
      <w:r w:rsidRPr="005E4721">
        <w:rPr>
          <w:rFonts w:ascii="Andale Mono" w:hAnsi="Andale Mono"/>
        </w:rPr>
        <w:tab/>
        <w:t>#cp vh3.exam.men.key /etc/pki/tls/private</w:t>
      </w:r>
    </w:p>
    <w:p w14:paraId="00B92B79" w14:textId="77777777" w:rsidR="005E4721" w:rsidRDefault="005E4721" w:rsidP="00AA7FAE"/>
    <w:p w14:paraId="5AC56286" w14:textId="77E71A9E" w:rsidR="005E4721" w:rsidRDefault="005E4721" w:rsidP="00AA7FAE">
      <w:r>
        <w:t>Suppression des clés et certificats</w:t>
      </w:r>
    </w:p>
    <w:p w14:paraId="616196E8" w14:textId="5FEB91DF" w:rsidR="005E4721" w:rsidRPr="005E4721" w:rsidRDefault="005E4721" w:rsidP="00AA7FAE">
      <w:pPr>
        <w:rPr>
          <w:rFonts w:ascii="Andale Mono" w:hAnsi="Andale Mono"/>
        </w:rPr>
      </w:pPr>
      <w:r>
        <w:tab/>
      </w:r>
      <w:r w:rsidRPr="005E4721">
        <w:rPr>
          <w:rFonts w:ascii="Andale Mono" w:hAnsi="Andale Mono"/>
        </w:rPr>
        <w:t xml:space="preserve">#rm </w:t>
      </w:r>
      <w:r w:rsidRPr="005E4721">
        <w:rPr>
          <w:rFonts w:ascii="Helvetica" w:eastAsia="Helvetica" w:hAnsi="Helvetica" w:cs="Helvetica"/>
        </w:rPr>
        <w:t>–</w:t>
      </w:r>
      <w:r w:rsidRPr="005E4721">
        <w:rPr>
          <w:rFonts w:ascii="Andale Mono" w:hAnsi="Andale Mono"/>
        </w:rPr>
        <w:t xml:space="preserve">f </w:t>
      </w:r>
      <w:proofErr w:type="gramStart"/>
      <w:r w:rsidRPr="005E4721">
        <w:rPr>
          <w:rFonts w:ascii="Andale Mono" w:hAnsi="Andale Mono"/>
        </w:rPr>
        <w:t>/tmp/vh3.exam.men.*</w:t>
      </w:r>
      <w:proofErr w:type="gramEnd"/>
    </w:p>
    <w:p w14:paraId="53B19D47" w14:textId="77777777" w:rsidR="005E4721" w:rsidRDefault="005E4721" w:rsidP="00AA7FAE"/>
    <w:p w14:paraId="6B47F31F" w14:textId="35326B41" w:rsidR="005E4721" w:rsidRDefault="005E4721" w:rsidP="00AA7FAE">
      <w:r>
        <w:t>Ajout du VH dans /etc/httpd/conf.d/ssl.conf</w:t>
      </w:r>
    </w:p>
    <w:p w14:paraId="4246E7AB" w14:textId="1F942ED7" w:rsidR="005E4721" w:rsidRPr="005E4721" w:rsidRDefault="005E4721" w:rsidP="00AA7FAE">
      <w:pPr>
        <w:rPr>
          <w:rFonts w:ascii="Andale Mono" w:hAnsi="Andale Mono"/>
        </w:rPr>
      </w:pPr>
      <w:r>
        <w:tab/>
      </w:r>
      <w:r w:rsidRPr="005E4721">
        <w:rPr>
          <w:rFonts w:ascii="Andale Mono" w:hAnsi="Andale Mono"/>
        </w:rPr>
        <w:t>#vi /etc/httpd/conf.d/ssl.conf</w:t>
      </w:r>
    </w:p>
    <w:p w14:paraId="6A49782C" w14:textId="75EA08E3" w:rsidR="005E4721" w:rsidRPr="005E4721" w:rsidRDefault="005E4721" w:rsidP="00AA7FAE">
      <w:pPr>
        <w:rPr>
          <w:rFonts w:ascii="Andale Mono" w:hAnsi="Andale Mono"/>
        </w:rPr>
      </w:pPr>
      <w:r w:rsidRPr="005E4721">
        <w:rPr>
          <w:rFonts w:ascii="Andale Mono" w:hAnsi="Andale Mono"/>
        </w:rPr>
        <w:tab/>
      </w:r>
      <w:r w:rsidRPr="005E4721">
        <w:rPr>
          <w:rFonts w:ascii="Helvetica" w:eastAsia="Helvetica" w:hAnsi="Helvetica" w:cs="Helvetica"/>
        </w:rPr>
        <w:t>…</w:t>
      </w:r>
    </w:p>
    <w:p w14:paraId="2E63D13F" w14:textId="7D52D2EC" w:rsidR="005E4721" w:rsidRPr="005E4721" w:rsidRDefault="005E4721" w:rsidP="00AA7FAE">
      <w:pPr>
        <w:rPr>
          <w:rFonts w:ascii="Andale Mono" w:hAnsi="Andale Mono"/>
        </w:rPr>
      </w:pPr>
      <w:r w:rsidRPr="005E4721">
        <w:rPr>
          <w:rFonts w:ascii="Andale Mono" w:hAnsi="Andale Mono"/>
        </w:rPr>
        <w:tab/>
        <w:t>&lt;VirtualHost 10.0.1.3 :443&gt;</w:t>
      </w:r>
    </w:p>
    <w:p w14:paraId="3059BA74" w14:textId="6156E2BB" w:rsidR="005E4721" w:rsidRPr="005E4721" w:rsidRDefault="005E4721" w:rsidP="00AA7FAE">
      <w:pPr>
        <w:rPr>
          <w:rFonts w:ascii="Andale Mono" w:hAnsi="Andale Mono"/>
        </w:rPr>
      </w:pPr>
      <w:r w:rsidRPr="005E4721">
        <w:rPr>
          <w:rFonts w:ascii="Andale Mono" w:hAnsi="Andale Mono"/>
        </w:rPr>
        <w:tab/>
      </w:r>
      <w:r w:rsidRPr="005E4721">
        <w:rPr>
          <w:rFonts w:ascii="Andale Mono" w:hAnsi="Andale Mono"/>
        </w:rPr>
        <w:tab/>
        <w:t>ServerName vh3.exam.men</w:t>
      </w:r>
    </w:p>
    <w:p w14:paraId="6D729F51" w14:textId="3C28DBD7" w:rsidR="005E4721" w:rsidRPr="005E4721" w:rsidRDefault="005E4721" w:rsidP="00AA7FAE">
      <w:pPr>
        <w:rPr>
          <w:rFonts w:ascii="Andale Mono" w:hAnsi="Andale Mono"/>
        </w:rPr>
      </w:pPr>
      <w:r w:rsidRPr="005E4721">
        <w:rPr>
          <w:rFonts w:ascii="Andale Mono" w:hAnsi="Andale Mono"/>
        </w:rPr>
        <w:tab/>
      </w:r>
      <w:r w:rsidRPr="005E4721">
        <w:rPr>
          <w:rFonts w:ascii="Andale Mono" w:hAnsi="Andale Mono"/>
        </w:rPr>
        <w:tab/>
        <w:t>DocumentRoot /var/www/vh/vh3</w:t>
      </w:r>
    </w:p>
    <w:p w14:paraId="5D4506F5" w14:textId="7651F027" w:rsidR="005E4721" w:rsidRPr="005E4721" w:rsidRDefault="005E4721" w:rsidP="00AA7FAE">
      <w:pPr>
        <w:rPr>
          <w:rFonts w:ascii="Andale Mono" w:hAnsi="Andale Mono"/>
        </w:rPr>
      </w:pPr>
      <w:r w:rsidRPr="005E4721">
        <w:rPr>
          <w:rFonts w:ascii="Andale Mono" w:hAnsi="Andale Mono"/>
        </w:rPr>
        <w:tab/>
      </w:r>
      <w:r w:rsidRPr="005E4721">
        <w:rPr>
          <w:rFonts w:ascii="Andale Mono" w:hAnsi="Andale Mono"/>
        </w:rPr>
        <w:tab/>
        <w:t>SSLEngine on</w:t>
      </w:r>
    </w:p>
    <w:p w14:paraId="0686A418" w14:textId="2E8698EB" w:rsidR="005E4721" w:rsidRPr="005E4721" w:rsidRDefault="005E4721" w:rsidP="00AA7FAE">
      <w:pPr>
        <w:rPr>
          <w:rFonts w:ascii="Andale Mono" w:hAnsi="Andale Mono"/>
        </w:rPr>
      </w:pPr>
      <w:r w:rsidRPr="005E4721">
        <w:rPr>
          <w:rFonts w:ascii="Andale Mono" w:hAnsi="Andale Mono"/>
        </w:rPr>
        <w:tab/>
      </w:r>
      <w:r w:rsidRPr="005E4721">
        <w:rPr>
          <w:rFonts w:ascii="Andale Mono" w:hAnsi="Andale Mono"/>
        </w:rPr>
        <w:tab/>
        <w:t>SSLCertificateFile /etc/pki/tls/certs/vh3.exam.men.crt</w:t>
      </w:r>
    </w:p>
    <w:p w14:paraId="4076F44A" w14:textId="6BBA1101" w:rsidR="005E4721" w:rsidRPr="005E4721" w:rsidRDefault="005E4721" w:rsidP="00AA7FAE">
      <w:pPr>
        <w:rPr>
          <w:rFonts w:ascii="Andale Mono" w:hAnsi="Andale Mono"/>
        </w:rPr>
      </w:pPr>
      <w:r w:rsidRPr="005E4721">
        <w:rPr>
          <w:rFonts w:ascii="Andale Mono" w:hAnsi="Andale Mono"/>
        </w:rPr>
        <w:tab/>
      </w:r>
      <w:r w:rsidRPr="005E4721">
        <w:rPr>
          <w:rFonts w:ascii="Andale Mono" w:hAnsi="Andale Mono"/>
        </w:rPr>
        <w:tab/>
        <w:t>SSLCertificateKeyFile /etc/pki/tls/private/vh3.exam.men.key</w:t>
      </w:r>
    </w:p>
    <w:p w14:paraId="7CA547A2" w14:textId="00DC2559" w:rsidR="005E4721" w:rsidRPr="005E4721" w:rsidRDefault="005E4721" w:rsidP="00AA7FAE">
      <w:pPr>
        <w:rPr>
          <w:rFonts w:ascii="Andale Mono" w:hAnsi="Andale Mono"/>
        </w:rPr>
      </w:pPr>
      <w:r w:rsidRPr="005E4721">
        <w:rPr>
          <w:rFonts w:ascii="Andale Mono" w:hAnsi="Andale Mono"/>
        </w:rPr>
        <w:tab/>
        <w:t>&lt;/VirtualHost&gt;</w:t>
      </w:r>
    </w:p>
    <w:p w14:paraId="5C2B36A4" w14:textId="0BF458DB" w:rsidR="007C79F1" w:rsidRDefault="007C79F1">
      <w:r>
        <w:br w:type="page"/>
      </w:r>
    </w:p>
    <w:p w14:paraId="38018B92" w14:textId="77777777" w:rsidR="005E4721" w:rsidRDefault="005E4721" w:rsidP="00AA7FAE"/>
    <w:p w14:paraId="6B9CF161" w14:textId="2B023314" w:rsidR="00593C3B" w:rsidRDefault="00593C3B" w:rsidP="00AA7FAE">
      <w:r>
        <w:t>Après cela, nous allons modifier le VH dans /etc/httpd/</w:t>
      </w:r>
      <w:r w:rsidR="00AD6E99">
        <w:t>conf.d/00-server.conf afin qu’il redirige vers le site vh3 https :</w:t>
      </w:r>
    </w:p>
    <w:p w14:paraId="0E6E4FEC" w14:textId="572D98B0" w:rsidR="00AD6E99" w:rsidRPr="00CB30E6" w:rsidRDefault="00AD6E99" w:rsidP="00AA7FAE">
      <w:pPr>
        <w:rPr>
          <w:rFonts w:ascii="Andale Mono" w:hAnsi="Andale Mono"/>
        </w:rPr>
      </w:pPr>
      <w:r>
        <w:tab/>
      </w:r>
      <w:r w:rsidRPr="00CB30E6">
        <w:rPr>
          <w:rFonts w:ascii="Andale Mono" w:hAnsi="Andale Mono"/>
        </w:rPr>
        <w:t>#vi /etc/httpd/conf.d/00-server.conf</w:t>
      </w:r>
    </w:p>
    <w:p w14:paraId="38FCD96A" w14:textId="5F304E35" w:rsidR="00AD6E99" w:rsidRPr="00CB30E6" w:rsidRDefault="00AD6E99" w:rsidP="00AA7FAE">
      <w:pPr>
        <w:rPr>
          <w:rFonts w:ascii="Andale Mono" w:hAnsi="Andale Mono"/>
        </w:rPr>
      </w:pPr>
      <w:r w:rsidRPr="00CB30E6">
        <w:rPr>
          <w:rFonts w:ascii="Andale Mono" w:hAnsi="Andale Mono"/>
        </w:rPr>
        <w:tab/>
      </w:r>
      <w:r w:rsidRPr="00CB30E6">
        <w:rPr>
          <w:rFonts w:ascii="Helvetica" w:eastAsia="Helvetica" w:hAnsi="Helvetica" w:cs="Helvetica"/>
        </w:rPr>
        <w:t>…</w:t>
      </w:r>
    </w:p>
    <w:p w14:paraId="2A4B2FEF" w14:textId="77777777" w:rsidR="0067079A" w:rsidRPr="00CB30E6" w:rsidRDefault="00AD6E99" w:rsidP="0067079A">
      <w:pPr>
        <w:rPr>
          <w:rFonts w:ascii="Andale Mono" w:hAnsi="Andale Mono"/>
        </w:rPr>
      </w:pPr>
      <w:r w:rsidRPr="00CB30E6">
        <w:rPr>
          <w:rFonts w:ascii="Andale Mono" w:hAnsi="Andale Mono"/>
        </w:rPr>
        <w:tab/>
      </w:r>
      <w:r w:rsidR="0067079A" w:rsidRPr="00CB30E6">
        <w:rPr>
          <w:rFonts w:ascii="Andale Mono" w:hAnsi="Andale Mono"/>
        </w:rPr>
        <w:t>&lt;VirtualHost 10.0.1.3&gt;</w:t>
      </w:r>
    </w:p>
    <w:p w14:paraId="217A9A60" w14:textId="339FCB42" w:rsidR="0067079A" w:rsidRPr="00CB30E6" w:rsidRDefault="0067079A" w:rsidP="0067079A">
      <w:pPr>
        <w:rPr>
          <w:rFonts w:ascii="Andale Mono" w:hAnsi="Andale Mono"/>
        </w:rPr>
      </w:pPr>
      <w:r w:rsidRPr="00CB30E6">
        <w:rPr>
          <w:rFonts w:ascii="Andale Mono" w:hAnsi="Andale Mono"/>
        </w:rPr>
        <w:t xml:space="preserve">  </w:t>
      </w:r>
      <w:r w:rsidRPr="00CB30E6">
        <w:rPr>
          <w:rFonts w:ascii="Andale Mono" w:hAnsi="Andale Mono"/>
        </w:rPr>
        <w:tab/>
      </w:r>
      <w:r w:rsidRPr="00CB30E6">
        <w:rPr>
          <w:rFonts w:ascii="Andale Mono" w:hAnsi="Andale Mono"/>
        </w:rPr>
        <w:tab/>
        <w:t>ServerName vh3.exam.men</w:t>
      </w:r>
    </w:p>
    <w:p w14:paraId="77811157" w14:textId="14457DDE" w:rsidR="0067079A" w:rsidRPr="00CB30E6" w:rsidRDefault="0067079A" w:rsidP="0067079A">
      <w:pPr>
        <w:rPr>
          <w:rFonts w:ascii="Andale Mono" w:hAnsi="Andale Mono"/>
        </w:rPr>
      </w:pPr>
      <w:r w:rsidRPr="00CB30E6">
        <w:rPr>
          <w:rFonts w:ascii="Andale Mono" w:hAnsi="Andale Mono"/>
        </w:rPr>
        <w:t xml:space="preserve">  </w:t>
      </w:r>
      <w:r w:rsidRPr="00CB30E6">
        <w:rPr>
          <w:rFonts w:ascii="Andale Mono" w:hAnsi="Andale Mono"/>
        </w:rPr>
        <w:tab/>
      </w:r>
      <w:r w:rsidRPr="00CB30E6">
        <w:rPr>
          <w:rFonts w:ascii="Andale Mono" w:hAnsi="Andale Mono"/>
        </w:rPr>
        <w:tab/>
        <w:t>DocumentRoot /var/www/vh/vh3</w:t>
      </w:r>
    </w:p>
    <w:p w14:paraId="3FA6C581" w14:textId="48FA6DC9" w:rsidR="0067079A" w:rsidRPr="00CB30E6" w:rsidRDefault="0067079A" w:rsidP="0067079A">
      <w:pPr>
        <w:rPr>
          <w:rFonts w:ascii="Andale Mono" w:hAnsi="Andale Mono"/>
        </w:rPr>
      </w:pPr>
      <w:r w:rsidRPr="00CB30E6">
        <w:rPr>
          <w:rFonts w:ascii="Andale Mono" w:hAnsi="Andale Mono"/>
        </w:rPr>
        <w:t xml:space="preserve">  </w:t>
      </w:r>
      <w:r w:rsidRPr="00CB30E6">
        <w:rPr>
          <w:rFonts w:ascii="Andale Mono" w:hAnsi="Andale Mono"/>
        </w:rPr>
        <w:tab/>
      </w:r>
      <w:r w:rsidRPr="00CB30E6">
        <w:rPr>
          <w:rFonts w:ascii="Andale Mono" w:hAnsi="Andale Mono"/>
        </w:rPr>
        <w:tab/>
        <w:t xml:space="preserve">Redirect permanent "/" "https://vh3.exam.men"  </w:t>
      </w:r>
    </w:p>
    <w:p w14:paraId="5B353985" w14:textId="7BF3BA4E" w:rsidR="00AD6E99" w:rsidRPr="00CB30E6" w:rsidRDefault="0067079A" w:rsidP="0067079A">
      <w:pPr>
        <w:ind w:left="708"/>
        <w:rPr>
          <w:rFonts w:ascii="Andale Mono" w:hAnsi="Andale Mono"/>
        </w:rPr>
      </w:pPr>
      <w:r w:rsidRPr="00CB30E6">
        <w:rPr>
          <w:rFonts w:ascii="Andale Mono" w:hAnsi="Andale Mono"/>
        </w:rPr>
        <w:t>&lt;/VirtualHost&gt;</w:t>
      </w:r>
    </w:p>
    <w:p w14:paraId="4A52A471" w14:textId="77777777" w:rsidR="0067079A" w:rsidRDefault="0067079A" w:rsidP="0067079A"/>
    <w:p w14:paraId="5F7B5685" w14:textId="4A879D84" w:rsidR="0067079A" w:rsidRDefault="0067079A" w:rsidP="0067079A">
      <w:r>
        <w:t>Maintenant il faut créer le VH vh3 securisé dans /etc/httpd/conf.d/ssl.conf :</w:t>
      </w:r>
    </w:p>
    <w:p w14:paraId="4FB2ACE4" w14:textId="455D1A33" w:rsidR="0067079A" w:rsidRPr="00CB30E6" w:rsidRDefault="0067079A" w:rsidP="0067079A">
      <w:pPr>
        <w:rPr>
          <w:rFonts w:ascii="Andale Mono" w:hAnsi="Andale Mono"/>
        </w:rPr>
      </w:pPr>
      <w:r>
        <w:tab/>
      </w:r>
      <w:r w:rsidRPr="00CB30E6">
        <w:rPr>
          <w:rFonts w:ascii="Andale Mono" w:hAnsi="Andale Mono"/>
        </w:rPr>
        <w:t>#vi /etc/httpd/conf.d/ssl.conf</w:t>
      </w:r>
    </w:p>
    <w:p w14:paraId="149F7BCD" w14:textId="675A7851" w:rsidR="0067079A" w:rsidRPr="00CB30E6" w:rsidRDefault="0067079A" w:rsidP="0067079A">
      <w:pPr>
        <w:rPr>
          <w:rFonts w:ascii="Andale Mono" w:hAnsi="Andale Mono"/>
        </w:rPr>
      </w:pPr>
      <w:r w:rsidRPr="00CB30E6">
        <w:rPr>
          <w:rFonts w:ascii="Andale Mono" w:hAnsi="Andale Mono"/>
        </w:rPr>
        <w:tab/>
      </w:r>
      <w:r w:rsidRPr="00CB30E6">
        <w:rPr>
          <w:rFonts w:ascii="Helvetica" w:eastAsia="Helvetica" w:hAnsi="Helvetica" w:cs="Helvetica"/>
        </w:rPr>
        <w:t>…</w:t>
      </w:r>
    </w:p>
    <w:p w14:paraId="07BF06E0" w14:textId="77777777" w:rsidR="0067079A" w:rsidRPr="00CB30E6" w:rsidRDefault="0067079A" w:rsidP="0067079A">
      <w:pPr>
        <w:rPr>
          <w:rFonts w:ascii="Andale Mono" w:hAnsi="Andale Mono"/>
        </w:rPr>
      </w:pPr>
      <w:r w:rsidRPr="00CB30E6">
        <w:rPr>
          <w:rFonts w:ascii="Andale Mono" w:hAnsi="Andale Mono"/>
        </w:rPr>
        <w:tab/>
        <w:t>&lt;VirtualHost 10.0.1.3:443&gt;</w:t>
      </w:r>
    </w:p>
    <w:p w14:paraId="46777014" w14:textId="4550678B" w:rsidR="0067079A" w:rsidRPr="00CB30E6" w:rsidRDefault="0067079A" w:rsidP="0067079A">
      <w:pPr>
        <w:rPr>
          <w:rFonts w:ascii="Andale Mono" w:hAnsi="Andale Mono"/>
        </w:rPr>
      </w:pPr>
      <w:r w:rsidRPr="00CB30E6">
        <w:rPr>
          <w:rFonts w:ascii="Andale Mono" w:hAnsi="Andale Mono"/>
        </w:rPr>
        <w:t xml:space="preserve">  </w:t>
      </w:r>
      <w:r w:rsidRPr="00CB30E6">
        <w:rPr>
          <w:rFonts w:ascii="Andale Mono" w:hAnsi="Andale Mono"/>
        </w:rPr>
        <w:tab/>
      </w:r>
      <w:r w:rsidRPr="00CB30E6">
        <w:rPr>
          <w:rFonts w:ascii="Andale Mono" w:hAnsi="Andale Mono"/>
        </w:rPr>
        <w:tab/>
        <w:t>ServerName vh3.exam.men</w:t>
      </w:r>
    </w:p>
    <w:p w14:paraId="6F138BA6" w14:textId="1F34BD57" w:rsidR="0067079A" w:rsidRPr="00CB30E6" w:rsidRDefault="0067079A" w:rsidP="0067079A">
      <w:pPr>
        <w:rPr>
          <w:rFonts w:ascii="Andale Mono" w:hAnsi="Andale Mono"/>
        </w:rPr>
      </w:pPr>
      <w:r w:rsidRPr="00CB30E6">
        <w:rPr>
          <w:rFonts w:ascii="Andale Mono" w:hAnsi="Andale Mono"/>
        </w:rPr>
        <w:t xml:space="preserve">  </w:t>
      </w:r>
      <w:r w:rsidRPr="00CB30E6">
        <w:rPr>
          <w:rFonts w:ascii="Andale Mono" w:hAnsi="Andale Mono"/>
        </w:rPr>
        <w:tab/>
      </w:r>
      <w:r w:rsidRPr="00CB30E6">
        <w:rPr>
          <w:rFonts w:ascii="Andale Mono" w:hAnsi="Andale Mono"/>
        </w:rPr>
        <w:tab/>
        <w:t>DocumentRoot /var/www/vh/vh3</w:t>
      </w:r>
    </w:p>
    <w:p w14:paraId="5BE15E15" w14:textId="1A17D435" w:rsidR="0067079A" w:rsidRPr="00CB30E6" w:rsidRDefault="0067079A" w:rsidP="0067079A">
      <w:pPr>
        <w:rPr>
          <w:rFonts w:ascii="Andale Mono" w:hAnsi="Andale Mono"/>
        </w:rPr>
      </w:pPr>
      <w:r w:rsidRPr="00CB30E6">
        <w:rPr>
          <w:rFonts w:ascii="Andale Mono" w:hAnsi="Andale Mono"/>
        </w:rPr>
        <w:t xml:space="preserve">  </w:t>
      </w:r>
      <w:r w:rsidRPr="00CB30E6">
        <w:rPr>
          <w:rFonts w:ascii="Andale Mono" w:hAnsi="Andale Mono"/>
        </w:rPr>
        <w:tab/>
      </w:r>
      <w:r w:rsidRPr="00CB30E6">
        <w:rPr>
          <w:rFonts w:ascii="Andale Mono" w:hAnsi="Andale Mono"/>
        </w:rPr>
        <w:tab/>
        <w:t>SSLEngine on</w:t>
      </w:r>
    </w:p>
    <w:p w14:paraId="6FE3325A" w14:textId="014A4A7A" w:rsidR="0067079A" w:rsidRPr="00CB30E6" w:rsidRDefault="0067079A" w:rsidP="0067079A">
      <w:pPr>
        <w:rPr>
          <w:rFonts w:ascii="Andale Mono" w:hAnsi="Andale Mono"/>
        </w:rPr>
      </w:pPr>
      <w:r w:rsidRPr="00CB30E6">
        <w:rPr>
          <w:rFonts w:ascii="Andale Mono" w:hAnsi="Andale Mono"/>
        </w:rPr>
        <w:t xml:space="preserve">  </w:t>
      </w:r>
      <w:r w:rsidRPr="00CB30E6">
        <w:rPr>
          <w:rFonts w:ascii="Andale Mono" w:hAnsi="Andale Mono"/>
        </w:rPr>
        <w:tab/>
      </w:r>
      <w:r w:rsidRPr="00CB30E6">
        <w:rPr>
          <w:rFonts w:ascii="Andale Mono" w:hAnsi="Andale Mono"/>
        </w:rPr>
        <w:tab/>
        <w:t>SSLCertificateFile /etc/pki/tls/certs/vh3.exam.men.crt</w:t>
      </w:r>
    </w:p>
    <w:p w14:paraId="7A0FA805" w14:textId="4B4DC34D" w:rsidR="0067079A" w:rsidRPr="00CB30E6" w:rsidRDefault="0067079A" w:rsidP="0067079A">
      <w:pPr>
        <w:rPr>
          <w:rFonts w:ascii="Andale Mono" w:hAnsi="Andale Mono"/>
        </w:rPr>
      </w:pPr>
      <w:r w:rsidRPr="00CB30E6">
        <w:rPr>
          <w:rFonts w:ascii="Andale Mono" w:hAnsi="Andale Mono"/>
        </w:rPr>
        <w:t xml:space="preserve">  </w:t>
      </w:r>
      <w:r w:rsidRPr="00CB30E6">
        <w:rPr>
          <w:rFonts w:ascii="Andale Mono" w:hAnsi="Andale Mono"/>
        </w:rPr>
        <w:tab/>
      </w:r>
      <w:r w:rsidRPr="00CB30E6">
        <w:rPr>
          <w:rFonts w:ascii="Andale Mono" w:hAnsi="Andale Mono"/>
        </w:rPr>
        <w:tab/>
        <w:t>SSLCertificateKeyFile /etc/pki/tls/private/vh3.exam.men.key</w:t>
      </w:r>
    </w:p>
    <w:p w14:paraId="14C6AA66" w14:textId="45ADB570" w:rsidR="0067079A" w:rsidRPr="00CB30E6" w:rsidRDefault="0067079A" w:rsidP="0067079A">
      <w:pPr>
        <w:ind w:firstLine="708"/>
        <w:rPr>
          <w:rFonts w:ascii="Andale Mono" w:hAnsi="Andale Mono"/>
        </w:rPr>
      </w:pPr>
      <w:r w:rsidRPr="00CB30E6">
        <w:rPr>
          <w:rFonts w:ascii="Andale Mono" w:hAnsi="Andale Mono"/>
        </w:rPr>
        <w:t>&lt;/VirtualHost&gt;</w:t>
      </w:r>
    </w:p>
    <w:p w14:paraId="341659A3" w14:textId="77777777" w:rsidR="0067079A" w:rsidRDefault="0067079A" w:rsidP="0067079A"/>
    <w:p w14:paraId="587994C9" w14:textId="0D0952CB" w:rsidR="0067079A" w:rsidRDefault="0067079A" w:rsidP="0067079A">
      <w:r>
        <w:t>Pour finir</w:t>
      </w:r>
      <w:r w:rsidR="00CB30E6">
        <w:t xml:space="preserve"> il faut relancer le serveur apache :</w:t>
      </w:r>
    </w:p>
    <w:p w14:paraId="39B9FEE0" w14:textId="06004A09" w:rsidR="00CB30E6" w:rsidRPr="00CB30E6" w:rsidRDefault="00CB30E6" w:rsidP="0067079A">
      <w:pPr>
        <w:rPr>
          <w:rFonts w:ascii="Andale Mono" w:hAnsi="Andale Mono"/>
        </w:rPr>
      </w:pPr>
      <w:r>
        <w:tab/>
      </w:r>
      <w:r w:rsidRPr="00CB30E6">
        <w:rPr>
          <w:rFonts w:ascii="Andale Mono" w:hAnsi="Andale Mono"/>
        </w:rPr>
        <w:t>#service httpd restart</w:t>
      </w:r>
    </w:p>
    <w:p w14:paraId="2F73BC01" w14:textId="77777777" w:rsidR="00CB30E6" w:rsidRDefault="00CB30E6" w:rsidP="0067079A"/>
    <w:p w14:paraId="5424DC50" w14:textId="4957D3C5" w:rsidR="00CB30E6" w:rsidRDefault="00CB30E6" w:rsidP="0067079A">
      <w:r>
        <w:t xml:space="preserve">Maintenant lorsque l’on fait un #lynx vh3.exam.men, l’utilisateur est </w:t>
      </w:r>
      <w:r w:rsidR="005820E6">
        <w:t>averti</w:t>
      </w:r>
      <w:r>
        <w:t xml:space="preserve"> qu’il doit signer un certificat pour accéder au site.</w:t>
      </w:r>
    </w:p>
    <w:p w14:paraId="69AB03F0" w14:textId="77777777" w:rsidR="00240A01" w:rsidRDefault="00240A01" w:rsidP="0067079A"/>
    <w:p w14:paraId="60C2F2F4" w14:textId="27BBEB1D" w:rsidR="00240A01" w:rsidRDefault="005820E6" w:rsidP="005820E6">
      <w:pPr>
        <w:pStyle w:val="Titre1"/>
        <w:numPr>
          <w:ilvl w:val="0"/>
          <w:numId w:val="2"/>
        </w:numPr>
      </w:pPr>
      <w:r>
        <w:t>Modification désirée : faire un script pour push key et créer un nouvel utilisateur</w:t>
      </w:r>
      <w:r w:rsidR="00A94CA4">
        <w:t xml:space="preserve"> sur DNS3</w:t>
      </w:r>
    </w:p>
    <w:p w14:paraId="54C402EC" w14:textId="77777777" w:rsidR="005820E6" w:rsidRDefault="005820E6" w:rsidP="005820E6"/>
    <w:p w14:paraId="2D80ED80" w14:textId="6F37927F" w:rsidR="005820E6" w:rsidRDefault="005820E6" w:rsidP="005820E6">
      <w:pPr>
        <w:ind w:left="360"/>
      </w:pPr>
      <w:r>
        <w:t xml:space="preserve">On souhaite faire un scipt pour envoyer la clé publique de root </w:t>
      </w:r>
      <w:r w:rsidR="00A94CA4">
        <w:t xml:space="preserve">de DNS3 </w:t>
      </w:r>
      <w:r>
        <w:t>à toutes les machines des différents réseaux et par la suite un script qui ajoute un nouveau user dans ces machines. Il faudra donc :</w:t>
      </w:r>
    </w:p>
    <w:p w14:paraId="1C1D1CC6" w14:textId="656D7150" w:rsidR="005820E6" w:rsidRDefault="005820E6" w:rsidP="005820E6">
      <w:pPr>
        <w:ind w:left="360"/>
      </w:pPr>
      <w:r>
        <w:tab/>
      </w:r>
      <w:r>
        <w:sym w:font="Wingdings" w:char="F0E0"/>
      </w:r>
      <w:r>
        <w:t xml:space="preserve"> Activer les clauses RSAAuthentification et PubkeyAuthentification</w:t>
      </w:r>
      <w:r w:rsidR="00A94CA4">
        <w:t xml:space="preserve"> dans /etc/sshd/sshd_config</w:t>
      </w:r>
    </w:p>
    <w:p w14:paraId="246244F0" w14:textId="23E331F5" w:rsidR="00A94CA4" w:rsidRDefault="00A94CA4" w:rsidP="00A94CA4">
      <w:pPr>
        <w:ind w:left="360"/>
      </w:pPr>
      <w:r>
        <w:tab/>
      </w:r>
      <w:r>
        <w:sym w:font="Wingdings" w:char="F0E0"/>
      </w:r>
      <w:r>
        <w:t xml:space="preserve"> Relancer les serveurs sshd sur toutes les machines</w:t>
      </w:r>
    </w:p>
    <w:p w14:paraId="73B5E370" w14:textId="7B89C5AE" w:rsidR="00A94CA4" w:rsidRDefault="00A94CA4" w:rsidP="00A94CA4">
      <w:pPr>
        <w:ind w:left="360"/>
      </w:pPr>
      <w:r>
        <w:tab/>
      </w:r>
      <w:r>
        <w:sym w:font="Wingdings" w:char="F0E0"/>
      </w:r>
      <w:r>
        <w:t xml:space="preserve"> Générer la clé privée de root sur DNS3</w:t>
      </w:r>
    </w:p>
    <w:p w14:paraId="41FBFF9B" w14:textId="31D80A6E" w:rsidR="00A94CA4" w:rsidRDefault="00A94CA4" w:rsidP="00A94CA4">
      <w:pPr>
        <w:ind w:left="360"/>
      </w:pPr>
      <w:r>
        <w:tab/>
      </w:r>
      <w:r>
        <w:sym w:font="Wingdings" w:char="F0E0"/>
      </w:r>
      <w:r>
        <w:t xml:space="preserve"> Créer un dossier /root/admin, un dossier /root/admin/log, un dossier /root/admin/sh</w:t>
      </w:r>
    </w:p>
    <w:p w14:paraId="6CE1E9ED" w14:textId="1B70E071" w:rsidR="00A94CA4" w:rsidRDefault="00A94CA4" w:rsidP="00A94CA4">
      <w:pPr>
        <w:ind w:left="360"/>
      </w:pPr>
      <w:r>
        <w:tab/>
      </w:r>
      <w:r>
        <w:sym w:font="Wingdings" w:char="F0E0"/>
      </w:r>
      <w:r>
        <w:t xml:space="preserve"> Créer un fichier ip.txt dans /root/admin pour renseigner les ip à contacter.</w:t>
      </w:r>
    </w:p>
    <w:p w14:paraId="24DF0934" w14:textId="348B46DE" w:rsidR="00A94CA4" w:rsidRDefault="00A94CA4" w:rsidP="00A94CA4">
      <w:pPr>
        <w:ind w:left="360"/>
      </w:pPr>
      <w:r>
        <w:tab/>
      </w:r>
      <w:r>
        <w:sym w:font="Wingdings" w:char="F0E0"/>
      </w:r>
      <w:r>
        <w:t xml:space="preserve"> Ecrire le script fessant un push de la clé</w:t>
      </w:r>
    </w:p>
    <w:p w14:paraId="2922BBCC" w14:textId="5CA9F3BA" w:rsidR="00A94CA4" w:rsidRDefault="00A94CA4" w:rsidP="00A94CA4">
      <w:pPr>
        <w:ind w:left="360"/>
      </w:pPr>
      <w:r>
        <w:tab/>
      </w:r>
      <w:r>
        <w:sym w:font="Wingdings" w:char="F0E0"/>
      </w:r>
      <w:r>
        <w:t xml:space="preserve"> Ecrire le script fessant le adduser sur toutes les machines</w:t>
      </w:r>
    </w:p>
    <w:p w14:paraId="43C0F5FE" w14:textId="18CA3C71" w:rsidR="00A94CA4" w:rsidRDefault="00A94CA4" w:rsidP="00A94CA4">
      <w:pPr>
        <w:ind w:left="360"/>
      </w:pPr>
      <w:r>
        <w:tab/>
      </w:r>
      <w:r>
        <w:sym w:font="Wingdings" w:char="F0E0"/>
      </w:r>
      <w:r>
        <w:t xml:space="preserve"> Rendre les scripts exécutables</w:t>
      </w:r>
    </w:p>
    <w:p w14:paraId="516B3482" w14:textId="68DE7B15" w:rsidR="00A94CA4" w:rsidRDefault="00A94CA4" w:rsidP="00A94CA4">
      <w:pPr>
        <w:ind w:left="360"/>
      </w:pPr>
      <w:r>
        <w:tab/>
      </w:r>
      <w:r>
        <w:sym w:font="Wingdings" w:char="F0E0"/>
      </w:r>
      <w:r>
        <w:t xml:space="preserve"> Lancer les scripts</w:t>
      </w:r>
    </w:p>
    <w:p w14:paraId="31DC3B5F" w14:textId="77777777" w:rsidR="00A94CA4" w:rsidRDefault="00A94CA4" w:rsidP="00A94CA4">
      <w:pPr>
        <w:ind w:left="360"/>
      </w:pPr>
    </w:p>
    <w:p w14:paraId="3A24D116" w14:textId="31760785" w:rsidR="00A94CA4" w:rsidRDefault="00A94CA4">
      <w:r>
        <w:br w:type="page"/>
      </w:r>
    </w:p>
    <w:p w14:paraId="180B3A95" w14:textId="1BBDB325" w:rsidR="00A94CA4" w:rsidRDefault="00A94CA4" w:rsidP="00A94CA4">
      <w:pPr>
        <w:pStyle w:val="Titre2"/>
      </w:pPr>
      <w:r>
        <w:lastRenderedPageBreak/>
        <w:t>12.1) Taches à réaliser</w:t>
      </w:r>
    </w:p>
    <w:p w14:paraId="5E861005" w14:textId="510FC3A5" w:rsidR="00A94CA4" w:rsidRDefault="00A94CA4" w:rsidP="00A94CA4">
      <w:pPr>
        <w:pStyle w:val="Titre3"/>
      </w:pPr>
      <w:r>
        <w:t>12.1.1) Sur toutes les machines</w:t>
      </w:r>
    </w:p>
    <w:p w14:paraId="5EC1EF8C" w14:textId="77777777" w:rsidR="00A94CA4" w:rsidRDefault="00A94CA4" w:rsidP="00A94CA4"/>
    <w:p w14:paraId="64D17F75" w14:textId="113935BB" w:rsidR="00A94CA4" w:rsidRPr="00D61557" w:rsidRDefault="00A94CA4" w:rsidP="00A94CA4">
      <w:pPr>
        <w:rPr>
          <w:rFonts w:ascii="Andale Mono" w:hAnsi="Andale Mono"/>
        </w:rPr>
      </w:pPr>
      <w:r>
        <w:tab/>
      </w:r>
      <w:r w:rsidRPr="00D61557">
        <w:rPr>
          <w:rFonts w:ascii="Andale Mono" w:hAnsi="Andale Mono"/>
        </w:rPr>
        <w:t>#vi /etc/ssh/sshd_config</w:t>
      </w:r>
    </w:p>
    <w:p w14:paraId="5413A8A2" w14:textId="67D6D256" w:rsidR="00A94CA4" w:rsidRPr="00D61557" w:rsidRDefault="00A94CA4" w:rsidP="00A94CA4">
      <w:pPr>
        <w:rPr>
          <w:rFonts w:ascii="Andale Mono" w:hAnsi="Andale Mono"/>
        </w:rPr>
      </w:pPr>
      <w:r w:rsidRPr="00D61557">
        <w:rPr>
          <w:rFonts w:ascii="Andale Mono" w:hAnsi="Andale Mono"/>
        </w:rPr>
        <w:tab/>
      </w:r>
      <w:r w:rsidRPr="00D61557">
        <w:rPr>
          <w:rFonts w:ascii="Helvetica" w:eastAsia="Helvetica" w:hAnsi="Helvetica" w:cs="Helvetica"/>
        </w:rPr>
        <w:t>…</w:t>
      </w:r>
    </w:p>
    <w:p w14:paraId="5E8D2762" w14:textId="521A9650" w:rsidR="00A94CA4" w:rsidRPr="00D61557" w:rsidRDefault="00A94CA4" w:rsidP="00A94CA4">
      <w:pPr>
        <w:rPr>
          <w:rFonts w:ascii="Andale Mono" w:hAnsi="Andale Mono"/>
        </w:rPr>
      </w:pPr>
      <w:r w:rsidRPr="00D61557">
        <w:rPr>
          <w:rFonts w:ascii="Andale Mono" w:hAnsi="Andale Mono"/>
        </w:rPr>
        <w:tab/>
        <w:t>RSAAuthentication yes</w:t>
      </w:r>
    </w:p>
    <w:p w14:paraId="37502068" w14:textId="15B1691F" w:rsidR="00A94CA4" w:rsidRPr="00D61557" w:rsidRDefault="00A94CA4" w:rsidP="00A94CA4">
      <w:pPr>
        <w:ind w:firstLine="708"/>
        <w:rPr>
          <w:rFonts w:ascii="Andale Mono" w:hAnsi="Andale Mono"/>
        </w:rPr>
      </w:pPr>
      <w:r w:rsidRPr="00D61557">
        <w:rPr>
          <w:rFonts w:ascii="Andale Mono" w:hAnsi="Andale Mono"/>
        </w:rPr>
        <w:t>PubkeyAuthentication yes</w:t>
      </w:r>
    </w:p>
    <w:p w14:paraId="610562E9" w14:textId="1CBFF208" w:rsidR="00A94CA4" w:rsidRPr="00D61557" w:rsidRDefault="00A94CA4" w:rsidP="00A94CA4">
      <w:pPr>
        <w:ind w:firstLine="708"/>
        <w:rPr>
          <w:rFonts w:ascii="Andale Mono" w:hAnsi="Andale Mono"/>
        </w:rPr>
      </w:pPr>
      <w:r w:rsidRPr="00D61557">
        <w:rPr>
          <w:rFonts w:ascii="Helvetica" w:eastAsia="Helvetica" w:hAnsi="Helvetica" w:cs="Helvetica"/>
        </w:rPr>
        <w:t>…</w:t>
      </w:r>
    </w:p>
    <w:p w14:paraId="0AB4E24B" w14:textId="127F5FB1" w:rsidR="00A94CA4" w:rsidRPr="00D61557" w:rsidRDefault="00A94CA4" w:rsidP="00A94CA4">
      <w:pPr>
        <w:ind w:firstLine="708"/>
        <w:rPr>
          <w:rFonts w:ascii="Andale Mono" w:hAnsi="Andale Mono"/>
        </w:rPr>
      </w:pPr>
      <w:r w:rsidRPr="00D61557">
        <w:rPr>
          <w:rFonts w:ascii="Andale Mono" w:hAnsi="Andale Mono"/>
        </w:rPr>
        <w:t>#service sshd restart</w:t>
      </w:r>
    </w:p>
    <w:p w14:paraId="585A125D" w14:textId="77777777" w:rsidR="00A94CA4" w:rsidRDefault="00A94CA4" w:rsidP="00A94CA4"/>
    <w:p w14:paraId="3B32EDE5" w14:textId="14AF07D2" w:rsidR="00A94CA4" w:rsidRDefault="00A94CA4" w:rsidP="005E4174">
      <w:pPr>
        <w:pStyle w:val="Titre3"/>
      </w:pPr>
      <w:r>
        <w:t>12.1.2) Sur le serveur DNS3</w:t>
      </w:r>
    </w:p>
    <w:p w14:paraId="19CBC767" w14:textId="77777777" w:rsidR="005E4174" w:rsidRDefault="005E4174" w:rsidP="005E4174"/>
    <w:p w14:paraId="4E01947E" w14:textId="002824A2" w:rsidR="005E4174" w:rsidRPr="005E4174" w:rsidRDefault="005E4174" w:rsidP="005E4174">
      <w:r>
        <w:t>Créer la clé publique de root</w:t>
      </w:r>
    </w:p>
    <w:p w14:paraId="641466BB" w14:textId="48610BBD" w:rsidR="00A94CA4" w:rsidRPr="00D61557" w:rsidRDefault="00A94CA4" w:rsidP="00A94CA4">
      <w:pPr>
        <w:rPr>
          <w:rFonts w:ascii="Andale Mono" w:hAnsi="Andale Mono"/>
        </w:rPr>
      </w:pPr>
      <w:r w:rsidRPr="00D61557">
        <w:rPr>
          <w:rFonts w:ascii="Andale Mono" w:hAnsi="Andale Mono"/>
        </w:rPr>
        <w:tab/>
        <w:t>#cd /root</w:t>
      </w:r>
    </w:p>
    <w:p w14:paraId="7DB5F410" w14:textId="57DB5740" w:rsidR="00A94CA4" w:rsidRPr="00D61557" w:rsidRDefault="00A94CA4" w:rsidP="00A94CA4">
      <w:pPr>
        <w:rPr>
          <w:rFonts w:ascii="Andale Mono" w:hAnsi="Andale Mono"/>
        </w:rPr>
      </w:pPr>
      <w:r w:rsidRPr="00D61557">
        <w:rPr>
          <w:rFonts w:ascii="Andale Mono" w:hAnsi="Andale Mono"/>
        </w:rPr>
        <w:tab/>
        <w:t>#</w:t>
      </w:r>
      <w:r w:rsidR="005E4174" w:rsidRPr="00D61557">
        <w:rPr>
          <w:rFonts w:ascii="Andale Mono" w:hAnsi="Andale Mono"/>
        </w:rPr>
        <w:t xml:space="preserve">ssh-keygen </w:t>
      </w:r>
      <w:r w:rsidR="005E4174" w:rsidRPr="00D61557">
        <w:rPr>
          <w:rFonts w:ascii="Helvetica" w:eastAsia="Helvetica" w:hAnsi="Helvetica" w:cs="Helvetica"/>
        </w:rPr>
        <w:t>–</w:t>
      </w:r>
      <w:r w:rsidR="005E4174" w:rsidRPr="00D61557">
        <w:rPr>
          <w:rFonts w:ascii="Andale Mono" w:hAnsi="Andale Mono"/>
        </w:rPr>
        <w:t>t rsa</w:t>
      </w:r>
    </w:p>
    <w:p w14:paraId="1F121DB1" w14:textId="32A4AACD" w:rsidR="005E4174" w:rsidRDefault="005E4174" w:rsidP="00A94CA4">
      <w:r>
        <w:t>Créer les dossiers</w:t>
      </w:r>
    </w:p>
    <w:p w14:paraId="1509C3AE" w14:textId="19F1AEEE" w:rsidR="005E4174" w:rsidRPr="00D61557" w:rsidRDefault="005E4174" w:rsidP="00A94CA4">
      <w:pPr>
        <w:rPr>
          <w:rFonts w:ascii="Andale Mono" w:hAnsi="Andale Mono"/>
        </w:rPr>
      </w:pPr>
      <w:r w:rsidRPr="00D61557">
        <w:rPr>
          <w:rFonts w:ascii="Andale Mono" w:hAnsi="Andale Mono"/>
        </w:rPr>
        <w:tab/>
        <w:t>#mkdir /root/admin</w:t>
      </w:r>
    </w:p>
    <w:p w14:paraId="723943F9" w14:textId="2DA4C977" w:rsidR="005E4174" w:rsidRPr="00D61557" w:rsidRDefault="005E4174" w:rsidP="00A94CA4">
      <w:pPr>
        <w:rPr>
          <w:rFonts w:ascii="Andale Mono" w:hAnsi="Andale Mono"/>
        </w:rPr>
      </w:pPr>
      <w:r w:rsidRPr="00D61557">
        <w:rPr>
          <w:rFonts w:ascii="Andale Mono" w:hAnsi="Andale Mono"/>
        </w:rPr>
        <w:tab/>
        <w:t>#mkdir /root/admin/sh</w:t>
      </w:r>
    </w:p>
    <w:p w14:paraId="67D0A385" w14:textId="764F86BB" w:rsidR="005E4174" w:rsidRPr="00D61557" w:rsidRDefault="005E4174" w:rsidP="00A94CA4">
      <w:pPr>
        <w:rPr>
          <w:rFonts w:ascii="Andale Mono" w:hAnsi="Andale Mono"/>
        </w:rPr>
      </w:pPr>
      <w:r w:rsidRPr="00D61557">
        <w:rPr>
          <w:rFonts w:ascii="Andale Mono" w:hAnsi="Andale Mono"/>
        </w:rPr>
        <w:tab/>
        <w:t>#mkdir /root/admin/log</w:t>
      </w:r>
    </w:p>
    <w:p w14:paraId="25D1A263" w14:textId="7EF7E42D" w:rsidR="005E4174" w:rsidRDefault="005E4174" w:rsidP="00A94CA4">
      <w:r>
        <w:t>Créer le fichier ip.txt contenant les adresses IP à contacter</w:t>
      </w:r>
    </w:p>
    <w:p w14:paraId="206FE02D" w14:textId="649DB30F" w:rsidR="005E4174" w:rsidRPr="00D61557" w:rsidRDefault="005E4174" w:rsidP="00A94CA4">
      <w:pPr>
        <w:rPr>
          <w:rFonts w:ascii="Andale Mono" w:hAnsi="Andale Mono"/>
        </w:rPr>
      </w:pPr>
      <w:r>
        <w:tab/>
      </w:r>
      <w:r w:rsidRPr="00D61557">
        <w:rPr>
          <w:rFonts w:ascii="Andale Mono" w:hAnsi="Andale Mono"/>
        </w:rPr>
        <w:t>#vi /root/admin/ip.txt</w:t>
      </w:r>
    </w:p>
    <w:p w14:paraId="647481A0" w14:textId="2C476EBF" w:rsidR="005E4174" w:rsidRPr="00D61557" w:rsidRDefault="005E4174" w:rsidP="00A94CA4">
      <w:pPr>
        <w:rPr>
          <w:rFonts w:ascii="Andale Mono" w:hAnsi="Andale Mono"/>
        </w:rPr>
      </w:pPr>
      <w:r w:rsidRPr="00D61557">
        <w:rPr>
          <w:rFonts w:ascii="Andale Mono" w:hAnsi="Andale Mono"/>
        </w:rPr>
        <w:tab/>
        <w:t>10.0.1.2</w:t>
      </w:r>
    </w:p>
    <w:p w14:paraId="10EB41C9" w14:textId="333CB7AF" w:rsidR="005E4174" w:rsidRPr="00D61557" w:rsidRDefault="005E4174" w:rsidP="00A94CA4">
      <w:pPr>
        <w:rPr>
          <w:rFonts w:ascii="Andale Mono" w:hAnsi="Andale Mono"/>
        </w:rPr>
      </w:pPr>
      <w:r w:rsidRPr="00D61557">
        <w:rPr>
          <w:rFonts w:ascii="Andale Mono" w:hAnsi="Andale Mono"/>
        </w:rPr>
        <w:tab/>
        <w:t>10.0.2.2</w:t>
      </w:r>
    </w:p>
    <w:p w14:paraId="4B706E1A" w14:textId="599A04B1" w:rsidR="005E4174" w:rsidRPr="00D61557" w:rsidRDefault="005E4174" w:rsidP="00A94CA4">
      <w:pPr>
        <w:rPr>
          <w:rFonts w:ascii="Andale Mono" w:hAnsi="Andale Mono"/>
        </w:rPr>
      </w:pPr>
      <w:r w:rsidRPr="00D61557">
        <w:rPr>
          <w:rFonts w:ascii="Andale Mono" w:hAnsi="Andale Mono"/>
        </w:rPr>
        <w:tab/>
        <w:t>10.0.3.2</w:t>
      </w:r>
    </w:p>
    <w:p w14:paraId="3B5F7F0E" w14:textId="5B8F9A1A" w:rsidR="005E4174" w:rsidRPr="00D61557" w:rsidRDefault="005E4174" w:rsidP="00A94CA4">
      <w:pPr>
        <w:rPr>
          <w:rFonts w:ascii="Andale Mono" w:hAnsi="Andale Mono"/>
        </w:rPr>
      </w:pPr>
      <w:r w:rsidRPr="00D61557">
        <w:rPr>
          <w:rFonts w:ascii="Andale Mono" w:hAnsi="Andale Mono"/>
        </w:rPr>
        <w:tab/>
        <w:t>10.0.3.3</w:t>
      </w:r>
    </w:p>
    <w:p w14:paraId="04B2D485" w14:textId="3D911151" w:rsidR="005E4174" w:rsidRPr="00D61557" w:rsidRDefault="005E4174" w:rsidP="00A94CA4">
      <w:pPr>
        <w:rPr>
          <w:rFonts w:ascii="Andale Mono" w:hAnsi="Andale Mono"/>
        </w:rPr>
      </w:pPr>
      <w:r w:rsidRPr="00D61557">
        <w:rPr>
          <w:rFonts w:ascii="Andale Mono" w:hAnsi="Andale Mono"/>
        </w:rPr>
        <w:tab/>
        <w:t>10.0.4.2</w:t>
      </w:r>
    </w:p>
    <w:p w14:paraId="2F17C298" w14:textId="492C18DD" w:rsidR="005E4174" w:rsidRDefault="005E4174" w:rsidP="00A94CA4">
      <w:r>
        <w:t>Ecrire le script copiant la clé de root du serveur DNS3 vers les autres machines</w:t>
      </w:r>
    </w:p>
    <w:p w14:paraId="015230F0" w14:textId="3BC2C089" w:rsidR="005E4174" w:rsidRPr="00D61557" w:rsidRDefault="005E4174" w:rsidP="00A94CA4">
      <w:pPr>
        <w:rPr>
          <w:rFonts w:ascii="Andale Mono" w:hAnsi="Andale Mono"/>
        </w:rPr>
      </w:pPr>
      <w:r>
        <w:tab/>
      </w:r>
      <w:r w:rsidRPr="00D61557">
        <w:rPr>
          <w:rFonts w:ascii="Andale Mono" w:hAnsi="Andale Mono"/>
        </w:rPr>
        <w:t>#vi /root/admin/sh/pushkey.sh</w:t>
      </w:r>
    </w:p>
    <w:p w14:paraId="082F721A" w14:textId="08CBC3C0" w:rsidR="00D61557" w:rsidRPr="00D61557" w:rsidRDefault="00D61557" w:rsidP="00D61557">
      <w:pPr>
        <w:rPr>
          <w:rFonts w:ascii="Andale Mono" w:hAnsi="Andale Mono"/>
        </w:rPr>
      </w:pPr>
      <w:r w:rsidRPr="00D61557">
        <w:rPr>
          <w:rFonts w:ascii="Andale Mono" w:hAnsi="Andale Mono"/>
        </w:rPr>
        <w:tab/>
      </w:r>
      <w:r w:rsidRPr="00D61557">
        <w:rPr>
          <w:rFonts w:ascii="Andale Mono" w:hAnsi="Andale Mono"/>
        </w:rPr>
        <w:tab/>
      </w:r>
      <w:proofErr w:type="gramStart"/>
      <w:r w:rsidRPr="00D61557">
        <w:rPr>
          <w:rFonts w:ascii="Andale Mono" w:hAnsi="Andale Mono"/>
        </w:rPr>
        <w:t>#!/</w:t>
      </w:r>
      <w:proofErr w:type="gramEnd"/>
      <w:r w:rsidRPr="00D61557">
        <w:rPr>
          <w:rFonts w:ascii="Andale Mono" w:hAnsi="Andale Mono"/>
        </w:rPr>
        <w:t>bin/bash</w:t>
      </w:r>
    </w:p>
    <w:p w14:paraId="6AA79897" w14:textId="77777777" w:rsidR="00D61557" w:rsidRPr="00D61557" w:rsidRDefault="00D61557" w:rsidP="00D61557">
      <w:pPr>
        <w:rPr>
          <w:rFonts w:ascii="Andale Mono" w:hAnsi="Andale Mono"/>
        </w:rPr>
      </w:pPr>
    </w:p>
    <w:p w14:paraId="3A95D9F5" w14:textId="77777777" w:rsidR="00D61557" w:rsidRPr="00D61557" w:rsidRDefault="00D61557" w:rsidP="00D61557">
      <w:pPr>
        <w:ind w:left="708" w:firstLine="708"/>
        <w:rPr>
          <w:rFonts w:ascii="Andale Mono" w:hAnsi="Andale Mono"/>
        </w:rPr>
      </w:pPr>
      <w:r w:rsidRPr="00D61557">
        <w:rPr>
          <w:rFonts w:ascii="Andale Mono" w:hAnsi="Andale Mono"/>
        </w:rPr>
        <w:t>PUBKEYDIR="/root/.ssh"</w:t>
      </w:r>
    </w:p>
    <w:p w14:paraId="21D76492" w14:textId="77777777" w:rsidR="00D61557" w:rsidRPr="00D61557" w:rsidRDefault="00D61557" w:rsidP="00D61557">
      <w:pPr>
        <w:ind w:left="708" w:firstLine="708"/>
        <w:rPr>
          <w:rFonts w:ascii="Andale Mono" w:hAnsi="Andale Mono"/>
        </w:rPr>
      </w:pPr>
      <w:r w:rsidRPr="00D61557">
        <w:rPr>
          <w:rFonts w:ascii="Andale Mono" w:hAnsi="Andale Mono"/>
        </w:rPr>
        <w:t>SHDIR="/root/admin/sh"</w:t>
      </w:r>
    </w:p>
    <w:p w14:paraId="5F3A0356" w14:textId="77777777" w:rsidR="00D61557" w:rsidRPr="00D61557" w:rsidRDefault="00D61557" w:rsidP="00D61557">
      <w:pPr>
        <w:ind w:left="708" w:firstLine="708"/>
        <w:rPr>
          <w:rFonts w:ascii="Andale Mono" w:hAnsi="Andale Mono"/>
        </w:rPr>
      </w:pPr>
      <w:r w:rsidRPr="00D61557">
        <w:rPr>
          <w:rFonts w:ascii="Andale Mono" w:hAnsi="Andale Mono"/>
        </w:rPr>
        <w:t>LOGDIR="/root/admin/log"</w:t>
      </w:r>
    </w:p>
    <w:p w14:paraId="4F9EF353" w14:textId="77777777" w:rsidR="00D61557" w:rsidRPr="00D61557" w:rsidRDefault="00D61557" w:rsidP="00D61557">
      <w:pPr>
        <w:ind w:left="708" w:firstLine="708"/>
        <w:rPr>
          <w:rFonts w:ascii="Andale Mono" w:hAnsi="Andale Mono"/>
        </w:rPr>
      </w:pPr>
      <w:r w:rsidRPr="00D61557">
        <w:rPr>
          <w:rFonts w:ascii="Andale Mono" w:hAnsi="Andale Mono"/>
        </w:rPr>
        <w:t>IPFILE="/root/admin/ip.txt"</w:t>
      </w:r>
    </w:p>
    <w:p w14:paraId="1FE9A560" w14:textId="7CF392B0" w:rsidR="00D61557" w:rsidRPr="00D61557" w:rsidRDefault="00D61557" w:rsidP="00D61557">
      <w:pPr>
        <w:ind w:firstLine="708"/>
        <w:rPr>
          <w:rFonts w:ascii="Andale Mono" w:hAnsi="Andale Mono"/>
        </w:rPr>
      </w:pPr>
      <w:r w:rsidRPr="00D61557">
        <w:rPr>
          <w:rFonts w:ascii="Andale Mono" w:hAnsi="Andale Mono"/>
        </w:rPr>
        <w:tab/>
        <w:t>NAMELOG=`basename $0`</w:t>
      </w:r>
    </w:p>
    <w:p w14:paraId="22956C91" w14:textId="77777777" w:rsidR="00D61557" w:rsidRPr="00D61557" w:rsidRDefault="00D61557" w:rsidP="00D61557">
      <w:pPr>
        <w:rPr>
          <w:rFonts w:ascii="Andale Mono" w:hAnsi="Andale Mono"/>
        </w:rPr>
      </w:pPr>
    </w:p>
    <w:p w14:paraId="5972B7B6" w14:textId="77777777" w:rsidR="00D61557" w:rsidRPr="00D61557" w:rsidRDefault="00D61557" w:rsidP="00D61557">
      <w:pPr>
        <w:ind w:left="708" w:firstLine="708"/>
        <w:rPr>
          <w:rFonts w:ascii="Andale Mono" w:hAnsi="Andale Mono"/>
        </w:rPr>
      </w:pPr>
      <w:proofErr w:type="gramStart"/>
      <w:r w:rsidRPr="00D61557">
        <w:rPr>
          <w:rFonts w:ascii="Andale Mono" w:hAnsi="Andale Mono"/>
        </w:rPr>
        <w:t>cd</w:t>
      </w:r>
      <w:proofErr w:type="gramEnd"/>
      <w:r w:rsidRPr="00D61557">
        <w:rPr>
          <w:rFonts w:ascii="Andale Mono" w:hAnsi="Andale Mono"/>
        </w:rPr>
        <w:t xml:space="preserve"> $SHDIR</w:t>
      </w:r>
    </w:p>
    <w:p w14:paraId="20FEB46F" w14:textId="77777777" w:rsidR="00D61557" w:rsidRPr="00D61557" w:rsidRDefault="00D61557" w:rsidP="00D61557">
      <w:pPr>
        <w:ind w:left="708" w:firstLine="708"/>
        <w:rPr>
          <w:rFonts w:ascii="Andale Mono" w:hAnsi="Andale Mono"/>
        </w:rPr>
      </w:pPr>
      <w:proofErr w:type="gramStart"/>
      <w:r w:rsidRPr="00D61557">
        <w:rPr>
          <w:rFonts w:ascii="Andale Mono" w:hAnsi="Andale Mono"/>
        </w:rPr>
        <w:t>date</w:t>
      </w:r>
      <w:proofErr w:type="gramEnd"/>
      <w:r w:rsidRPr="00D61557">
        <w:rPr>
          <w:rFonts w:ascii="Andale Mono" w:hAnsi="Andale Mono"/>
        </w:rPr>
        <w:t xml:space="preserve"> &gt; $LOGDIR/$NAMELOG.log</w:t>
      </w:r>
    </w:p>
    <w:p w14:paraId="665CCEB4" w14:textId="77777777" w:rsidR="00D61557" w:rsidRPr="00D61557" w:rsidRDefault="00D61557" w:rsidP="00D61557">
      <w:pPr>
        <w:ind w:left="708" w:firstLine="708"/>
        <w:rPr>
          <w:rFonts w:ascii="Andale Mono" w:hAnsi="Andale Mono"/>
        </w:rPr>
      </w:pPr>
      <w:proofErr w:type="gramStart"/>
      <w:r w:rsidRPr="00D61557">
        <w:rPr>
          <w:rFonts w:ascii="Andale Mono" w:hAnsi="Andale Mono"/>
        </w:rPr>
        <w:t>date</w:t>
      </w:r>
      <w:proofErr w:type="gramEnd"/>
      <w:r w:rsidRPr="00D61557">
        <w:rPr>
          <w:rFonts w:ascii="Andale Mono" w:hAnsi="Andale Mono"/>
        </w:rPr>
        <w:t xml:space="preserve"> &gt; $LOGDIR/$NAMELOG.errors.log</w:t>
      </w:r>
    </w:p>
    <w:p w14:paraId="1172BB11" w14:textId="77777777" w:rsidR="00D61557" w:rsidRPr="00D61557" w:rsidRDefault="00D61557" w:rsidP="00D61557">
      <w:pPr>
        <w:rPr>
          <w:rFonts w:ascii="Andale Mono" w:hAnsi="Andale Mono"/>
        </w:rPr>
      </w:pPr>
    </w:p>
    <w:p w14:paraId="797F2F53" w14:textId="77777777" w:rsidR="00D61557" w:rsidRPr="00D61557" w:rsidRDefault="00D61557" w:rsidP="00D61557">
      <w:pPr>
        <w:ind w:left="708" w:firstLine="708"/>
        <w:rPr>
          <w:rFonts w:ascii="Andale Mono" w:hAnsi="Andale Mono"/>
        </w:rPr>
      </w:pPr>
      <w:proofErr w:type="gramStart"/>
      <w:r w:rsidRPr="00D61557">
        <w:rPr>
          <w:rFonts w:ascii="Andale Mono" w:hAnsi="Andale Mono"/>
        </w:rPr>
        <w:t>for</w:t>
      </w:r>
      <w:proofErr w:type="gramEnd"/>
      <w:r w:rsidRPr="00D61557">
        <w:rPr>
          <w:rFonts w:ascii="Andale Mono" w:hAnsi="Andale Mono"/>
        </w:rPr>
        <w:t xml:space="preserve"> IP in `cat $IPFILE`</w:t>
      </w:r>
    </w:p>
    <w:p w14:paraId="1F476D2E" w14:textId="77777777" w:rsidR="00D61557" w:rsidRPr="00D61557" w:rsidRDefault="00D61557" w:rsidP="00D61557">
      <w:pPr>
        <w:ind w:left="708" w:firstLine="708"/>
        <w:rPr>
          <w:rFonts w:ascii="Andale Mono" w:hAnsi="Andale Mono"/>
        </w:rPr>
      </w:pPr>
      <w:proofErr w:type="gramStart"/>
      <w:r w:rsidRPr="00D61557">
        <w:rPr>
          <w:rFonts w:ascii="Andale Mono" w:hAnsi="Andale Mono"/>
        </w:rPr>
        <w:t>do</w:t>
      </w:r>
      <w:proofErr w:type="gramEnd"/>
      <w:r w:rsidRPr="00D61557">
        <w:rPr>
          <w:rFonts w:ascii="Andale Mono" w:hAnsi="Andale Mono"/>
        </w:rPr>
        <w:t xml:space="preserve"> </w:t>
      </w:r>
    </w:p>
    <w:p w14:paraId="12343217" w14:textId="1A24483A" w:rsidR="00D61557" w:rsidRPr="00D61557" w:rsidRDefault="00D61557" w:rsidP="00D61557">
      <w:pPr>
        <w:rPr>
          <w:rFonts w:ascii="Andale Mono" w:hAnsi="Andale Mono"/>
        </w:rPr>
      </w:pPr>
      <w:r w:rsidRPr="00D61557">
        <w:rPr>
          <w:rFonts w:ascii="Andale Mono" w:hAnsi="Andale Mono"/>
        </w:rPr>
        <w:t xml:space="preserve">    </w:t>
      </w:r>
      <w:r w:rsidRPr="00D61557">
        <w:rPr>
          <w:rFonts w:ascii="Andale Mono" w:hAnsi="Andale Mono"/>
        </w:rPr>
        <w:tab/>
      </w:r>
      <w:r w:rsidRPr="00D61557">
        <w:rPr>
          <w:rFonts w:ascii="Andale Mono" w:hAnsi="Andale Mono"/>
        </w:rPr>
        <w:tab/>
      </w:r>
      <w:r w:rsidRPr="00D61557">
        <w:rPr>
          <w:rFonts w:ascii="Andale Mono" w:hAnsi="Andale Mono"/>
        </w:rPr>
        <w:tab/>
      </w:r>
      <w:proofErr w:type="gramStart"/>
      <w:r w:rsidRPr="00D61557">
        <w:rPr>
          <w:rFonts w:ascii="Andale Mono" w:hAnsi="Andale Mono"/>
        </w:rPr>
        <w:t>if</w:t>
      </w:r>
      <w:proofErr w:type="gramEnd"/>
      <w:r w:rsidRPr="00D61557">
        <w:rPr>
          <w:rFonts w:ascii="Andale Mono" w:hAnsi="Andale Mono"/>
        </w:rPr>
        <w:t xml:space="preserve"> ping -c 2 $IP &gt; /dev/null 2&gt;&amp;1</w:t>
      </w:r>
    </w:p>
    <w:p w14:paraId="77724E8E" w14:textId="62240016" w:rsidR="00D61557" w:rsidRPr="00D61557" w:rsidRDefault="00D61557" w:rsidP="00D61557">
      <w:pPr>
        <w:rPr>
          <w:rFonts w:ascii="Andale Mono" w:hAnsi="Andale Mono"/>
        </w:rPr>
      </w:pPr>
      <w:r w:rsidRPr="00D61557">
        <w:rPr>
          <w:rFonts w:ascii="Andale Mono" w:hAnsi="Andale Mono"/>
        </w:rPr>
        <w:t xml:space="preserve">    </w:t>
      </w:r>
      <w:r w:rsidRPr="00D61557">
        <w:rPr>
          <w:rFonts w:ascii="Andale Mono" w:hAnsi="Andale Mono"/>
        </w:rPr>
        <w:tab/>
      </w:r>
      <w:r w:rsidRPr="00D61557">
        <w:rPr>
          <w:rFonts w:ascii="Andale Mono" w:hAnsi="Andale Mono"/>
        </w:rPr>
        <w:tab/>
      </w:r>
      <w:r w:rsidRPr="00D61557">
        <w:rPr>
          <w:rFonts w:ascii="Andale Mono" w:hAnsi="Andale Mono"/>
        </w:rPr>
        <w:tab/>
      </w:r>
      <w:proofErr w:type="gramStart"/>
      <w:r w:rsidRPr="00D61557">
        <w:rPr>
          <w:rFonts w:ascii="Andale Mono" w:hAnsi="Andale Mono"/>
        </w:rPr>
        <w:t>then</w:t>
      </w:r>
      <w:proofErr w:type="gramEnd"/>
    </w:p>
    <w:p w14:paraId="773C923F" w14:textId="78204F6F" w:rsidR="00D61557" w:rsidRPr="00D61557" w:rsidRDefault="00D61557" w:rsidP="00D61557">
      <w:pPr>
        <w:rPr>
          <w:rFonts w:ascii="Andale Mono" w:hAnsi="Andale Mono"/>
        </w:rPr>
      </w:pPr>
      <w:r w:rsidRPr="00D61557">
        <w:rPr>
          <w:rFonts w:ascii="Andale Mono" w:hAnsi="Andale Mono"/>
        </w:rPr>
        <w:tab/>
      </w:r>
      <w:r w:rsidRPr="00D61557">
        <w:rPr>
          <w:rFonts w:ascii="Andale Mono" w:hAnsi="Andale Mono"/>
        </w:rPr>
        <w:tab/>
      </w:r>
      <w:r w:rsidRPr="00D61557">
        <w:rPr>
          <w:rFonts w:ascii="Andale Mono" w:hAnsi="Andale Mono"/>
        </w:rPr>
        <w:tab/>
      </w:r>
      <w:r w:rsidRPr="00D61557">
        <w:rPr>
          <w:rFonts w:ascii="Andale Mono" w:hAnsi="Andale Mono"/>
        </w:rPr>
        <w:tab/>
      </w:r>
      <w:proofErr w:type="gramStart"/>
      <w:r w:rsidRPr="00D61557">
        <w:rPr>
          <w:rFonts w:ascii="Andale Mono" w:hAnsi="Andale Mono"/>
        </w:rPr>
        <w:t>ssh</w:t>
      </w:r>
      <w:proofErr w:type="gramEnd"/>
      <w:r w:rsidRPr="00D61557">
        <w:rPr>
          <w:rFonts w:ascii="Andale Mono" w:hAnsi="Andale Mono"/>
        </w:rPr>
        <w:t>-copy-id -i $PUBKEYDIR/id_rsa.pub root@$IP</w:t>
      </w:r>
    </w:p>
    <w:p w14:paraId="69C3740B" w14:textId="0C2164AF" w:rsidR="00D61557" w:rsidRPr="00D61557" w:rsidRDefault="00D61557" w:rsidP="00D61557">
      <w:pPr>
        <w:rPr>
          <w:rFonts w:ascii="Andale Mono" w:hAnsi="Andale Mono"/>
        </w:rPr>
      </w:pPr>
      <w:r w:rsidRPr="00D61557">
        <w:rPr>
          <w:rFonts w:ascii="Andale Mono" w:hAnsi="Andale Mono"/>
        </w:rPr>
        <w:tab/>
      </w:r>
      <w:r w:rsidRPr="00D61557">
        <w:rPr>
          <w:rFonts w:ascii="Andale Mono" w:hAnsi="Andale Mono"/>
        </w:rPr>
        <w:tab/>
      </w:r>
      <w:r w:rsidRPr="00D61557">
        <w:rPr>
          <w:rFonts w:ascii="Andale Mono" w:hAnsi="Andale Mono"/>
        </w:rPr>
        <w:tab/>
      </w:r>
      <w:r w:rsidRPr="00D61557">
        <w:rPr>
          <w:rFonts w:ascii="Andale Mono" w:hAnsi="Andale Mono"/>
        </w:rPr>
        <w:tab/>
      </w:r>
      <w:proofErr w:type="gramStart"/>
      <w:r w:rsidRPr="00D61557">
        <w:rPr>
          <w:rFonts w:ascii="Andale Mono" w:hAnsi="Andale Mono"/>
        </w:rPr>
        <w:t>echo</w:t>
      </w:r>
      <w:proofErr w:type="gramEnd"/>
      <w:r w:rsidRPr="00D61557">
        <w:rPr>
          <w:rFonts w:ascii="Andale Mono" w:hAnsi="Andale Mono"/>
        </w:rPr>
        <w:t xml:space="preserve"> "Copie vers $IP...OK" &gt;&gt; $LOGDIR/$NAMELOG.log</w:t>
      </w:r>
    </w:p>
    <w:p w14:paraId="0A47BF43" w14:textId="75B0A43C" w:rsidR="00D61557" w:rsidRPr="00D61557" w:rsidRDefault="00D61557" w:rsidP="00D61557">
      <w:pPr>
        <w:rPr>
          <w:rFonts w:ascii="Andale Mono" w:hAnsi="Andale Mono"/>
        </w:rPr>
      </w:pPr>
      <w:r w:rsidRPr="00D61557">
        <w:rPr>
          <w:rFonts w:ascii="Andale Mono" w:hAnsi="Andale Mono"/>
        </w:rPr>
        <w:t xml:space="preserve">    </w:t>
      </w:r>
      <w:r w:rsidRPr="00D61557">
        <w:rPr>
          <w:rFonts w:ascii="Andale Mono" w:hAnsi="Andale Mono"/>
        </w:rPr>
        <w:tab/>
      </w:r>
      <w:r w:rsidRPr="00D61557">
        <w:rPr>
          <w:rFonts w:ascii="Andale Mono" w:hAnsi="Andale Mono"/>
        </w:rPr>
        <w:tab/>
      </w:r>
      <w:r w:rsidRPr="00D61557">
        <w:rPr>
          <w:rFonts w:ascii="Andale Mono" w:hAnsi="Andale Mono"/>
        </w:rPr>
        <w:tab/>
      </w:r>
      <w:proofErr w:type="gramStart"/>
      <w:r w:rsidRPr="00D61557">
        <w:rPr>
          <w:rFonts w:ascii="Andale Mono" w:hAnsi="Andale Mono"/>
        </w:rPr>
        <w:t>else</w:t>
      </w:r>
      <w:proofErr w:type="gramEnd"/>
    </w:p>
    <w:p w14:paraId="7D812B14" w14:textId="0A944891" w:rsidR="00D61557" w:rsidRPr="00D61557" w:rsidRDefault="00D61557" w:rsidP="00D61557">
      <w:pPr>
        <w:rPr>
          <w:rFonts w:ascii="Andale Mono" w:hAnsi="Andale Mono"/>
        </w:rPr>
      </w:pPr>
      <w:r w:rsidRPr="00D61557">
        <w:rPr>
          <w:rFonts w:ascii="Andale Mono" w:hAnsi="Andale Mono"/>
        </w:rPr>
        <w:tab/>
      </w:r>
      <w:r w:rsidRPr="00D61557">
        <w:rPr>
          <w:rFonts w:ascii="Andale Mono" w:hAnsi="Andale Mono"/>
        </w:rPr>
        <w:tab/>
      </w:r>
      <w:r w:rsidRPr="00D61557">
        <w:rPr>
          <w:rFonts w:ascii="Andale Mono" w:hAnsi="Andale Mono"/>
        </w:rPr>
        <w:tab/>
      </w:r>
      <w:r w:rsidRPr="00D61557">
        <w:rPr>
          <w:rFonts w:ascii="Andale Mono" w:hAnsi="Andale Mono"/>
        </w:rPr>
        <w:tab/>
      </w:r>
      <w:proofErr w:type="gramStart"/>
      <w:r w:rsidRPr="00D61557">
        <w:rPr>
          <w:rFonts w:ascii="Andale Mono" w:hAnsi="Andale Mono"/>
        </w:rPr>
        <w:t>echo</w:t>
      </w:r>
      <w:proofErr w:type="gramEnd"/>
      <w:r w:rsidRPr="00D61557">
        <w:rPr>
          <w:rFonts w:ascii="Andale Mono" w:hAnsi="Andale Mono"/>
        </w:rPr>
        <w:t xml:space="preserve"> "$0: $IP ne repond pas" &gt;&gt; $LOGDIR/$NAMELOG.log</w:t>
      </w:r>
    </w:p>
    <w:p w14:paraId="5F5E91E1" w14:textId="14998F88" w:rsidR="00D61557" w:rsidRPr="00D61557" w:rsidRDefault="00D61557" w:rsidP="00D61557">
      <w:pPr>
        <w:rPr>
          <w:rFonts w:ascii="Andale Mono" w:hAnsi="Andale Mono"/>
        </w:rPr>
      </w:pPr>
      <w:r w:rsidRPr="00D61557">
        <w:rPr>
          <w:rFonts w:ascii="Andale Mono" w:hAnsi="Andale Mono"/>
        </w:rPr>
        <w:t xml:space="preserve">    </w:t>
      </w:r>
      <w:r w:rsidRPr="00D61557">
        <w:rPr>
          <w:rFonts w:ascii="Andale Mono" w:hAnsi="Andale Mono"/>
        </w:rPr>
        <w:tab/>
      </w:r>
      <w:r w:rsidRPr="00D61557">
        <w:rPr>
          <w:rFonts w:ascii="Andale Mono" w:hAnsi="Andale Mono"/>
        </w:rPr>
        <w:tab/>
      </w:r>
      <w:proofErr w:type="gramStart"/>
      <w:r w:rsidRPr="00D61557">
        <w:rPr>
          <w:rFonts w:ascii="Andale Mono" w:hAnsi="Andale Mono"/>
        </w:rPr>
        <w:t>fi</w:t>
      </w:r>
      <w:proofErr w:type="gramEnd"/>
    </w:p>
    <w:p w14:paraId="4A0F4911" w14:textId="77777777" w:rsidR="00D61557" w:rsidRPr="00D61557" w:rsidRDefault="00D61557" w:rsidP="00D61557">
      <w:pPr>
        <w:ind w:left="708" w:firstLine="708"/>
        <w:rPr>
          <w:rFonts w:ascii="Andale Mono" w:hAnsi="Andale Mono"/>
        </w:rPr>
      </w:pPr>
      <w:proofErr w:type="gramStart"/>
      <w:r w:rsidRPr="00D61557">
        <w:rPr>
          <w:rFonts w:ascii="Andale Mono" w:hAnsi="Andale Mono"/>
        </w:rPr>
        <w:t>done</w:t>
      </w:r>
      <w:proofErr w:type="gramEnd"/>
    </w:p>
    <w:p w14:paraId="6D24FF4F" w14:textId="274F5DEE" w:rsidR="00D61557" w:rsidRDefault="00D61557" w:rsidP="00D61557">
      <w:pPr>
        <w:ind w:left="708" w:firstLine="708"/>
        <w:rPr>
          <w:rFonts w:ascii="Andale Mono" w:hAnsi="Andale Mono"/>
        </w:rPr>
      </w:pPr>
      <w:proofErr w:type="gramStart"/>
      <w:r w:rsidRPr="00D61557">
        <w:rPr>
          <w:rFonts w:ascii="Andale Mono" w:hAnsi="Andale Mono"/>
        </w:rPr>
        <w:t>exit</w:t>
      </w:r>
      <w:proofErr w:type="gramEnd"/>
      <w:r w:rsidRPr="00D61557">
        <w:rPr>
          <w:rFonts w:ascii="Andale Mono" w:hAnsi="Andale Mono"/>
        </w:rPr>
        <w:t xml:space="preserve"> 0</w:t>
      </w:r>
    </w:p>
    <w:p w14:paraId="2AD32DD5" w14:textId="77777777" w:rsidR="00D61557" w:rsidRDefault="00D61557" w:rsidP="00D61557">
      <w:pPr>
        <w:rPr>
          <w:rFonts w:ascii="Andale Mono" w:hAnsi="Andale Mono"/>
        </w:rPr>
      </w:pPr>
    </w:p>
    <w:p w14:paraId="02920AF7" w14:textId="37BB5D41" w:rsidR="00D61557" w:rsidRDefault="00D61557">
      <w:r>
        <w:br w:type="page"/>
      </w:r>
    </w:p>
    <w:p w14:paraId="29F550F2" w14:textId="77777777" w:rsidR="00D61557" w:rsidRDefault="00D61557" w:rsidP="00D61557"/>
    <w:p w14:paraId="432F2596" w14:textId="5EAAE053" w:rsidR="00D61557" w:rsidRDefault="00D61557" w:rsidP="00D61557">
      <w:r>
        <w:t>Ecrire le script créant sur chaque machine, un user reçu en paramètre du script</w:t>
      </w:r>
    </w:p>
    <w:p w14:paraId="02C1C4E3" w14:textId="5365B40C" w:rsidR="00D61557" w:rsidRPr="00D61557" w:rsidRDefault="00D61557" w:rsidP="00D61557">
      <w:pPr>
        <w:rPr>
          <w:rFonts w:ascii="Andale Mono" w:hAnsi="Andale Mono"/>
        </w:rPr>
      </w:pPr>
      <w:r>
        <w:tab/>
      </w:r>
      <w:r w:rsidRPr="00D61557">
        <w:rPr>
          <w:rFonts w:ascii="Andale Mono" w:hAnsi="Andale Mono"/>
        </w:rPr>
        <w:t>#vi /root/admin/sh/alladduser.sh</w:t>
      </w:r>
    </w:p>
    <w:p w14:paraId="5A2CD79B" w14:textId="77777777" w:rsidR="00D61557" w:rsidRPr="00D61557" w:rsidRDefault="00D61557" w:rsidP="00D61557">
      <w:pPr>
        <w:rPr>
          <w:rFonts w:ascii="Andale Mono" w:hAnsi="Andale Mono"/>
        </w:rPr>
      </w:pPr>
      <w:proofErr w:type="gramStart"/>
      <w:r w:rsidRPr="00D61557">
        <w:rPr>
          <w:rFonts w:ascii="Andale Mono" w:hAnsi="Andale Mono"/>
        </w:rPr>
        <w:t>#!/</w:t>
      </w:r>
      <w:proofErr w:type="gramEnd"/>
      <w:r w:rsidRPr="00D61557">
        <w:rPr>
          <w:rFonts w:ascii="Andale Mono" w:hAnsi="Andale Mono"/>
        </w:rPr>
        <w:t>bin/bash</w:t>
      </w:r>
    </w:p>
    <w:p w14:paraId="221B81BB" w14:textId="77777777" w:rsidR="00D61557" w:rsidRPr="00D61557" w:rsidRDefault="00D61557" w:rsidP="00D61557">
      <w:pPr>
        <w:rPr>
          <w:rFonts w:ascii="Andale Mono" w:hAnsi="Andale Mono"/>
        </w:rPr>
      </w:pPr>
    </w:p>
    <w:p w14:paraId="144CA33A" w14:textId="77777777" w:rsidR="00D61557" w:rsidRPr="00D61557" w:rsidRDefault="00D61557" w:rsidP="00D61557">
      <w:pPr>
        <w:rPr>
          <w:rFonts w:ascii="Andale Mono" w:hAnsi="Andale Mono"/>
        </w:rPr>
      </w:pPr>
      <w:r w:rsidRPr="00D61557">
        <w:rPr>
          <w:rFonts w:ascii="Andale Mono" w:hAnsi="Andale Mono"/>
        </w:rPr>
        <w:t>PUBKEYDIR="/root/.ssh"</w:t>
      </w:r>
    </w:p>
    <w:p w14:paraId="5B1E95B3" w14:textId="77777777" w:rsidR="00D61557" w:rsidRPr="00D61557" w:rsidRDefault="00D61557" w:rsidP="00D61557">
      <w:pPr>
        <w:rPr>
          <w:rFonts w:ascii="Andale Mono" w:hAnsi="Andale Mono"/>
        </w:rPr>
      </w:pPr>
      <w:r w:rsidRPr="00D61557">
        <w:rPr>
          <w:rFonts w:ascii="Andale Mono" w:hAnsi="Andale Mono"/>
        </w:rPr>
        <w:t>SHDIR="/root/admin/sh"</w:t>
      </w:r>
    </w:p>
    <w:p w14:paraId="3F61E59E" w14:textId="77777777" w:rsidR="00D61557" w:rsidRPr="00D61557" w:rsidRDefault="00D61557" w:rsidP="00D61557">
      <w:pPr>
        <w:rPr>
          <w:rFonts w:ascii="Andale Mono" w:hAnsi="Andale Mono"/>
        </w:rPr>
      </w:pPr>
      <w:r w:rsidRPr="00D61557">
        <w:rPr>
          <w:rFonts w:ascii="Andale Mono" w:hAnsi="Andale Mono"/>
        </w:rPr>
        <w:t>LOGDIR="/root/admin/log"</w:t>
      </w:r>
    </w:p>
    <w:p w14:paraId="29B2C653" w14:textId="77777777" w:rsidR="00D61557" w:rsidRPr="00D61557" w:rsidRDefault="00D61557" w:rsidP="00D61557">
      <w:pPr>
        <w:rPr>
          <w:rFonts w:ascii="Andale Mono" w:hAnsi="Andale Mono"/>
        </w:rPr>
      </w:pPr>
      <w:r w:rsidRPr="00D61557">
        <w:rPr>
          <w:rFonts w:ascii="Andale Mono" w:hAnsi="Andale Mono"/>
        </w:rPr>
        <w:t>IPFILE="/root/admin/ip.txt"</w:t>
      </w:r>
    </w:p>
    <w:p w14:paraId="27650137" w14:textId="737ACE5D" w:rsidR="00D61557" w:rsidRPr="00D61557" w:rsidRDefault="00D61557" w:rsidP="00D61557">
      <w:pPr>
        <w:rPr>
          <w:rFonts w:ascii="Andale Mono" w:hAnsi="Andale Mono"/>
        </w:rPr>
      </w:pPr>
      <w:r w:rsidRPr="00D61557">
        <w:rPr>
          <w:rFonts w:ascii="Andale Mono" w:hAnsi="Andale Mono"/>
        </w:rPr>
        <w:t>NAMELOG=`basename $0`</w:t>
      </w:r>
    </w:p>
    <w:p w14:paraId="68EC62E9" w14:textId="77777777" w:rsidR="00D61557" w:rsidRPr="00D61557" w:rsidRDefault="00D61557" w:rsidP="00D61557">
      <w:pPr>
        <w:rPr>
          <w:rFonts w:ascii="Andale Mono" w:hAnsi="Andale Mono"/>
        </w:rPr>
      </w:pPr>
    </w:p>
    <w:p w14:paraId="4F9B6CDF" w14:textId="77777777" w:rsidR="00D61557" w:rsidRPr="00D61557" w:rsidRDefault="00D61557" w:rsidP="00D61557">
      <w:pPr>
        <w:rPr>
          <w:rFonts w:ascii="Andale Mono" w:hAnsi="Andale Mono"/>
        </w:rPr>
      </w:pPr>
      <w:proofErr w:type="gramStart"/>
      <w:r w:rsidRPr="00D61557">
        <w:rPr>
          <w:rFonts w:ascii="Andale Mono" w:hAnsi="Andale Mono"/>
        </w:rPr>
        <w:t>if</w:t>
      </w:r>
      <w:proofErr w:type="gramEnd"/>
      <w:r w:rsidRPr="00D61557">
        <w:rPr>
          <w:rFonts w:ascii="Andale Mono" w:hAnsi="Andale Mono"/>
        </w:rPr>
        <w:t xml:space="preserve"> [ $# -eq 1 ]</w:t>
      </w:r>
    </w:p>
    <w:p w14:paraId="18AC73E4" w14:textId="77777777" w:rsidR="00D61557" w:rsidRPr="00D61557" w:rsidRDefault="00D61557" w:rsidP="00D61557">
      <w:pPr>
        <w:rPr>
          <w:rFonts w:ascii="Andale Mono" w:hAnsi="Andale Mono"/>
        </w:rPr>
      </w:pPr>
      <w:proofErr w:type="gramStart"/>
      <w:r w:rsidRPr="00D61557">
        <w:rPr>
          <w:rFonts w:ascii="Andale Mono" w:hAnsi="Andale Mono"/>
        </w:rPr>
        <w:t>then</w:t>
      </w:r>
      <w:proofErr w:type="gramEnd"/>
    </w:p>
    <w:p w14:paraId="2AE6B33E" w14:textId="77777777" w:rsidR="00D61557" w:rsidRPr="00D61557" w:rsidRDefault="00D61557" w:rsidP="00D61557">
      <w:pPr>
        <w:rPr>
          <w:rFonts w:ascii="Andale Mono" w:hAnsi="Andale Mono"/>
        </w:rPr>
      </w:pPr>
      <w:r w:rsidRPr="00D61557">
        <w:rPr>
          <w:rFonts w:ascii="Andale Mono" w:hAnsi="Andale Mono"/>
        </w:rPr>
        <w:t xml:space="preserve">    </w:t>
      </w:r>
      <w:proofErr w:type="gramStart"/>
      <w:r w:rsidRPr="00D61557">
        <w:rPr>
          <w:rFonts w:ascii="Andale Mono" w:hAnsi="Andale Mono"/>
        </w:rPr>
        <w:t>echo</w:t>
      </w:r>
      <w:proofErr w:type="gramEnd"/>
      <w:r w:rsidRPr="00D61557">
        <w:rPr>
          <w:rFonts w:ascii="Andale Mono" w:hAnsi="Andale Mono"/>
        </w:rPr>
        <w:t xml:space="preserve"> $LOGDIR/$NAMELOG</w:t>
      </w:r>
    </w:p>
    <w:p w14:paraId="6F771AF3" w14:textId="77777777" w:rsidR="00D61557" w:rsidRPr="00D61557" w:rsidRDefault="00D61557" w:rsidP="00D61557">
      <w:pPr>
        <w:rPr>
          <w:rFonts w:ascii="Andale Mono" w:hAnsi="Andale Mono"/>
        </w:rPr>
      </w:pPr>
      <w:r w:rsidRPr="00D61557">
        <w:rPr>
          <w:rFonts w:ascii="Andale Mono" w:hAnsi="Andale Mono"/>
        </w:rPr>
        <w:t xml:space="preserve">    </w:t>
      </w:r>
      <w:proofErr w:type="gramStart"/>
      <w:r w:rsidRPr="00D61557">
        <w:rPr>
          <w:rFonts w:ascii="Andale Mono" w:hAnsi="Andale Mono"/>
        </w:rPr>
        <w:t>cd</w:t>
      </w:r>
      <w:proofErr w:type="gramEnd"/>
      <w:r w:rsidRPr="00D61557">
        <w:rPr>
          <w:rFonts w:ascii="Andale Mono" w:hAnsi="Andale Mono"/>
        </w:rPr>
        <w:t xml:space="preserve"> $SHDIR</w:t>
      </w:r>
    </w:p>
    <w:p w14:paraId="4751DCC7" w14:textId="77777777" w:rsidR="00D61557" w:rsidRPr="00D61557" w:rsidRDefault="00D61557" w:rsidP="00D61557">
      <w:pPr>
        <w:rPr>
          <w:rFonts w:ascii="Andale Mono" w:hAnsi="Andale Mono"/>
        </w:rPr>
      </w:pPr>
      <w:r w:rsidRPr="00D61557">
        <w:rPr>
          <w:rFonts w:ascii="Andale Mono" w:hAnsi="Andale Mono"/>
        </w:rPr>
        <w:t xml:space="preserve">    </w:t>
      </w:r>
      <w:proofErr w:type="gramStart"/>
      <w:r w:rsidRPr="00D61557">
        <w:rPr>
          <w:rFonts w:ascii="Andale Mono" w:hAnsi="Andale Mono"/>
        </w:rPr>
        <w:t>date</w:t>
      </w:r>
      <w:proofErr w:type="gramEnd"/>
      <w:r w:rsidRPr="00D61557">
        <w:rPr>
          <w:rFonts w:ascii="Andale Mono" w:hAnsi="Andale Mono"/>
        </w:rPr>
        <w:t xml:space="preserve"> &gt; $LOGDIR/$NAMELOG.log</w:t>
      </w:r>
    </w:p>
    <w:p w14:paraId="2A8FABEA" w14:textId="77777777" w:rsidR="00D61557" w:rsidRPr="00D61557" w:rsidRDefault="00D61557" w:rsidP="00D61557">
      <w:pPr>
        <w:rPr>
          <w:rFonts w:ascii="Andale Mono" w:hAnsi="Andale Mono"/>
        </w:rPr>
      </w:pPr>
      <w:r w:rsidRPr="00D61557">
        <w:rPr>
          <w:rFonts w:ascii="Andale Mono" w:hAnsi="Andale Mono"/>
        </w:rPr>
        <w:t xml:space="preserve">    </w:t>
      </w:r>
      <w:proofErr w:type="gramStart"/>
      <w:r w:rsidRPr="00D61557">
        <w:rPr>
          <w:rFonts w:ascii="Andale Mono" w:hAnsi="Andale Mono"/>
        </w:rPr>
        <w:t>date</w:t>
      </w:r>
      <w:proofErr w:type="gramEnd"/>
      <w:r w:rsidRPr="00D61557">
        <w:rPr>
          <w:rFonts w:ascii="Andale Mono" w:hAnsi="Andale Mono"/>
        </w:rPr>
        <w:t xml:space="preserve"> &gt; $LOGDIR/$NAMELOG.errors.log</w:t>
      </w:r>
    </w:p>
    <w:p w14:paraId="64C2FFE1" w14:textId="77777777" w:rsidR="00D61557" w:rsidRPr="00D61557" w:rsidRDefault="00D61557" w:rsidP="00D61557">
      <w:pPr>
        <w:rPr>
          <w:rFonts w:ascii="Andale Mono" w:hAnsi="Andale Mono"/>
        </w:rPr>
      </w:pPr>
    </w:p>
    <w:p w14:paraId="27DF4CB5" w14:textId="77777777" w:rsidR="00D61557" w:rsidRPr="00D61557" w:rsidRDefault="00D61557" w:rsidP="00D61557">
      <w:pPr>
        <w:rPr>
          <w:rFonts w:ascii="Andale Mono" w:hAnsi="Andale Mono"/>
        </w:rPr>
      </w:pPr>
      <w:r w:rsidRPr="00D61557">
        <w:rPr>
          <w:rFonts w:ascii="Andale Mono" w:hAnsi="Andale Mono"/>
        </w:rPr>
        <w:t xml:space="preserve">    </w:t>
      </w:r>
      <w:proofErr w:type="gramStart"/>
      <w:r w:rsidRPr="00D61557">
        <w:rPr>
          <w:rFonts w:ascii="Andale Mono" w:hAnsi="Andale Mono"/>
        </w:rPr>
        <w:t>for</w:t>
      </w:r>
      <w:proofErr w:type="gramEnd"/>
      <w:r w:rsidRPr="00D61557">
        <w:rPr>
          <w:rFonts w:ascii="Andale Mono" w:hAnsi="Andale Mono"/>
        </w:rPr>
        <w:t xml:space="preserve"> IP in `cat $IPFILE`</w:t>
      </w:r>
    </w:p>
    <w:p w14:paraId="3C8E79CC" w14:textId="77777777" w:rsidR="00D61557" w:rsidRPr="00D61557" w:rsidRDefault="00D61557" w:rsidP="00D61557">
      <w:pPr>
        <w:rPr>
          <w:rFonts w:ascii="Andale Mono" w:hAnsi="Andale Mono"/>
        </w:rPr>
      </w:pPr>
      <w:r w:rsidRPr="00D61557">
        <w:rPr>
          <w:rFonts w:ascii="Andale Mono" w:hAnsi="Andale Mono"/>
        </w:rPr>
        <w:t xml:space="preserve">    </w:t>
      </w:r>
      <w:proofErr w:type="gramStart"/>
      <w:r w:rsidRPr="00D61557">
        <w:rPr>
          <w:rFonts w:ascii="Andale Mono" w:hAnsi="Andale Mono"/>
        </w:rPr>
        <w:t>do</w:t>
      </w:r>
      <w:proofErr w:type="gramEnd"/>
      <w:r w:rsidRPr="00D61557">
        <w:rPr>
          <w:rFonts w:ascii="Andale Mono" w:hAnsi="Andale Mono"/>
        </w:rPr>
        <w:t xml:space="preserve"> </w:t>
      </w:r>
    </w:p>
    <w:p w14:paraId="40E349DF" w14:textId="77777777" w:rsidR="00D61557" w:rsidRPr="00D61557" w:rsidRDefault="00D61557" w:rsidP="00D61557">
      <w:pPr>
        <w:rPr>
          <w:rFonts w:ascii="Andale Mono" w:hAnsi="Andale Mono"/>
        </w:rPr>
      </w:pPr>
      <w:r w:rsidRPr="00D61557">
        <w:rPr>
          <w:rFonts w:ascii="Andale Mono" w:hAnsi="Andale Mono"/>
        </w:rPr>
        <w:tab/>
      </w:r>
      <w:proofErr w:type="gramStart"/>
      <w:r w:rsidRPr="00D61557">
        <w:rPr>
          <w:rFonts w:ascii="Andale Mono" w:hAnsi="Andale Mono"/>
        </w:rPr>
        <w:t>if</w:t>
      </w:r>
      <w:proofErr w:type="gramEnd"/>
      <w:r w:rsidRPr="00D61557">
        <w:rPr>
          <w:rFonts w:ascii="Andale Mono" w:hAnsi="Andale Mono"/>
        </w:rPr>
        <w:t xml:space="preserve"> ping -c 2 $IP &gt; /dev/null 2&gt;&amp;1</w:t>
      </w:r>
    </w:p>
    <w:p w14:paraId="6A95C3C7" w14:textId="77777777" w:rsidR="00D61557" w:rsidRPr="00D61557" w:rsidRDefault="00D61557" w:rsidP="00D61557">
      <w:pPr>
        <w:rPr>
          <w:rFonts w:ascii="Andale Mono" w:hAnsi="Andale Mono"/>
        </w:rPr>
      </w:pPr>
      <w:r w:rsidRPr="00D61557">
        <w:rPr>
          <w:rFonts w:ascii="Andale Mono" w:hAnsi="Andale Mono"/>
        </w:rPr>
        <w:tab/>
      </w:r>
      <w:proofErr w:type="gramStart"/>
      <w:r w:rsidRPr="00D61557">
        <w:rPr>
          <w:rFonts w:ascii="Andale Mono" w:hAnsi="Andale Mono"/>
        </w:rPr>
        <w:t>then</w:t>
      </w:r>
      <w:proofErr w:type="gramEnd"/>
    </w:p>
    <w:p w14:paraId="0E84AC59" w14:textId="77777777" w:rsidR="00D61557" w:rsidRPr="00D61557" w:rsidRDefault="00D61557" w:rsidP="00D61557">
      <w:pPr>
        <w:rPr>
          <w:rFonts w:ascii="Andale Mono" w:hAnsi="Andale Mono"/>
        </w:rPr>
      </w:pPr>
      <w:r w:rsidRPr="00D61557">
        <w:rPr>
          <w:rFonts w:ascii="Andale Mono" w:hAnsi="Andale Mono"/>
        </w:rPr>
        <w:tab/>
        <w:t xml:space="preserve">    </w:t>
      </w:r>
      <w:proofErr w:type="gramStart"/>
      <w:r w:rsidRPr="00D61557">
        <w:rPr>
          <w:rFonts w:ascii="Andale Mono" w:hAnsi="Andale Mono"/>
        </w:rPr>
        <w:t>ssh</w:t>
      </w:r>
      <w:proofErr w:type="gramEnd"/>
      <w:r w:rsidRPr="00D61557">
        <w:rPr>
          <w:rFonts w:ascii="Andale Mono" w:hAnsi="Andale Mono"/>
        </w:rPr>
        <w:t xml:space="preserve"> root@$IP "adduser $1 &gt; /dev/null 2&gt;&amp;1"</w:t>
      </w:r>
    </w:p>
    <w:p w14:paraId="12D479E6" w14:textId="77777777" w:rsidR="00D61557" w:rsidRPr="00D61557" w:rsidRDefault="00D61557" w:rsidP="00D61557">
      <w:pPr>
        <w:rPr>
          <w:rFonts w:ascii="Andale Mono" w:hAnsi="Andale Mono"/>
        </w:rPr>
      </w:pPr>
      <w:r w:rsidRPr="00D61557">
        <w:rPr>
          <w:rFonts w:ascii="Andale Mono" w:hAnsi="Andale Mono"/>
        </w:rPr>
        <w:tab/>
        <w:t xml:space="preserve">    </w:t>
      </w:r>
      <w:proofErr w:type="gramStart"/>
      <w:r w:rsidRPr="00D61557">
        <w:rPr>
          <w:rFonts w:ascii="Andale Mono" w:hAnsi="Andale Mono"/>
        </w:rPr>
        <w:t>ssh</w:t>
      </w:r>
      <w:proofErr w:type="gramEnd"/>
      <w:r w:rsidRPr="00D61557">
        <w:rPr>
          <w:rFonts w:ascii="Andale Mono" w:hAnsi="Andale Mono"/>
        </w:rPr>
        <w:t xml:space="preserve"> root@$IP "echo $1 | passwd --stdin $1 &gt; /dev/null 2&gt;&amp;1"</w:t>
      </w:r>
    </w:p>
    <w:p w14:paraId="7C551C6E" w14:textId="77777777" w:rsidR="00D61557" w:rsidRPr="00D61557" w:rsidRDefault="00D61557" w:rsidP="00D61557">
      <w:pPr>
        <w:rPr>
          <w:rFonts w:ascii="Andale Mono" w:hAnsi="Andale Mono"/>
        </w:rPr>
      </w:pPr>
      <w:r w:rsidRPr="00D61557">
        <w:rPr>
          <w:rFonts w:ascii="Andale Mono" w:hAnsi="Andale Mono"/>
        </w:rPr>
        <w:tab/>
        <w:t xml:space="preserve">    </w:t>
      </w:r>
      <w:proofErr w:type="gramStart"/>
      <w:r w:rsidRPr="00D61557">
        <w:rPr>
          <w:rFonts w:ascii="Andale Mono" w:hAnsi="Andale Mono"/>
        </w:rPr>
        <w:t>echo</w:t>
      </w:r>
      <w:proofErr w:type="gramEnd"/>
      <w:r w:rsidRPr="00D61557">
        <w:rPr>
          <w:rFonts w:ascii="Andale Mono" w:hAnsi="Andale Mono"/>
        </w:rPr>
        <w:t xml:space="preserve"> "Ajout de l'utilisateur $1 sur $IP... OK" &gt;&gt; $LOGDIR/$NAMELOG.log</w:t>
      </w:r>
    </w:p>
    <w:p w14:paraId="6830AAC9" w14:textId="77777777" w:rsidR="00D61557" w:rsidRPr="00D61557" w:rsidRDefault="00D61557" w:rsidP="00D61557">
      <w:pPr>
        <w:rPr>
          <w:rFonts w:ascii="Andale Mono" w:hAnsi="Andale Mono"/>
        </w:rPr>
      </w:pPr>
      <w:r w:rsidRPr="00D61557">
        <w:rPr>
          <w:rFonts w:ascii="Andale Mono" w:hAnsi="Andale Mono"/>
        </w:rPr>
        <w:tab/>
      </w:r>
      <w:proofErr w:type="gramStart"/>
      <w:r w:rsidRPr="00D61557">
        <w:rPr>
          <w:rFonts w:ascii="Andale Mono" w:hAnsi="Andale Mono"/>
        </w:rPr>
        <w:t>else</w:t>
      </w:r>
      <w:proofErr w:type="gramEnd"/>
    </w:p>
    <w:p w14:paraId="2E14C08E" w14:textId="77777777" w:rsidR="00D61557" w:rsidRPr="00D61557" w:rsidRDefault="00D61557" w:rsidP="00D61557">
      <w:pPr>
        <w:rPr>
          <w:rFonts w:ascii="Andale Mono" w:hAnsi="Andale Mono"/>
        </w:rPr>
      </w:pPr>
      <w:r w:rsidRPr="00D61557">
        <w:rPr>
          <w:rFonts w:ascii="Andale Mono" w:hAnsi="Andale Mono"/>
        </w:rPr>
        <w:tab/>
        <w:t xml:space="preserve">    </w:t>
      </w:r>
      <w:proofErr w:type="gramStart"/>
      <w:r w:rsidRPr="00D61557">
        <w:rPr>
          <w:rFonts w:ascii="Andale Mono" w:hAnsi="Andale Mono"/>
        </w:rPr>
        <w:t>echo</w:t>
      </w:r>
      <w:proofErr w:type="gramEnd"/>
      <w:r w:rsidRPr="00D61557">
        <w:rPr>
          <w:rFonts w:ascii="Andale Mono" w:hAnsi="Andale Mono"/>
        </w:rPr>
        <w:t xml:space="preserve"> "$0: $IP ne repond pas" &gt;&gt; $LOGDIR/$NAMELOG.log</w:t>
      </w:r>
    </w:p>
    <w:p w14:paraId="6D2BD1C3" w14:textId="77777777" w:rsidR="00D61557" w:rsidRPr="00D61557" w:rsidRDefault="00D61557" w:rsidP="00D61557">
      <w:pPr>
        <w:rPr>
          <w:rFonts w:ascii="Andale Mono" w:hAnsi="Andale Mono"/>
        </w:rPr>
      </w:pPr>
      <w:r w:rsidRPr="00D61557">
        <w:rPr>
          <w:rFonts w:ascii="Andale Mono" w:hAnsi="Andale Mono"/>
        </w:rPr>
        <w:tab/>
      </w:r>
      <w:proofErr w:type="gramStart"/>
      <w:r w:rsidRPr="00D61557">
        <w:rPr>
          <w:rFonts w:ascii="Andale Mono" w:hAnsi="Andale Mono"/>
        </w:rPr>
        <w:t>fi</w:t>
      </w:r>
      <w:proofErr w:type="gramEnd"/>
    </w:p>
    <w:p w14:paraId="451B1F4C" w14:textId="77777777" w:rsidR="00D61557" w:rsidRPr="00D61557" w:rsidRDefault="00D61557" w:rsidP="00D61557">
      <w:pPr>
        <w:rPr>
          <w:rFonts w:ascii="Andale Mono" w:hAnsi="Andale Mono"/>
        </w:rPr>
      </w:pPr>
      <w:r w:rsidRPr="00D61557">
        <w:rPr>
          <w:rFonts w:ascii="Andale Mono" w:hAnsi="Andale Mono"/>
        </w:rPr>
        <w:t xml:space="preserve">    </w:t>
      </w:r>
      <w:proofErr w:type="gramStart"/>
      <w:r w:rsidRPr="00D61557">
        <w:rPr>
          <w:rFonts w:ascii="Andale Mono" w:hAnsi="Andale Mono"/>
        </w:rPr>
        <w:t>done</w:t>
      </w:r>
      <w:proofErr w:type="gramEnd"/>
    </w:p>
    <w:p w14:paraId="3C8C9162" w14:textId="77777777" w:rsidR="00D61557" w:rsidRPr="00D61557" w:rsidRDefault="00D61557" w:rsidP="00D61557">
      <w:pPr>
        <w:rPr>
          <w:rFonts w:ascii="Andale Mono" w:hAnsi="Andale Mono"/>
        </w:rPr>
      </w:pPr>
      <w:proofErr w:type="gramStart"/>
      <w:r w:rsidRPr="00D61557">
        <w:rPr>
          <w:rFonts w:ascii="Andale Mono" w:hAnsi="Andale Mono"/>
        </w:rPr>
        <w:t>else</w:t>
      </w:r>
      <w:proofErr w:type="gramEnd"/>
    </w:p>
    <w:p w14:paraId="77B23038" w14:textId="77777777" w:rsidR="00D61557" w:rsidRPr="00D61557" w:rsidRDefault="00D61557" w:rsidP="00D61557">
      <w:pPr>
        <w:rPr>
          <w:rFonts w:ascii="Andale Mono" w:hAnsi="Andale Mono"/>
        </w:rPr>
      </w:pPr>
      <w:r w:rsidRPr="00D61557">
        <w:rPr>
          <w:rFonts w:ascii="Andale Mono" w:hAnsi="Andale Mono"/>
        </w:rPr>
        <w:t xml:space="preserve">    </w:t>
      </w:r>
      <w:proofErr w:type="gramStart"/>
      <w:r w:rsidRPr="00D61557">
        <w:rPr>
          <w:rFonts w:ascii="Andale Mono" w:hAnsi="Andale Mono"/>
        </w:rPr>
        <w:t>echo</w:t>
      </w:r>
      <w:proofErr w:type="gramEnd"/>
      <w:r w:rsidRPr="00D61557">
        <w:rPr>
          <w:rFonts w:ascii="Andale Mono" w:hAnsi="Andale Mono"/>
        </w:rPr>
        <w:t xml:space="preserve"> "Erreur: Un et un seul argument"</w:t>
      </w:r>
    </w:p>
    <w:p w14:paraId="09F0C976" w14:textId="77777777" w:rsidR="00D61557" w:rsidRPr="00D61557" w:rsidRDefault="00D61557" w:rsidP="00D61557">
      <w:pPr>
        <w:rPr>
          <w:rFonts w:ascii="Andale Mono" w:hAnsi="Andale Mono"/>
        </w:rPr>
      </w:pPr>
      <w:r w:rsidRPr="00D61557">
        <w:rPr>
          <w:rFonts w:ascii="Andale Mono" w:hAnsi="Andale Mono"/>
        </w:rPr>
        <w:t xml:space="preserve">    </w:t>
      </w:r>
      <w:proofErr w:type="gramStart"/>
      <w:r w:rsidRPr="00D61557">
        <w:rPr>
          <w:rFonts w:ascii="Andale Mono" w:hAnsi="Andale Mono"/>
        </w:rPr>
        <w:t>exit</w:t>
      </w:r>
      <w:proofErr w:type="gramEnd"/>
      <w:r w:rsidRPr="00D61557">
        <w:rPr>
          <w:rFonts w:ascii="Andale Mono" w:hAnsi="Andale Mono"/>
        </w:rPr>
        <w:t xml:space="preserve"> 1</w:t>
      </w:r>
    </w:p>
    <w:p w14:paraId="756D63BE" w14:textId="77777777" w:rsidR="00D61557" w:rsidRPr="00D61557" w:rsidRDefault="00D61557" w:rsidP="00D61557">
      <w:pPr>
        <w:rPr>
          <w:rFonts w:ascii="Andale Mono" w:hAnsi="Andale Mono"/>
        </w:rPr>
      </w:pPr>
      <w:proofErr w:type="gramStart"/>
      <w:r w:rsidRPr="00D61557">
        <w:rPr>
          <w:rFonts w:ascii="Andale Mono" w:hAnsi="Andale Mono"/>
        </w:rPr>
        <w:t>fi</w:t>
      </w:r>
      <w:proofErr w:type="gramEnd"/>
    </w:p>
    <w:p w14:paraId="5C6CC245" w14:textId="009872DA" w:rsidR="00D61557" w:rsidRPr="00D61557" w:rsidRDefault="00D61557" w:rsidP="00D61557">
      <w:pPr>
        <w:rPr>
          <w:rFonts w:ascii="Andale Mono" w:hAnsi="Andale Mono"/>
        </w:rPr>
      </w:pPr>
      <w:proofErr w:type="gramStart"/>
      <w:r w:rsidRPr="00D61557">
        <w:rPr>
          <w:rFonts w:ascii="Andale Mono" w:hAnsi="Andale Mono"/>
        </w:rPr>
        <w:t>exit</w:t>
      </w:r>
      <w:proofErr w:type="gramEnd"/>
      <w:r w:rsidRPr="00D61557">
        <w:rPr>
          <w:rFonts w:ascii="Andale Mono" w:hAnsi="Andale Mono"/>
        </w:rPr>
        <w:t xml:space="preserve"> 0</w:t>
      </w:r>
    </w:p>
    <w:p w14:paraId="3ABC94A1" w14:textId="77777777" w:rsidR="00D61557" w:rsidRDefault="00D61557" w:rsidP="00D61557"/>
    <w:p w14:paraId="6F9EC2AC" w14:textId="77777777" w:rsidR="00D61557" w:rsidRDefault="00D61557" w:rsidP="00D61557"/>
    <w:p w14:paraId="389F26B0" w14:textId="177EBF01" w:rsidR="00D61557" w:rsidRDefault="00D61557" w:rsidP="00D61557">
      <w:r>
        <w:t>Il faut maintenant rendre les scripts exécutables</w:t>
      </w:r>
    </w:p>
    <w:p w14:paraId="7248C5CE" w14:textId="77777777" w:rsidR="00D61557" w:rsidRDefault="00D61557" w:rsidP="00D61557"/>
    <w:p w14:paraId="4C9BFE7C" w14:textId="300B7744" w:rsidR="00D61557" w:rsidRPr="00D61557" w:rsidRDefault="00D61557" w:rsidP="00D61557">
      <w:pPr>
        <w:rPr>
          <w:rFonts w:ascii="Andale Mono" w:hAnsi="Andale Mono"/>
        </w:rPr>
      </w:pPr>
      <w:r>
        <w:tab/>
      </w:r>
      <w:r w:rsidRPr="00D61557">
        <w:rPr>
          <w:rFonts w:ascii="Andale Mono" w:hAnsi="Andale Mono"/>
        </w:rPr>
        <w:t>#chmod +x /root/admin/sh/pushkey.sh</w:t>
      </w:r>
    </w:p>
    <w:p w14:paraId="6DB76786" w14:textId="72F1D38D" w:rsidR="00D61557" w:rsidRPr="00D61557" w:rsidRDefault="00D61557" w:rsidP="00D61557">
      <w:pPr>
        <w:rPr>
          <w:rFonts w:ascii="Andale Mono" w:hAnsi="Andale Mono"/>
        </w:rPr>
      </w:pPr>
      <w:r w:rsidRPr="00D61557">
        <w:rPr>
          <w:rFonts w:ascii="Andale Mono" w:hAnsi="Andale Mono"/>
        </w:rPr>
        <w:tab/>
        <w:t>#chmod +x /root/admin/sh/alladduser.sh</w:t>
      </w:r>
    </w:p>
    <w:p w14:paraId="119742FE" w14:textId="77777777" w:rsidR="00D61557" w:rsidRDefault="00D61557" w:rsidP="00D61557"/>
    <w:p w14:paraId="424DBACA" w14:textId="1625FB3B" w:rsidR="00D61557" w:rsidRDefault="00D61557" w:rsidP="00D61557">
      <w:r>
        <w:t xml:space="preserve">On peut maintenant exécuter les scripts un à un </w:t>
      </w:r>
    </w:p>
    <w:p w14:paraId="6CD955D0" w14:textId="77777777" w:rsidR="00D61557" w:rsidRDefault="00D61557" w:rsidP="00D61557"/>
    <w:p w14:paraId="3B03A6E2" w14:textId="5391D450" w:rsidR="00D61557" w:rsidRPr="00D61557" w:rsidRDefault="00D61557" w:rsidP="00D61557">
      <w:pPr>
        <w:rPr>
          <w:rFonts w:ascii="Andale Mono" w:hAnsi="Andale Mono"/>
        </w:rPr>
      </w:pPr>
      <w:r>
        <w:tab/>
      </w:r>
      <w:r w:rsidRPr="00D61557">
        <w:rPr>
          <w:rFonts w:ascii="Andale Mono" w:hAnsi="Andale Mono"/>
        </w:rPr>
        <w:t>#bash /root/admin/sh/pushkey.sh</w:t>
      </w:r>
    </w:p>
    <w:p w14:paraId="568BFDBB" w14:textId="1BFB16B2" w:rsidR="00D61557" w:rsidRPr="00D61557" w:rsidRDefault="00D61557" w:rsidP="00D61557">
      <w:pPr>
        <w:rPr>
          <w:rFonts w:ascii="Andale Mono" w:hAnsi="Andale Mono"/>
        </w:rPr>
      </w:pPr>
      <w:r w:rsidRPr="00D61557">
        <w:rPr>
          <w:rFonts w:ascii="Andale Mono" w:hAnsi="Andale Mono"/>
        </w:rPr>
        <w:tab/>
      </w:r>
      <w:r w:rsidRPr="00D61557">
        <w:rPr>
          <w:rFonts w:ascii="Helvetica" w:eastAsia="Helvetica" w:hAnsi="Helvetica" w:cs="Helvetica"/>
        </w:rPr>
        <w:t>…</w:t>
      </w:r>
    </w:p>
    <w:p w14:paraId="0AA2712D" w14:textId="698A1B5E" w:rsidR="00D61557" w:rsidRPr="00D61557" w:rsidRDefault="00D61557" w:rsidP="00D61557">
      <w:pPr>
        <w:rPr>
          <w:rFonts w:ascii="Andale Mono" w:hAnsi="Andale Mono"/>
        </w:rPr>
      </w:pPr>
      <w:r w:rsidRPr="00D61557">
        <w:rPr>
          <w:rFonts w:ascii="Andale Mono" w:hAnsi="Andale Mono"/>
        </w:rPr>
        <w:tab/>
        <w:t>#bash /root/admin/sh/alladduser.sh valentin</w:t>
      </w:r>
    </w:p>
    <w:p w14:paraId="14DC7BE7" w14:textId="77777777" w:rsidR="00D61557" w:rsidRDefault="00D61557" w:rsidP="00D61557"/>
    <w:p w14:paraId="7E257C7A" w14:textId="77777777" w:rsidR="00377A06" w:rsidRDefault="00377A06" w:rsidP="00D61557"/>
    <w:p w14:paraId="7F253D4B" w14:textId="2CCF68D4" w:rsidR="002B672E" w:rsidRDefault="002B672E">
      <w:r>
        <w:br w:type="page"/>
      </w:r>
    </w:p>
    <w:p w14:paraId="2BF56702" w14:textId="2C678CF5" w:rsidR="00377A06" w:rsidRDefault="002B672E" w:rsidP="002B672E">
      <w:pPr>
        <w:pStyle w:val="Titre1"/>
        <w:numPr>
          <w:ilvl w:val="0"/>
          <w:numId w:val="2"/>
        </w:numPr>
      </w:pPr>
      <w:r>
        <w:lastRenderedPageBreak/>
        <w:t>Modification désirée : FW sur le routeur R2</w:t>
      </w:r>
    </w:p>
    <w:p w14:paraId="5D7353ED" w14:textId="77777777" w:rsidR="002B672E" w:rsidRDefault="002B672E" w:rsidP="002B672E"/>
    <w:p w14:paraId="52ECBE6C" w14:textId="77777777" w:rsidR="002B672E" w:rsidRPr="002B672E" w:rsidRDefault="002B672E" w:rsidP="002B672E">
      <w:pPr>
        <w:rPr>
          <w:color w:val="2E74B5" w:themeColor="accent1" w:themeShade="BF"/>
        </w:rPr>
      </w:pPr>
      <w:proofErr w:type="gramStart"/>
      <w:r w:rsidRPr="002B672E">
        <w:rPr>
          <w:color w:val="2E74B5" w:themeColor="accent1" w:themeShade="BF"/>
        </w:rPr>
        <w:t>#!/</w:t>
      </w:r>
      <w:proofErr w:type="gramEnd"/>
      <w:r w:rsidRPr="002B672E">
        <w:rPr>
          <w:color w:val="2E74B5" w:themeColor="accent1" w:themeShade="BF"/>
        </w:rPr>
        <w:t>bin/bash</w:t>
      </w:r>
    </w:p>
    <w:p w14:paraId="5F520405" w14:textId="77777777" w:rsidR="002B672E" w:rsidRPr="002B672E" w:rsidRDefault="002B672E" w:rsidP="002B672E">
      <w:pPr>
        <w:rPr>
          <w:color w:val="2E74B5" w:themeColor="accent1" w:themeShade="BF"/>
        </w:rPr>
      </w:pPr>
      <w:r w:rsidRPr="002B672E">
        <w:rPr>
          <w:color w:val="2E74B5" w:themeColor="accent1" w:themeShade="BF"/>
        </w:rPr>
        <w:t>#Demarrage automatique du firewall</w:t>
      </w:r>
    </w:p>
    <w:p w14:paraId="6871209C" w14:textId="77777777" w:rsidR="002B672E" w:rsidRPr="002B672E" w:rsidRDefault="002B672E" w:rsidP="002B672E">
      <w:pPr>
        <w:rPr>
          <w:color w:val="2E74B5" w:themeColor="accent1" w:themeShade="BF"/>
        </w:rPr>
      </w:pPr>
      <w:r w:rsidRPr="002B672E">
        <w:rPr>
          <w:color w:val="2E74B5" w:themeColor="accent1" w:themeShade="BF"/>
        </w:rPr>
        <w:t># chkconfig 3 98 99</w:t>
      </w:r>
    </w:p>
    <w:p w14:paraId="56FCF6FC" w14:textId="77777777" w:rsidR="002B672E" w:rsidRPr="002B672E" w:rsidRDefault="002B672E" w:rsidP="002B672E">
      <w:pPr>
        <w:rPr>
          <w:color w:val="2E74B5" w:themeColor="accent1" w:themeShade="BF"/>
        </w:rPr>
      </w:pPr>
      <w:r w:rsidRPr="002B672E">
        <w:rPr>
          <w:color w:val="2E74B5" w:themeColor="accent1" w:themeShade="BF"/>
        </w:rPr>
        <w:t># --&gt; a condition d'avoir ajouter le lien du demon dans le runlevel de demarrage</w:t>
      </w:r>
    </w:p>
    <w:p w14:paraId="419BF41E" w14:textId="77777777" w:rsidR="002B672E" w:rsidRPr="002B672E" w:rsidRDefault="002B672E" w:rsidP="002B672E">
      <w:pPr>
        <w:rPr>
          <w:color w:val="2E74B5" w:themeColor="accent1" w:themeShade="BF"/>
        </w:rPr>
      </w:pPr>
      <w:r w:rsidRPr="002B672E">
        <w:rPr>
          <w:color w:val="2E74B5" w:themeColor="accent1" w:themeShade="BF"/>
        </w:rPr>
        <w:t>#</w:t>
      </w:r>
      <w:r w:rsidRPr="002B672E">
        <w:rPr>
          <w:color w:val="2E74B5" w:themeColor="accent1" w:themeShade="BF"/>
        </w:rPr>
        <w:tab/>
      </w:r>
      <w:r w:rsidRPr="002B672E">
        <w:rPr>
          <w:color w:val="2E74B5" w:themeColor="accent1" w:themeShade="BF"/>
        </w:rPr>
        <w:tab/>
        <w:t>--&gt; chkconfig --add fwfull</w:t>
      </w:r>
    </w:p>
    <w:p w14:paraId="16F1032F" w14:textId="77777777" w:rsidR="002B672E" w:rsidRPr="002B672E" w:rsidRDefault="002B672E" w:rsidP="002B672E">
      <w:pPr>
        <w:rPr>
          <w:color w:val="2E74B5" w:themeColor="accent1" w:themeShade="BF"/>
        </w:rPr>
      </w:pPr>
      <w:r w:rsidRPr="002B672E">
        <w:rPr>
          <w:color w:val="2E74B5" w:themeColor="accent1" w:themeShade="BF"/>
        </w:rPr>
        <w:t>#</w:t>
      </w:r>
    </w:p>
    <w:p w14:paraId="3713E536" w14:textId="77777777" w:rsidR="002B672E" w:rsidRPr="002B672E" w:rsidRDefault="002B672E" w:rsidP="002B672E">
      <w:pPr>
        <w:rPr>
          <w:color w:val="2E74B5" w:themeColor="accent1" w:themeShade="BF"/>
        </w:rPr>
      </w:pPr>
      <w:r w:rsidRPr="002B672E">
        <w:rPr>
          <w:color w:val="2E74B5" w:themeColor="accent1" w:themeShade="BF"/>
        </w:rPr>
        <w:t>#</w:t>
      </w:r>
      <w:r w:rsidRPr="002B672E">
        <w:rPr>
          <w:color w:val="2E74B5" w:themeColor="accent1" w:themeShade="BF"/>
        </w:rPr>
        <w:tab/>
      </w:r>
      <w:r w:rsidRPr="002B672E">
        <w:rPr>
          <w:color w:val="2E74B5" w:themeColor="accent1" w:themeShade="BF"/>
        </w:rPr>
        <w:tab/>
      </w:r>
      <w:r w:rsidRPr="002B672E">
        <w:rPr>
          <w:color w:val="2E74B5" w:themeColor="accent1" w:themeShade="BF"/>
        </w:rPr>
        <w:tab/>
      </w:r>
      <w:proofErr w:type="gramStart"/>
      <w:r w:rsidRPr="002B672E">
        <w:rPr>
          <w:color w:val="2E74B5" w:themeColor="accent1" w:themeShade="BF"/>
        </w:rPr>
        <w:t>OU</w:t>
      </w:r>
      <w:proofErr w:type="gramEnd"/>
    </w:p>
    <w:p w14:paraId="114D18DE" w14:textId="77777777" w:rsidR="002B672E" w:rsidRPr="002B672E" w:rsidRDefault="002B672E" w:rsidP="002B672E">
      <w:pPr>
        <w:rPr>
          <w:color w:val="2E74B5" w:themeColor="accent1" w:themeShade="BF"/>
        </w:rPr>
      </w:pPr>
      <w:r w:rsidRPr="002B672E">
        <w:rPr>
          <w:color w:val="2E74B5" w:themeColor="accent1" w:themeShade="BF"/>
        </w:rPr>
        <w:t># Ajouter "/etc/</w:t>
      </w:r>
      <w:proofErr w:type="gramStart"/>
      <w:r w:rsidRPr="002B672E">
        <w:rPr>
          <w:color w:val="2E74B5" w:themeColor="accent1" w:themeShade="BF"/>
        </w:rPr>
        <w:t>init.d</w:t>
      </w:r>
      <w:proofErr w:type="gramEnd"/>
      <w:r w:rsidRPr="002B672E">
        <w:rPr>
          <w:color w:val="2E74B5" w:themeColor="accent1" w:themeShade="BF"/>
        </w:rPr>
        <w:t>/fwfull start" dans /etc/rc.local</w:t>
      </w:r>
    </w:p>
    <w:p w14:paraId="55BFC4BA" w14:textId="77777777" w:rsidR="002B672E" w:rsidRPr="002B672E" w:rsidRDefault="002B672E" w:rsidP="002B672E">
      <w:pPr>
        <w:rPr>
          <w:color w:val="2E74B5" w:themeColor="accent1" w:themeShade="BF"/>
        </w:rPr>
      </w:pPr>
      <w:r w:rsidRPr="002B672E">
        <w:rPr>
          <w:color w:val="2E74B5" w:themeColor="accent1" w:themeShade="BF"/>
        </w:rPr>
        <w:t># pour demarrer le firewall automatiquement au lancement de la machine</w:t>
      </w:r>
    </w:p>
    <w:p w14:paraId="38EB09BC" w14:textId="77777777" w:rsidR="002B672E" w:rsidRPr="002B672E" w:rsidRDefault="002B672E" w:rsidP="002B672E">
      <w:pPr>
        <w:rPr>
          <w:color w:val="2E74B5" w:themeColor="accent1" w:themeShade="BF"/>
        </w:rPr>
      </w:pPr>
      <w:r w:rsidRPr="002B672E">
        <w:rPr>
          <w:color w:val="2E74B5" w:themeColor="accent1" w:themeShade="BF"/>
        </w:rPr>
        <w:t>#</w:t>
      </w:r>
    </w:p>
    <w:p w14:paraId="2BE135EF" w14:textId="77777777" w:rsidR="002B672E" w:rsidRPr="002B672E" w:rsidRDefault="002B672E" w:rsidP="002B672E">
      <w:pPr>
        <w:rPr>
          <w:color w:val="2E74B5" w:themeColor="accent1" w:themeShade="BF"/>
        </w:rPr>
      </w:pPr>
      <w:r w:rsidRPr="002B672E">
        <w:rPr>
          <w:color w:val="2E74B5" w:themeColor="accent1" w:themeShade="BF"/>
        </w:rPr>
        <w:t xml:space="preserve"># </w:t>
      </w:r>
      <w:proofErr w:type="gramStart"/>
      <w:r w:rsidRPr="002B672E">
        <w:rPr>
          <w:color w:val="2E74B5" w:themeColor="accent1" w:themeShade="BF"/>
        </w:rPr>
        <w:t>DEBUG:</w:t>
      </w:r>
      <w:proofErr w:type="gramEnd"/>
      <w:r w:rsidRPr="002B672E">
        <w:rPr>
          <w:color w:val="2E74B5" w:themeColor="accent1" w:themeShade="BF"/>
        </w:rPr>
        <w:t xml:space="preserve"> iptables -L</w:t>
      </w:r>
    </w:p>
    <w:p w14:paraId="79DED3FC" w14:textId="77777777" w:rsidR="002B672E" w:rsidRPr="002B672E" w:rsidRDefault="002B672E" w:rsidP="002B672E">
      <w:pPr>
        <w:rPr>
          <w:color w:val="2E74B5" w:themeColor="accent1" w:themeShade="BF"/>
        </w:rPr>
      </w:pPr>
      <w:r w:rsidRPr="002B672E">
        <w:rPr>
          <w:color w:val="2E74B5" w:themeColor="accent1" w:themeShade="BF"/>
        </w:rPr>
        <w:t xml:space="preserve"># </w:t>
      </w:r>
      <w:r w:rsidRPr="002B672E">
        <w:rPr>
          <w:color w:val="2E74B5" w:themeColor="accent1" w:themeShade="BF"/>
        </w:rPr>
        <w:tab/>
        <w:t xml:space="preserve"> iptables -L -v</w:t>
      </w:r>
    </w:p>
    <w:p w14:paraId="7477534B" w14:textId="77777777" w:rsidR="002B672E" w:rsidRPr="002B672E" w:rsidRDefault="002B672E" w:rsidP="002B672E">
      <w:pPr>
        <w:rPr>
          <w:color w:val="2E74B5" w:themeColor="accent1" w:themeShade="BF"/>
        </w:rPr>
      </w:pPr>
      <w:r w:rsidRPr="002B672E">
        <w:rPr>
          <w:color w:val="2E74B5" w:themeColor="accent1" w:themeShade="BF"/>
        </w:rPr>
        <w:t>#</w:t>
      </w:r>
      <w:r w:rsidRPr="002B672E">
        <w:rPr>
          <w:color w:val="2E74B5" w:themeColor="accent1" w:themeShade="BF"/>
        </w:rPr>
        <w:tab/>
        <w:t xml:space="preserve"> itpables -S</w:t>
      </w:r>
    </w:p>
    <w:p w14:paraId="20C3620E" w14:textId="77777777" w:rsidR="002B672E" w:rsidRPr="002B672E" w:rsidRDefault="002B672E" w:rsidP="002B672E">
      <w:pPr>
        <w:rPr>
          <w:color w:val="2E74B5" w:themeColor="accent1" w:themeShade="BF"/>
        </w:rPr>
      </w:pPr>
      <w:r w:rsidRPr="002B672E">
        <w:rPr>
          <w:color w:val="2E74B5" w:themeColor="accent1" w:themeShade="BF"/>
        </w:rPr>
        <w:t>#</w:t>
      </w:r>
    </w:p>
    <w:p w14:paraId="029565AB" w14:textId="77777777" w:rsidR="002B672E" w:rsidRPr="002B672E" w:rsidRDefault="002B672E" w:rsidP="002B672E">
      <w:pPr>
        <w:rPr>
          <w:color w:val="2E74B5" w:themeColor="accent1" w:themeShade="BF"/>
        </w:rPr>
      </w:pPr>
      <w:r w:rsidRPr="002B672E">
        <w:rPr>
          <w:color w:val="2E74B5" w:themeColor="accent1" w:themeShade="BF"/>
        </w:rPr>
        <w:t>########################################</w:t>
      </w:r>
    </w:p>
    <w:p w14:paraId="3869F589" w14:textId="77777777" w:rsidR="002B672E" w:rsidRPr="002B672E" w:rsidRDefault="002B672E" w:rsidP="002B672E">
      <w:pPr>
        <w:rPr>
          <w:color w:val="2E74B5" w:themeColor="accent1" w:themeShade="BF"/>
        </w:rPr>
      </w:pPr>
      <w:r w:rsidRPr="002B672E">
        <w:rPr>
          <w:color w:val="2E74B5" w:themeColor="accent1" w:themeShade="BF"/>
        </w:rPr>
        <w:t>###</w:t>
      </w:r>
      <w:r w:rsidRPr="002B672E">
        <w:rPr>
          <w:color w:val="2E74B5" w:themeColor="accent1" w:themeShade="BF"/>
        </w:rPr>
        <w:tab/>
      </w:r>
      <w:r w:rsidRPr="002B672E">
        <w:rPr>
          <w:color w:val="2E74B5" w:themeColor="accent1" w:themeShade="BF"/>
        </w:rPr>
        <w:tab/>
        <w:t>VARIABLES</w:t>
      </w:r>
      <w:r w:rsidRPr="002B672E">
        <w:rPr>
          <w:color w:val="2E74B5" w:themeColor="accent1" w:themeShade="BF"/>
        </w:rPr>
        <w:tab/>
        <w:t xml:space="preserve">     ###</w:t>
      </w:r>
    </w:p>
    <w:p w14:paraId="53FD6D40" w14:textId="77777777" w:rsidR="002B672E" w:rsidRPr="002B672E" w:rsidRDefault="002B672E" w:rsidP="002B672E">
      <w:pPr>
        <w:rPr>
          <w:color w:val="2E74B5" w:themeColor="accent1" w:themeShade="BF"/>
        </w:rPr>
      </w:pPr>
      <w:r w:rsidRPr="002B672E">
        <w:rPr>
          <w:color w:val="2E74B5" w:themeColor="accent1" w:themeShade="BF"/>
        </w:rPr>
        <w:t>########################################</w:t>
      </w:r>
    </w:p>
    <w:p w14:paraId="3C5510FC" w14:textId="77777777" w:rsidR="002B672E" w:rsidRDefault="002B672E" w:rsidP="002B672E">
      <w:proofErr w:type="gramStart"/>
      <w:r>
        <w:t>lanws</w:t>
      </w:r>
      <w:proofErr w:type="gramEnd"/>
      <w:r>
        <w:t>=10.0.2.0/24</w:t>
      </w:r>
    </w:p>
    <w:p w14:paraId="26795A22" w14:textId="77777777" w:rsidR="002B672E" w:rsidRDefault="002B672E" w:rsidP="002B672E">
      <w:proofErr w:type="gramStart"/>
      <w:r>
        <w:t>lanfw</w:t>
      </w:r>
      <w:proofErr w:type="gramEnd"/>
      <w:r>
        <w:t>=10.0.5.0/24</w:t>
      </w:r>
    </w:p>
    <w:p w14:paraId="188381E0" w14:textId="77777777" w:rsidR="002B672E" w:rsidRDefault="002B672E" w:rsidP="002B672E">
      <w:proofErr w:type="gramStart"/>
      <w:r>
        <w:t>dmz</w:t>
      </w:r>
      <w:proofErr w:type="gramEnd"/>
      <w:r>
        <w:t>=10.0.1.0/24</w:t>
      </w:r>
    </w:p>
    <w:p w14:paraId="081A38B5" w14:textId="77777777" w:rsidR="002B672E" w:rsidRDefault="002B672E" w:rsidP="002B672E">
      <w:proofErr w:type="gramStart"/>
      <w:r>
        <w:t>srvint</w:t>
      </w:r>
      <w:proofErr w:type="gramEnd"/>
      <w:r>
        <w:t>1=10.0.3.0/24</w:t>
      </w:r>
    </w:p>
    <w:p w14:paraId="70FE326C" w14:textId="77777777" w:rsidR="002B672E" w:rsidRDefault="002B672E" w:rsidP="002B672E">
      <w:proofErr w:type="gramStart"/>
      <w:r>
        <w:t>srvint</w:t>
      </w:r>
      <w:proofErr w:type="gramEnd"/>
      <w:r>
        <w:t>2=10.0.4.0/24</w:t>
      </w:r>
    </w:p>
    <w:p w14:paraId="62E13BB0" w14:textId="77777777" w:rsidR="002B672E" w:rsidRDefault="002B672E" w:rsidP="002B672E">
      <w:r>
        <w:t>WEB=10.0.1.2</w:t>
      </w:r>
    </w:p>
    <w:p w14:paraId="75BBC2D9" w14:textId="77777777" w:rsidR="002B672E" w:rsidRDefault="002B672E" w:rsidP="002B672E">
      <w:r>
        <w:t>DNS1=10.0.3.2</w:t>
      </w:r>
    </w:p>
    <w:p w14:paraId="3F2EFEF6" w14:textId="77777777" w:rsidR="002B672E" w:rsidRDefault="002B672E" w:rsidP="002B672E">
      <w:r>
        <w:t>DNS2=10.0.4.2</w:t>
      </w:r>
    </w:p>
    <w:p w14:paraId="08F7EE39" w14:textId="77777777" w:rsidR="002B672E" w:rsidRDefault="002B672E" w:rsidP="002B672E">
      <w:r>
        <w:t>DNS3=10.0.3.4</w:t>
      </w:r>
    </w:p>
    <w:p w14:paraId="2A7AC5CB" w14:textId="77777777" w:rsidR="002B672E" w:rsidRDefault="002B672E" w:rsidP="002B672E">
      <w:r>
        <w:t>DHCP=10.0.3.3</w:t>
      </w:r>
    </w:p>
    <w:p w14:paraId="4302C25B" w14:textId="77777777" w:rsidR="002B672E" w:rsidRDefault="002B672E" w:rsidP="002B672E">
      <w:r>
        <w:t>WS=10.0.2.2</w:t>
      </w:r>
    </w:p>
    <w:p w14:paraId="5BE6ED15" w14:textId="77777777" w:rsidR="002B672E" w:rsidRDefault="002B672E" w:rsidP="002B672E">
      <w:r>
        <w:t>RT1=10.0.5.1</w:t>
      </w:r>
    </w:p>
    <w:p w14:paraId="4522182B" w14:textId="77777777" w:rsidR="002B672E" w:rsidRDefault="002B672E" w:rsidP="002B672E">
      <w:proofErr w:type="gramStart"/>
      <w:r>
        <w:t>dnsfai</w:t>
      </w:r>
      <w:proofErr w:type="gramEnd"/>
      <w:r>
        <w:t>1=109.8.203.3</w:t>
      </w:r>
    </w:p>
    <w:p w14:paraId="480605C8" w14:textId="77777777" w:rsidR="002B672E" w:rsidRDefault="002B672E" w:rsidP="002B672E">
      <w:proofErr w:type="gramStart"/>
      <w:r>
        <w:t>dnsfai</w:t>
      </w:r>
      <w:proofErr w:type="gramEnd"/>
      <w:r>
        <w:t>2=62.197.111.140</w:t>
      </w:r>
    </w:p>
    <w:p w14:paraId="2A18B388" w14:textId="77777777" w:rsidR="002B672E" w:rsidRDefault="002B672E" w:rsidP="002B672E">
      <w:proofErr w:type="gramStart"/>
      <w:r>
        <w:t>dnsfai</w:t>
      </w:r>
      <w:proofErr w:type="gramEnd"/>
      <w:r>
        <w:t>3=8.8.8.8</w:t>
      </w:r>
    </w:p>
    <w:p w14:paraId="10AC3523" w14:textId="77777777" w:rsidR="002B672E" w:rsidRDefault="002B672E" w:rsidP="002B672E"/>
    <w:p w14:paraId="397F3331" w14:textId="77777777" w:rsidR="002B672E" w:rsidRPr="002B672E" w:rsidRDefault="002B672E" w:rsidP="002B672E">
      <w:pPr>
        <w:rPr>
          <w:color w:val="2E74B5" w:themeColor="accent1" w:themeShade="BF"/>
        </w:rPr>
      </w:pPr>
      <w:r w:rsidRPr="002B672E">
        <w:rPr>
          <w:color w:val="2E74B5" w:themeColor="accent1" w:themeShade="BF"/>
        </w:rPr>
        <w:t>####################################</w:t>
      </w:r>
    </w:p>
    <w:p w14:paraId="5FDBB079" w14:textId="77777777" w:rsidR="002B672E" w:rsidRPr="002B672E" w:rsidRDefault="002B672E" w:rsidP="002B672E">
      <w:pPr>
        <w:rPr>
          <w:color w:val="2E74B5" w:themeColor="accent1" w:themeShade="BF"/>
        </w:rPr>
      </w:pPr>
      <w:r w:rsidRPr="002B672E">
        <w:rPr>
          <w:color w:val="2E74B5" w:themeColor="accent1" w:themeShade="BF"/>
        </w:rPr>
        <w:t>###</w:t>
      </w:r>
      <w:r w:rsidRPr="002B672E">
        <w:rPr>
          <w:color w:val="2E74B5" w:themeColor="accent1" w:themeShade="BF"/>
        </w:rPr>
        <w:tab/>
        <w:t>NETTOYAGE DES REGLES</w:t>
      </w:r>
      <w:r w:rsidRPr="002B672E">
        <w:rPr>
          <w:color w:val="2E74B5" w:themeColor="accent1" w:themeShade="BF"/>
        </w:rPr>
        <w:tab/>
        <w:t xml:space="preserve"> ###</w:t>
      </w:r>
    </w:p>
    <w:p w14:paraId="0A0DEB5A" w14:textId="77777777" w:rsidR="002B672E" w:rsidRPr="002B672E" w:rsidRDefault="002B672E" w:rsidP="002B672E">
      <w:pPr>
        <w:rPr>
          <w:color w:val="2E74B5" w:themeColor="accent1" w:themeShade="BF"/>
        </w:rPr>
      </w:pPr>
      <w:r w:rsidRPr="002B672E">
        <w:rPr>
          <w:color w:val="2E74B5" w:themeColor="accent1" w:themeShade="BF"/>
        </w:rPr>
        <w:t>####################################</w:t>
      </w:r>
    </w:p>
    <w:p w14:paraId="530A838E" w14:textId="77777777" w:rsidR="002B672E" w:rsidRDefault="002B672E" w:rsidP="002B672E">
      <w:proofErr w:type="gramStart"/>
      <w:r>
        <w:t>clean(</w:t>
      </w:r>
      <w:proofErr w:type="gramEnd"/>
      <w:r>
        <w:t>)</w:t>
      </w:r>
    </w:p>
    <w:p w14:paraId="5565D0B3" w14:textId="77777777" w:rsidR="002B672E" w:rsidRDefault="002B672E" w:rsidP="002B672E">
      <w:r>
        <w:t>{</w:t>
      </w:r>
    </w:p>
    <w:p w14:paraId="3E04555E" w14:textId="77777777" w:rsidR="002B672E" w:rsidRDefault="002B672E" w:rsidP="002B672E">
      <w:r>
        <w:t>#On nettoye toutes les regles des tables filter et nat</w:t>
      </w:r>
    </w:p>
    <w:p w14:paraId="474BD808" w14:textId="77777777" w:rsidR="002B672E" w:rsidRDefault="002B672E" w:rsidP="002B672E">
      <w:r>
        <w:t xml:space="preserve">    </w:t>
      </w:r>
      <w:proofErr w:type="gramStart"/>
      <w:r>
        <w:t>iptables</w:t>
      </w:r>
      <w:proofErr w:type="gramEnd"/>
      <w:r>
        <w:t xml:space="preserve"> -F</w:t>
      </w:r>
    </w:p>
    <w:p w14:paraId="43AB7F6D" w14:textId="77777777" w:rsidR="002B672E" w:rsidRDefault="002B672E" w:rsidP="002B672E">
      <w:r>
        <w:t xml:space="preserve">    </w:t>
      </w:r>
      <w:proofErr w:type="gramStart"/>
      <w:r>
        <w:t>iptables</w:t>
      </w:r>
      <w:proofErr w:type="gramEnd"/>
      <w:r>
        <w:t xml:space="preserve"> -X #Pour les regles utilisateurs</w:t>
      </w:r>
    </w:p>
    <w:p w14:paraId="25444E3E" w14:textId="77777777" w:rsidR="002B672E" w:rsidRDefault="002B672E" w:rsidP="002B672E">
      <w:r>
        <w:t xml:space="preserve">    </w:t>
      </w:r>
      <w:proofErr w:type="gramStart"/>
      <w:r>
        <w:t>iptables</w:t>
      </w:r>
      <w:proofErr w:type="gramEnd"/>
      <w:r>
        <w:t xml:space="preserve"> -t nat -F</w:t>
      </w:r>
    </w:p>
    <w:p w14:paraId="487A6B9A" w14:textId="77777777" w:rsidR="002B672E" w:rsidRDefault="002B672E" w:rsidP="002B672E">
      <w:r>
        <w:t xml:space="preserve">    </w:t>
      </w:r>
      <w:proofErr w:type="gramStart"/>
      <w:r>
        <w:t>iptables</w:t>
      </w:r>
      <w:proofErr w:type="gramEnd"/>
      <w:r>
        <w:t xml:space="preserve"> -t nat -X #Pour les regles utilisateurs</w:t>
      </w:r>
    </w:p>
    <w:p w14:paraId="1B7ECCF0" w14:textId="77777777" w:rsidR="002B672E" w:rsidRDefault="002B672E" w:rsidP="002B672E">
      <w:r>
        <w:t>}</w:t>
      </w:r>
    </w:p>
    <w:p w14:paraId="6A88CC6E" w14:textId="77777777" w:rsidR="002B672E" w:rsidRDefault="002B672E" w:rsidP="002B672E"/>
    <w:p w14:paraId="1D178F79" w14:textId="77777777" w:rsidR="002B672E" w:rsidRPr="002B672E" w:rsidRDefault="002B672E" w:rsidP="002B672E">
      <w:pPr>
        <w:rPr>
          <w:color w:val="2E74B5" w:themeColor="accent1" w:themeShade="BF"/>
        </w:rPr>
      </w:pPr>
      <w:r w:rsidRPr="002B672E">
        <w:rPr>
          <w:color w:val="2E74B5" w:themeColor="accent1" w:themeShade="BF"/>
        </w:rPr>
        <w:t>###################################################################</w:t>
      </w:r>
    </w:p>
    <w:p w14:paraId="2BE7E3EF" w14:textId="77777777" w:rsidR="002B672E" w:rsidRPr="002B672E" w:rsidRDefault="002B672E" w:rsidP="002B672E">
      <w:pPr>
        <w:rPr>
          <w:color w:val="2E74B5" w:themeColor="accent1" w:themeShade="BF"/>
        </w:rPr>
      </w:pPr>
      <w:r w:rsidRPr="002B672E">
        <w:rPr>
          <w:color w:val="2E74B5" w:themeColor="accent1" w:themeShade="BF"/>
        </w:rPr>
        <w:t>###</w:t>
      </w:r>
      <w:r w:rsidRPr="002B672E">
        <w:rPr>
          <w:color w:val="2E74B5" w:themeColor="accent1" w:themeShade="BF"/>
        </w:rPr>
        <w:tab/>
        <w:t>ARRET (TOUT OUVERT) MEME L'ACCES AU SERVICE INTERNS</w:t>
      </w:r>
      <w:r w:rsidRPr="002B672E">
        <w:rPr>
          <w:color w:val="2E74B5" w:themeColor="accent1" w:themeShade="BF"/>
        </w:rPr>
        <w:tab/>
        <w:t>###</w:t>
      </w:r>
    </w:p>
    <w:p w14:paraId="7A200C88" w14:textId="77777777" w:rsidR="002B672E" w:rsidRPr="002B672E" w:rsidRDefault="002B672E" w:rsidP="002B672E">
      <w:pPr>
        <w:rPr>
          <w:color w:val="2E74B5" w:themeColor="accent1" w:themeShade="BF"/>
        </w:rPr>
      </w:pPr>
      <w:r w:rsidRPr="002B672E">
        <w:rPr>
          <w:color w:val="2E74B5" w:themeColor="accent1" w:themeShade="BF"/>
        </w:rPr>
        <w:t>###################################################################</w:t>
      </w:r>
    </w:p>
    <w:p w14:paraId="3A8DACE6" w14:textId="77777777" w:rsidR="002B672E" w:rsidRDefault="002B672E" w:rsidP="002B672E"/>
    <w:p w14:paraId="682ED82E" w14:textId="77777777" w:rsidR="002B672E" w:rsidRDefault="002B672E" w:rsidP="002B672E">
      <w:proofErr w:type="gramStart"/>
      <w:r>
        <w:t>stop(</w:t>
      </w:r>
      <w:proofErr w:type="gramEnd"/>
      <w:r>
        <w:t>)</w:t>
      </w:r>
    </w:p>
    <w:p w14:paraId="68285ABD" w14:textId="77777777" w:rsidR="002B672E" w:rsidRDefault="002B672E" w:rsidP="002B672E">
      <w:r>
        <w:t>{</w:t>
      </w:r>
    </w:p>
    <w:p w14:paraId="6F2DF26D" w14:textId="77777777" w:rsidR="002B672E" w:rsidRPr="002B672E" w:rsidRDefault="002B672E" w:rsidP="002B672E">
      <w:pPr>
        <w:rPr>
          <w:color w:val="2E74B5" w:themeColor="accent1" w:themeShade="BF"/>
        </w:rPr>
      </w:pPr>
      <w:r w:rsidRPr="002B672E">
        <w:rPr>
          <w:color w:val="2E74B5" w:themeColor="accent1" w:themeShade="BF"/>
        </w:rPr>
        <w:t>#On nettoye les regles</w:t>
      </w:r>
    </w:p>
    <w:p w14:paraId="50BA43C5" w14:textId="77777777" w:rsidR="002B672E" w:rsidRDefault="002B672E" w:rsidP="002B672E">
      <w:r>
        <w:lastRenderedPageBreak/>
        <w:t xml:space="preserve">    </w:t>
      </w:r>
      <w:proofErr w:type="gramStart"/>
      <w:r>
        <w:t>clean</w:t>
      </w:r>
      <w:proofErr w:type="gramEnd"/>
    </w:p>
    <w:p w14:paraId="14C6C64B" w14:textId="77777777" w:rsidR="002B672E" w:rsidRPr="002B672E" w:rsidRDefault="002B672E" w:rsidP="002B672E">
      <w:pPr>
        <w:rPr>
          <w:color w:val="2E74B5" w:themeColor="accent1" w:themeShade="BF"/>
        </w:rPr>
      </w:pPr>
      <w:r w:rsidRPr="002B672E">
        <w:rPr>
          <w:color w:val="2E74B5" w:themeColor="accent1" w:themeShade="BF"/>
        </w:rPr>
        <w:t>#On ouvre tout</w:t>
      </w:r>
    </w:p>
    <w:p w14:paraId="28B1EA0A" w14:textId="77777777" w:rsidR="002B672E" w:rsidRDefault="002B672E" w:rsidP="002B672E">
      <w:r>
        <w:t xml:space="preserve">    </w:t>
      </w:r>
      <w:proofErr w:type="gramStart"/>
      <w:r>
        <w:t>for</w:t>
      </w:r>
      <w:proofErr w:type="gramEnd"/>
      <w:r>
        <w:t xml:space="preserve"> chaine in INPUT OUTPUT FORWARD</w:t>
      </w:r>
    </w:p>
    <w:p w14:paraId="4C6C3D5A" w14:textId="77777777" w:rsidR="002B672E" w:rsidRDefault="002B672E" w:rsidP="002B672E">
      <w:r>
        <w:t xml:space="preserve">    </w:t>
      </w:r>
      <w:proofErr w:type="gramStart"/>
      <w:r>
        <w:t>do</w:t>
      </w:r>
      <w:proofErr w:type="gramEnd"/>
    </w:p>
    <w:p w14:paraId="6F7A769E" w14:textId="77777777" w:rsidR="002B672E" w:rsidRDefault="002B672E" w:rsidP="002B672E">
      <w:r>
        <w:tab/>
      </w:r>
      <w:proofErr w:type="gramStart"/>
      <w:r>
        <w:t>iptables</w:t>
      </w:r>
      <w:proofErr w:type="gramEnd"/>
      <w:r>
        <w:t xml:space="preserve"> -P $chaine ACCEPT</w:t>
      </w:r>
    </w:p>
    <w:p w14:paraId="48256BD5" w14:textId="77777777" w:rsidR="002B672E" w:rsidRDefault="002B672E" w:rsidP="002B672E">
      <w:r>
        <w:t xml:space="preserve">    </w:t>
      </w:r>
      <w:proofErr w:type="gramStart"/>
      <w:r>
        <w:t>done</w:t>
      </w:r>
      <w:proofErr w:type="gramEnd"/>
    </w:p>
    <w:p w14:paraId="5EA69B86" w14:textId="77777777" w:rsidR="002B672E" w:rsidRDefault="002B672E" w:rsidP="002B672E">
      <w:r>
        <w:t xml:space="preserve">    </w:t>
      </w:r>
    </w:p>
    <w:p w14:paraId="38A95905" w14:textId="77777777" w:rsidR="002B672E" w:rsidRDefault="002B672E" w:rsidP="002B672E">
      <w:r>
        <w:t xml:space="preserve">    </w:t>
      </w:r>
      <w:proofErr w:type="gramStart"/>
      <w:r>
        <w:t>for</w:t>
      </w:r>
      <w:proofErr w:type="gramEnd"/>
      <w:r>
        <w:t xml:space="preserve"> chaine in PREROUTING POSTROUTING OUTPUT</w:t>
      </w:r>
    </w:p>
    <w:p w14:paraId="53C8D986" w14:textId="77777777" w:rsidR="002B672E" w:rsidRDefault="002B672E" w:rsidP="002B672E">
      <w:r>
        <w:t xml:space="preserve">    </w:t>
      </w:r>
      <w:proofErr w:type="gramStart"/>
      <w:r>
        <w:t>do</w:t>
      </w:r>
      <w:proofErr w:type="gramEnd"/>
    </w:p>
    <w:p w14:paraId="5B4DD92C" w14:textId="77777777" w:rsidR="002B672E" w:rsidRDefault="002B672E" w:rsidP="002B672E">
      <w:r>
        <w:tab/>
      </w:r>
      <w:proofErr w:type="gramStart"/>
      <w:r>
        <w:t>iptables</w:t>
      </w:r>
      <w:proofErr w:type="gramEnd"/>
      <w:r>
        <w:t xml:space="preserve"> -t nat -P $chaine ACCEPT</w:t>
      </w:r>
    </w:p>
    <w:p w14:paraId="5491519D" w14:textId="77777777" w:rsidR="002B672E" w:rsidRDefault="002B672E" w:rsidP="002B672E">
      <w:r>
        <w:t xml:space="preserve">    </w:t>
      </w:r>
      <w:proofErr w:type="gramStart"/>
      <w:r>
        <w:t>done</w:t>
      </w:r>
      <w:proofErr w:type="gramEnd"/>
    </w:p>
    <w:p w14:paraId="65F4CBB3" w14:textId="77777777" w:rsidR="002B672E" w:rsidRDefault="002B672E" w:rsidP="002B672E"/>
    <w:p w14:paraId="7B377FCB" w14:textId="77777777" w:rsidR="002B672E" w:rsidRDefault="002B672E" w:rsidP="002B672E">
      <w:proofErr w:type="gramStart"/>
      <w:r>
        <w:t>echo</w:t>
      </w:r>
      <w:proofErr w:type="gramEnd"/>
      <w:r>
        <w:t xml:space="preserve"> "[Done.]"</w:t>
      </w:r>
    </w:p>
    <w:p w14:paraId="1B2E92EC" w14:textId="77777777" w:rsidR="002B672E" w:rsidRDefault="002B672E" w:rsidP="002B672E">
      <w:r>
        <w:t>}</w:t>
      </w:r>
    </w:p>
    <w:p w14:paraId="64C72B18" w14:textId="77777777" w:rsidR="002B672E" w:rsidRDefault="002B672E" w:rsidP="002B672E"/>
    <w:p w14:paraId="47CD1CDF" w14:textId="77777777" w:rsidR="002B672E" w:rsidRDefault="002B672E" w:rsidP="002B672E">
      <w:proofErr w:type="gramStart"/>
      <w:r>
        <w:t>start(</w:t>
      </w:r>
      <w:proofErr w:type="gramEnd"/>
      <w:r>
        <w:t>)</w:t>
      </w:r>
    </w:p>
    <w:p w14:paraId="22D97918" w14:textId="77777777" w:rsidR="002B672E" w:rsidRDefault="002B672E" w:rsidP="002B672E">
      <w:r>
        <w:t>{</w:t>
      </w:r>
    </w:p>
    <w:p w14:paraId="0C075EA5" w14:textId="77777777" w:rsidR="002B672E" w:rsidRPr="002B672E" w:rsidRDefault="002B672E" w:rsidP="002B672E">
      <w:pPr>
        <w:rPr>
          <w:color w:val="2E74B5" w:themeColor="accent1" w:themeShade="BF"/>
        </w:rPr>
      </w:pPr>
      <w:r w:rsidRPr="002B672E">
        <w:rPr>
          <w:color w:val="2E74B5" w:themeColor="accent1" w:themeShade="BF"/>
        </w:rPr>
        <w:t>#On nettoye les regles</w:t>
      </w:r>
    </w:p>
    <w:p w14:paraId="11C69A04" w14:textId="77777777" w:rsidR="002B672E" w:rsidRDefault="002B672E" w:rsidP="002B672E">
      <w:r>
        <w:t xml:space="preserve">    </w:t>
      </w:r>
      <w:proofErr w:type="gramStart"/>
      <w:r>
        <w:t>clean</w:t>
      </w:r>
      <w:proofErr w:type="gramEnd"/>
    </w:p>
    <w:p w14:paraId="0B0F362A" w14:textId="77777777" w:rsidR="002B672E" w:rsidRDefault="002B672E" w:rsidP="002B672E">
      <w:r>
        <w:t xml:space="preserve">    </w:t>
      </w:r>
    </w:p>
    <w:p w14:paraId="619DB143" w14:textId="77777777" w:rsidR="002B672E" w:rsidRPr="002B672E" w:rsidRDefault="002B672E" w:rsidP="002B672E">
      <w:pPr>
        <w:rPr>
          <w:color w:val="2E74B5" w:themeColor="accent1" w:themeShade="BF"/>
        </w:rPr>
      </w:pPr>
      <w:r w:rsidRPr="002B672E">
        <w:rPr>
          <w:color w:val="2E74B5" w:themeColor="accent1" w:themeShade="BF"/>
        </w:rPr>
        <w:t>#On ferme tout</w:t>
      </w:r>
    </w:p>
    <w:p w14:paraId="79A64688" w14:textId="77777777" w:rsidR="002B672E" w:rsidRDefault="002B672E" w:rsidP="002B672E">
      <w:r>
        <w:t xml:space="preserve">    </w:t>
      </w:r>
      <w:proofErr w:type="gramStart"/>
      <w:r>
        <w:t>for</w:t>
      </w:r>
      <w:proofErr w:type="gramEnd"/>
      <w:r>
        <w:t xml:space="preserve"> chaine in INPUT OUTPUT FORWARD</w:t>
      </w:r>
    </w:p>
    <w:p w14:paraId="7AECBE86" w14:textId="77777777" w:rsidR="002B672E" w:rsidRDefault="002B672E" w:rsidP="002B672E">
      <w:r>
        <w:t xml:space="preserve">    </w:t>
      </w:r>
      <w:proofErr w:type="gramStart"/>
      <w:r>
        <w:t>do</w:t>
      </w:r>
      <w:proofErr w:type="gramEnd"/>
    </w:p>
    <w:p w14:paraId="675602E7" w14:textId="77777777" w:rsidR="002B672E" w:rsidRDefault="002B672E" w:rsidP="002B672E">
      <w:r>
        <w:tab/>
      </w:r>
      <w:proofErr w:type="gramStart"/>
      <w:r>
        <w:t>iptables</w:t>
      </w:r>
      <w:proofErr w:type="gramEnd"/>
      <w:r>
        <w:t xml:space="preserve"> -P $chaine DROP</w:t>
      </w:r>
    </w:p>
    <w:p w14:paraId="69BA4B3B" w14:textId="77777777" w:rsidR="002B672E" w:rsidRDefault="002B672E" w:rsidP="002B672E">
      <w:r>
        <w:t xml:space="preserve">    </w:t>
      </w:r>
      <w:proofErr w:type="gramStart"/>
      <w:r>
        <w:t>done</w:t>
      </w:r>
      <w:proofErr w:type="gramEnd"/>
    </w:p>
    <w:p w14:paraId="2AE5052E" w14:textId="77777777" w:rsidR="002B672E" w:rsidRDefault="002B672E" w:rsidP="002B672E">
      <w:r>
        <w:t xml:space="preserve">    </w:t>
      </w:r>
    </w:p>
    <w:p w14:paraId="2F047B05" w14:textId="77777777" w:rsidR="002B672E" w:rsidRPr="002B672E" w:rsidRDefault="002B672E" w:rsidP="002B672E">
      <w:pPr>
        <w:rPr>
          <w:color w:val="2E74B5" w:themeColor="accent1" w:themeShade="BF"/>
        </w:rPr>
      </w:pPr>
      <w:r w:rsidRPr="002B672E">
        <w:rPr>
          <w:color w:val="2E74B5" w:themeColor="accent1" w:themeShade="BF"/>
        </w:rPr>
        <w:t>#Les services locaux doivent pouvoir communiquer entre eux</w:t>
      </w:r>
    </w:p>
    <w:p w14:paraId="59F04954" w14:textId="77777777" w:rsidR="002B672E" w:rsidRDefault="002B672E" w:rsidP="002B672E">
      <w:r>
        <w:t xml:space="preserve">    </w:t>
      </w:r>
      <w:proofErr w:type="gramStart"/>
      <w:r>
        <w:t>iptables</w:t>
      </w:r>
      <w:proofErr w:type="gramEnd"/>
      <w:r>
        <w:t xml:space="preserve"> -A INPUT -i lo -j ACCEPT</w:t>
      </w:r>
    </w:p>
    <w:p w14:paraId="723A0589" w14:textId="77777777" w:rsidR="002B672E" w:rsidRDefault="002B672E" w:rsidP="002B672E">
      <w:r>
        <w:t xml:space="preserve">    </w:t>
      </w:r>
      <w:proofErr w:type="gramStart"/>
      <w:r>
        <w:t>iptables</w:t>
      </w:r>
      <w:proofErr w:type="gramEnd"/>
      <w:r>
        <w:t xml:space="preserve"> -A OUTPUT -o lo -j ACCEPT</w:t>
      </w:r>
    </w:p>
    <w:p w14:paraId="36F359CC" w14:textId="77777777" w:rsidR="002B672E" w:rsidRDefault="002B672E" w:rsidP="002B672E"/>
    <w:p w14:paraId="30C8B8DB" w14:textId="77777777" w:rsidR="002B672E" w:rsidRPr="002B672E" w:rsidRDefault="002B672E" w:rsidP="002B672E">
      <w:pPr>
        <w:rPr>
          <w:color w:val="2E74B5" w:themeColor="accent1" w:themeShade="BF"/>
        </w:rPr>
      </w:pPr>
      <w:r w:rsidRPr="002B672E">
        <w:rPr>
          <w:color w:val="2E74B5" w:themeColor="accent1" w:themeShade="BF"/>
        </w:rPr>
        <w:t>#on ouvre pour le protocole ICMP sinon lors du demande DHCP</w:t>
      </w:r>
    </w:p>
    <w:p w14:paraId="1F6889EB" w14:textId="77777777" w:rsidR="002B672E" w:rsidRPr="002B672E" w:rsidRDefault="002B672E" w:rsidP="002B672E">
      <w:pPr>
        <w:rPr>
          <w:color w:val="2E74B5" w:themeColor="accent1" w:themeShade="BF"/>
        </w:rPr>
      </w:pPr>
      <w:r w:rsidRPr="002B672E">
        <w:rPr>
          <w:color w:val="2E74B5" w:themeColor="accent1" w:themeShade="BF"/>
        </w:rPr>
        <w:t># Le ping request ne pourra pas marcher</w:t>
      </w:r>
    </w:p>
    <w:p w14:paraId="087FC67B" w14:textId="77777777" w:rsidR="002B672E" w:rsidRPr="002B672E" w:rsidRDefault="002B672E" w:rsidP="002B672E">
      <w:pPr>
        <w:rPr>
          <w:color w:val="2E74B5" w:themeColor="accent1" w:themeShade="BF"/>
        </w:rPr>
      </w:pPr>
      <w:r w:rsidRPr="002B672E">
        <w:rPr>
          <w:color w:val="2E74B5" w:themeColor="accent1" w:themeShade="BF"/>
        </w:rPr>
        <w:t xml:space="preserve">#    iptables -A OUTPUT -p icmp -m conntrack --ctstate </w:t>
      </w:r>
      <w:proofErr w:type="gramStart"/>
      <w:r w:rsidRPr="002B672E">
        <w:rPr>
          <w:color w:val="2E74B5" w:themeColor="accent1" w:themeShade="BF"/>
        </w:rPr>
        <w:t>NEW,ESTABLISHED</w:t>
      </w:r>
      <w:proofErr w:type="gramEnd"/>
      <w:r w:rsidRPr="002B672E">
        <w:rPr>
          <w:color w:val="2E74B5" w:themeColor="accent1" w:themeShade="BF"/>
        </w:rPr>
        <w:t>,RELATED -j ACCEPT</w:t>
      </w:r>
    </w:p>
    <w:p w14:paraId="28EE0273" w14:textId="77777777" w:rsidR="002B672E" w:rsidRPr="002B672E" w:rsidRDefault="002B672E" w:rsidP="002B672E">
      <w:pPr>
        <w:rPr>
          <w:color w:val="2E74B5" w:themeColor="accent1" w:themeShade="BF"/>
        </w:rPr>
      </w:pPr>
      <w:r w:rsidRPr="002B672E">
        <w:rPr>
          <w:color w:val="2E74B5" w:themeColor="accent1" w:themeShade="BF"/>
        </w:rPr>
        <w:t>#    iptables -A INPUT -p icmp -j ACCEPT</w:t>
      </w:r>
    </w:p>
    <w:p w14:paraId="4DE0BE3C" w14:textId="77777777" w:rsidR="002B672E" w:rsidRDefault="002B672E" w:rsidP="002B672E"/>
    <w:p w14:paraId="41EED013" w14:textId="77777777" w:rsidR="002B672E" w:rsidRPr="002B672E" w:rsidRDefault="002B672E" w:rsidP="002B672E">
      <w:pPr>
        <w:rPr>
          <w:color w:val="2E74B5" w:themeColor="accent1" w:themeShade="BF"/>
        </w:rPr>
      </w:pPr>
      <w:r w:rsidRPr="002B672E">
        <w:rPr>
          <w:color w:val="2E74B5" w:themeColor="accent1" w:themeShade="BF"/>
        </w:rPr>
        <w:t>#On ouvre la translation d'adresse (on aurait pu travailler avec MASQUERADE</w:t>
      </w:r>
    </w:p>
    <w:p w14:paraId="01B13F4C" w14:textId="77777777" w:rsidR="002B672E" w:rsidRPr="002B672E" w:rsidRDefault="002B672E" w:rsidP="002B672E">
      <w:pPr>
        <w:rPr>
          <w:color w:val="2E74B5" w:themeColor="accent1" w:themeShade="BF"/>
        </w:rPr>
      </w:pPr>
      <w:proofErr w:type="gramStart"/>
      <w:r w:rsidRPr="002B672E">
        <w:rPr>
          <w:color w:val="2E74B5" w:themeColor="accent1" w:themeShade="BF"/>
        </w:rPr>
        <w:t>#(</w:t>
      </w:r>
      <w:proofErr w:type="gramEnd"/>
      <w:r w:rsidRPr="002B672E">
        <w:rPr>
          <w:color w:val="2E74B5" w:themeColor="accent1" w:themeShade="BF"/>
        </w:rPr>
        <w:t>Sinon il n'y aurait pas de nating et l'acces à l'extérieur de l'intérieur</w:t>
      </w:r>
    </w:p>
    <w:p w14:paraId="07D60AA6" w14:textId="77777777" w:rsidR="002B672E" w:rsidRPr="002B672E" w:rsidRDefault="002B672E" w:rsidP="002B672E">
      <w:pPr>
        <w:rPr>
          <w:color w:val="2E74B5" w:themeColor="accent1" w:themeShade="BF"/>
        </w:rPr>
      </w:pPr>
      <w:r w:rsidRPr="002B672E">
        <w:rPr>
          <w:color w:val="2E74B5" w:themeColor="accent1" w:themeShade="BF"/>
        </w:rPr>
        <w:t>#serait tout simplement impossible</w:t>
      </w:r>
    </w:p>
    <w:p w14:paraId="39633316" w14:textId="77777777" w:rsidR="002B672E" w:rsidRPr="002B672E" w:rsidRDefault="002B672E" w:rsidP="002B672E">
      <w:pPr>
        <w:rPr>
          <w:color w:val="2E74B5" w:themeColor="accent1" w:themeShade="BF"/>
        </w:rPr>
      </w:pPr>
      <w:r w:rsidRPr="002B672E">
        <w:rPr>
          <w:color w:val="2E74B5" w:themeColor="accent1" w:themeShade="BF"/>
        </w:rPr>
        <w:t>#iptables -t nat -A POSTROUTING -o eth0 -j SNAT --to 10.103.0.X</w:t>
      </w:r>
    </w:p>
    <w:p w14:paraId="2DABA6FB" w14:textId="77777777" w:rsidR="002B672E" w:rsidRDefault="002B672E" w:rsidP="002B672E">
      <w:r>
        <w:t xml:space="preserve">    </w:t>
      </w:r>
      <w:proofErr w:type="gramStart"/>
      <w:r>
        <w:t>iptables</w:t>
      </w:r>
      <w:proofErr w:type="gramEnd"/>
      <w:r>
        <w:t xml:space="preserve"> -t nat -A POSTROUTING -o eth0 -j MASQUERADE</w:t>
      </w:r>
    </w:p>
    <w:p w14:paraId="2D31A721" w14:textId="77777777" w:rsidR="002B672E" w:rsidRDefault="002B672E" w:rsidP="002B672E"/>
    <w:p w14:paraId="64E55C73" w14:textId="77777777" w:rsidR="002B672E" w:rsidRDefault="002B672E" w:rsidP="002B672E">
      <w:r w:rsidRPr="002B672E">
        <w:rPr>
          <w:color w:val="2E74B5" w:themeColor="accent1" w:themeShade="BF"/>
        </w:rPr>
        <w:t>#Ouvre l'attribution DHCP vers lan srvint2 lanfw et dmz</w:t>
      </w:r>
    </w:p>
    <w:p w14:paraId="56C88A05" w14:textId="77777777" w:rsidR="00DB79FB" w:rsidRDefault="002B672E" w:rsidP="00DB79FB">
      <w:r>
        <w:t xml:space="preserve">    </w:t>
      </w:r>
      <w:r w:rsidR="00DB79FB">
        <w:t>#Ouvre l'attribution DHCP vers lan srvint2 lanfw OK</w:t>
      </w:r>
    </w:p>
    <w:p w14:paraId="6663D820" w14:textId="77777777" w:rsidR="00DB79FB" w:rsidRDefault="00DB79FB" w:rsidP="00DB79FB">
      <w:r>
        <w:t xml:space="preserve">    </w:t>
      </w:r>
      <w:proofErr w:type="gramStart"/>
      <w:r>
        <w:t>for</w:t>
      </w:r>
      <w:proofErr w:type="gramEnd"/>
      <w:r>
        <w:t xml:space="preserve"> lan in $lanws </w:t>
      </w:r>
    </w:p>
    <w:p w14:paraId="1F673C90" w14:textId="77777777" w:rsidR="00DB79FB" w:rsidRDefault="00DB79FB" w:rsidP="00DB79FB">
      <w:r>
        <w:t xml:space="preserve">    </w:t>
      </w:r>
      <w:proofErr w:type="gramStart"/>
      <w:r>
        <w:t>do</w:t>
      </w:r>
      <w:proofErr w:type="gramEnd"/>
    </w:p>
    <w:p w14:paraId="568B1A3B" w14:textId="77777777" w:rsidR="00DB79FB" w:rsidRDefault="00DB79FB" w:rsidP="00DB79FB">
      <w:r>
        <w:tab/>
      </w:r>
      <w:proofErr w:type="gramStart"/>
      <w:r>
        <w:t>iptables</w:t>
      </w:r>
      <w:proofErr w:type="gramEnd"/>
      <w:r>
        <w:t xml:space="preserve"> -A FORWARD -p udp --sport 67 --dport 68 -s $lan -d $DHCP -j ACCEPT</w:t>
      </w:r>
    </w:p>
    <w:p w14:paraId="317A32EF" w14:textId="77777777" w:rsidR="00DB79FB" w:rsidRDefault="00DB79FB" w:rsidP="00DB79FB">
      <w:r>
        <w:tab/>
      </w:r>
      <w:proofErr w:type="gramStart"/>
      <w:r>
        <w:t>iptables</w:t>
      </w:r>
      <w:proofErr w:type="gramEnd"/>
      <w:r>
        <w:t xml:space="preserve"> -A FORWARD -p udp --sport 68 --dport 67 -s $DHCP -d $lan -j ACCEPT</w:t>
      </w:r>
    </w:p>
    <w:p w14:paraId="3800CB13" w14:textId="77777777" w:rsidR="00DB79FB" w:rsidRDefault="00DB79FB" w:rsidP="00DB79FB">
      <w:r>
        <w:tab/>
      </w:r>
      <w:proofErr w:type="gramStart"/>
      <w:r>
        <w:t>iptables</w:t>
      </w:r>
      <w:proofErr w:type="gramEnd"/>
      <w:r>
        <w:t xml:space="preserve"> -A INPUT -p icmp --icmp-type 8 -s $lan -d 1.0.2.1 -j ACCEPT</w:t>
      </w:r>
    </w:p>
    <w:p w14:paraId="117B5FFD" w14:textId="77777777" w:rsidR="00DB79FB" w:rsidRDefault="00DB79FB" w:rsidP="00DB79FB">
      <w:r>
        <w:tab/>
      </w:r>
      <w:proofErr w:type="gramStart"/>
      <w:r>
        <w:t>iptables</w:t>
      </w:r>
      <w:proofErr w:type="gramEnd"/>
      <w:r>
        <w:t xml:space="preserve"> -A OUTPUT -p icmp --icmp-type 0 -s 10.0.2.1 -d $lan -j ACCEPT</w:t>
      </w:r>
    </w:p>
    <w:p w14:paraId="6A644B1E" w14:textId="77777777" w:rsidR="008F027F" w:rsidRDefault="00DB79FB" w:rsidP="00DB79FB">
      <w:r>
        <w:t xml:space="preserve">    </w:t>
      </w:r>
      <w:proofErr w:type="gramStart"/>
      <w:r>
        <w:t>done</w:t>
      </w:r>
      <w:proofErr w:type="gramEnd"/>
    </w:p>
    <w:p w14:paraId="0D958B7A" w14:textId="77777777" w:rsidR="008F027F" w:rsidRDefault="008F027F" w:rsidP="00DB79FB"/>
    <w:p w14:paraId="3D147062" w14:textId="77777777" w:rsidR="008F027F" w:rsidRDefault="008F027F" w:rsidP="00DB79FB"/>
    <w:p w14:paraId="542827C2" w14:textId="77777777" w:rsidR="008F027F" w:rsidRDefault="008F027F" w:rsidP="00DB79FB"/>
    <w:p w14:paraId="66668C73" w14:textId="24A29E09" w:rsidR="002B672E" w:rsidRDefault="002B672E" w:rsidP="00DB79FB">
      <w:r>
        <w:t xml:space="preserve">    </w:t>
      </w:r>
    </w:p>
    <w:p w14:paraId="0726FDC2" w14:textId="77777777" w:rsidR="002B672E" w:rsidRPr="002B672E" w:rsidRDefault="002B672E" w:rsidP="002B672E">
      <w:pPr>
        <w:rPr>
          <w:color w:val="2E74B5" w:themeColor="accent1" w:themeShade="BF"/>
        </w:rPr>
      </w:pPr>
      <w:r w:rsidRPr="002B672E">
        <w:rPr>
          <w:color w:val="2E74B5" w:themeColor="accent1" w:themeShade="BF"/>
        </w:rPr>
        <w:lastRenderedPageBreak/>
        <w:t>#Resolution dns vers DNS1 pour tout les hosts dans le reseau lanws et srvint2 OK</w:t>
      </w:r>
    </w:p>
    <w:p w14:paraId="7DE1B71E" w14:textId="77777777" w:rsidR="002B672E" w:rsidRDefault="002B672E" w:rsidP="002B672E">
      <w:r>
        <w:t xml:space="preserve">    </w:t>
      </w:r>
      <w:proofErr w:type="gramStart"/>
      <w:r>
        <w:t>for</w:t>
      </w:r>
      <w:proofErr w:type="gramEnd"/>
      <w:r>
        <w:t xml:space="preserve"> lan in $lanws $srvint2 $dmz</w:t>
      </w:r>
    </w:p>
    <w:p w14:paraId="573AEA37" w14:textId="77777777" w:rsidR="002B672E" w:rsidRDefault="002B672E" w:rsidP="002B672E">
      <w:r>
        <w:t xml:space="preserve">    </w:t>
      </w:r>
      <w:proofErr w:type="gramStart"/>
      <w:r>
        <w:t>do</w:t>
      </w:r>
      <w:proofErr w:type="gramEnd"/>
    </w:p>
    <w:p w14:paraId="0A38249D" w14:textId="77777777" w:rsidR="002B672E" w:rsidRDefault="002B672E" w:rsidP="002B672E">
      <w:r>
        <w:tab/>
      </w:r>
      <w:proofErr w:type="gramStart"/>
      <w:r>
        <w:t>iptables</w:t>
      </w:r>
      <w:proofErr w:type="gramEnd"/>
      <w:r>
        <w:t xml:space="preserve"> -A FORWARD -p udp --dport 53 -s $lan -d $DNS1 -j ACCEPT</w:t>
      </w:r>
    </w:p>
    <w:p w14:paraId="26E14C57" w14:textId="77777777" w:rsidR="002B672E" w:rsidRDefault="002B672E" w:rsidP="002B672E">
      <w:r>
        <w:tab/>
      </w:r>
      <w:proofErr w:type="gramStart"/>
      <w:r>
        <w:t>iptables</w:t>
      </w:r>
      <w:proofErr w:type="gramEnd"/>
      <w:r>
        <w:t xml:space="preserve"> -A FORWARD -p udp --sport 53 -s $DNS1 -d $lan -j ACCEPT</w:t>
      </w:r>
    </w:p>
    <w:p w14:paraId="2C3A6D03" w14:textId="77777777" w:rsidR="002B672E" w:rsidRDefault="002B672E" w:rsidP="002B672E">
      <w:r>
        <w:t xml:space="preserve">    </w:t>
      </w:r>
      <w:proofErr w:type="gramStart"/>
      <w:r>
        <w:t>done</w:t>
      </w:r>
      <w:proofErr w:type="gramEnd"/>
    </w:p>
    <w:p w14:paraId="5874E9E6" w14:textId="77777777" w:rsidR="002B672E" w:rsidRDefault="002B672E" w:rsidP="002B672E"/>
    <w:p w14:paraId="183E0648" w14:textId="77777777" w:rsidR="002B672E" w:rsidRPr="002B672E" w:rsidRDefault="002B672E" w:rsidP="002B672E">
      <w:pPr>
        <w:rPr>
          <w:color w:val="2E74B5" w:themeColor="accent1" w:themeShade="BF"/>
        </w:rPr>
      </w:pPr>
      <w:r w:rsidRPr="002B672E">
        <w:rPr>
          <w:color w:val="2E74B5" w:themeColor="accent1" w:themeShade="BF"/>
        </w:rPr>
        <w:t>#Resolution dns vers DNS3 pour tout les hosts dans le reseau lanws et srvint2 OK</w:t>
      </w:r>
    </w:p>
    <w:p w14:paraId="1E83B6F3" w14:textId="77777777" w:rsidR="002B672E" w:rsidRDefault="002B672E" w:rsidP="002B672E">
      <w:r>
        <w:t xml:space="preserve">    </w:t>
      </w:r>
      <w:proofErr w:type="gramStart"/>
      <w:r>
        <w:t>for</w:t>
      </w:r>
      <w:proofErr w:type="gramEnd"/>
      <w:r>
        <w:t xml:space="preserve"> lan in $lanws $srvint2 $dmz</w:t>
      </w:r>
    </w:p>
    <w:p w14:paraId="3E0E43FF" w14:textId="77777777" w:rsidR="002B672E" w:rsidRDefault="002B672E" w:rsidP="002B672E">
      <w:r>
        <w:t xml:space="preserve">    </w:t>
      </w:r>
      <w:proofErr w:type="gramStart"/>
      <w:r>
        <w:t>do</w:t>
      </w:r>
      <w:proofErr w:type="gramEnd"/>
    </w:p>
    <w:p w14:paraId="44535E8F" w14:textId="77777777" w:rsidR="002B672E" w:rsidRDefault="002B672E" w:rsidP="002B672E">
      <w:r>
        <w:tab/>
      </w:r>
      <w:proofErr w:type="gramStart"/>
      <w:r>
        <w:t>iptables</w:t>
      </w:r>
      <w:proofErr w:type="gramEnd"/>
      <w:r>
        <w:t xml:space="preserve"> -A FORWARD -p udp --dport 53 -s $lan -d $DNS3 -j ACCEPT</w:t>
      </w:r>
    </w:p>
    <w:p w14:paraId="4D5F7462" w14:textId="77777777" w:rsidR="002B672E" w:rsidRDefault="002B672E" w:rsidP="002B672E">
      <w:r>
        <w:tab/>
      </w:r>
      <w:proofErr w:type="gramStart"/>
      <w:r>
        <w:t>iptables</w:t>
      </w:r>
      <w:proofErr w:type="gramEnd"/>
      <w:r>
        <w:t xml:space="preserve"> -A FORWARD -p udp --sport 53 -s $DNS3 -d $lan -j ACCEPT</w:t>
      </w:r>
    </w:p>
    <w:p w14:paraId="6200A4AC" w14:textId="77777777" w:rsidR="002B672E" w:rsidRDefault="002B672E" w:rsidP="002B672E">
      <w:r>
        <w:t xml:space="preserve">    </w:t>
      </w:r>
      <w:proofErr w:type="gramStart"/>
      <w:r>
        <w:t>done</w:t>
      </w:r>
      <w:proofErr w:type="gramEnd"/>
    </w:p>
    <w:p w14:paraId="4DBA48DA" w14:textId="77777777" w:rsidR="002B672E" w:rsidRDefault="002B672E" w:rsidP="002B672E"/>
    <w:p w14:paraId="7E89C263" w14:textId="77777777" w:rsidR="002B672E" w:rsidRPr="002B672E" w:rsidRDefault="002B672E" w:rsidP="002B672E">
      <w:pPr>
        <w:rPr>
          <w:color w:val="2E74B5" w:themeColor="accent1" w:themeShade="BF"/>
        </w:rPr>
      </w:pPr>
      <w:r w:rsidRPr="002B672E">
        <w:rPr>
          <w:color w:val="2E74B5" w:themeColor="accent1" w:themeShade="BF"/>
        </w:rPr>
        <w:t>#</w:t>
      </w:r>
    </w:p>
    <w:p w14:paraId="05F33F16" w14:textId="77777777" w:rsidR="002B672E" w:rsidRPr="002B672E" w:rsidRDefault="002B672E" w:rsidP="002B672E">
      <w:pPr>
        <w:rPr>
          <w:color w:val="2E74B5" w:themeColor="accent1" w:themeShade="BF"/>
        </w:rPr>
      </w:pPr>
      <w:r w:rsidRPr="002B672E">
        <w:rPr>
          <w:color w:val="2E74B5" w:themeColor="accent1" w:themeShade="BF"/>
        </w:rPr>
        <w:t>#    for dnsint in $DNS1 $DNS3</w:t>
      </w:r>
    </w:p>
    <w:p w14:paraId="5FC7F0DA" w14:textId="77777777" w:rsidR="002B672E" w:rsidRPr="002B672E" w:rsidRDefault="002B672E" w:rsidP="002B672E">
      <w:pPr>
        <w:rPr>
          <w:color w:val="2E74B5" w:themeColor="accent1" w:themeShade="BF"/>
        </w:rPr>
      </w:pPr>
      <w:r w:rsidRPr="002B672E">
        <w:rPr>
          <w:color w:val="2E74B5" w:themeColor="accent1" w:themeShade="BF"/>
        </w:rPr>
        <w:t>#    do</w:t>
      </w:r>
    </w:p>
    <w:p w14:paraId="146FCE70" w14:textId="77777777" w:rsidR="002B672E" w:rsidRDefault="002B672E" w:rsidP="002B672E">
      <w:r>
        <w:tab/>
      </w:r>
      <w:proofErr w:type="gramStart"/>
      <w:r>
        <w:t>for</w:t>
      </w:r>
      <w:proofErr w:type="gramEnd"/>
      <w:r>
        <w:t xml:space="preserve"> dnsfai in $dnsfai1 $dnsfai2 $dnsfai3</w:t>
      </w:r>
    </w:p>
    <w:p w14:paraId="204F601A" w14:textId="77777777" w:rsidR="002B672E" w:rsidRDefault="002B672E" w:rsidP="002B672E">
      <w:r>
        <w:tab/>
      </w:r>
      <w:proofErr w:type="gramStart"/>
      <w:r>
        <w:t>do</w:t>
      </w:r>
      <w:proofErr w:type="gramEnd"/>
    </w:p>
    <w:p w14:paraId="20268EE1" w14:textId="77777777" w:rsidR="002B672E" w:rsidRDefault="002B672E" w:rsidP="002B672E">
      <w:r>
        <w:tab/>
      </w:r>
      <w:proofErr w:type="gramStart"/>
      <w:r>
        <w:t>iptables</w:t>
      </w:r>
      <w:proofErr w:type="gramEnd"/>
      <w:r>
        <w:t xml:space="preserve"> -A FORWARD -i eth2 -o eth0 -p udp --dport 53 -s $DNS1 -d $dnsfai -j ACCEPT</w:t>
      </w:r>
    </w:p>
    <w:p w14:paraId="02440185" w14:textId="77777777" w:rsidR="002B672E" w:rsidRDefault="002B672E" w:rsidP="002B672E">
      <w:r>
        <w:tab/>
      </w:r>
      <w:proofErr w:type="gramStart"/>
      <w:r>
        <w:t>iptables</w:t>
      </w:r>
      <w:proofErr w:type="gramEnd"/>
      <w:r>
        <w:t xml:space="preserve"> -A FORWARD -i eth0 -o eth2 -p udp --dport 53 -s $dnsfai -d $DNS1 -j ACCEPT</w:t>
      </w:r>
    </w:p>
    <w:p w14:paraId="05FAEC24" w14:textId="77777777" w:rsidR="002B672E" w:rsidRDefault="002B672E" w:rsidP="002B672E">
      <w:r>
        <w:tab/>
      </w:r>
      <w:proofErr w:type="gramStart"/>
      <w:r>
        <w:t>done</w:t>
      </w:r>
      <w:proofErr w:type="gramEnd"/>
    </w:p>
    <w:p w14:paraId="0641C3A0" w14:textId="77777777" w:rsidR="002B672E" w:rsidRPr="002B672E" w:rsidRDefault="002B672E" w:rsidP="002B672E">
      <w:pPr>
        <w:rPr>
          <w:color w:val="2E74B5" w:themeColor="accent1" w:themeShade="BF"/>
        </w:rPr>
      </w:pPr>
      <w:r w:rsidRPr="002B672E">
        <w:rPr>
          <w:color w:val="2E74B5" w:themeColor="accent1" w:themeShade="BF"/>
        </w:rPr>
        <w:t>#    done</w:t>
      </w:r>
    </w:p>
    <w:p w14:paraId="23FA917B" w14:textId="77777777" w:rsidR="002B672E" w:rsidRDefault="002B672E" w:rsidP="002B672E"/>
    <w:p w14:paraId="5EABE763" w14:textId="77777777" w:rsidR="002B672E" w:rsidRDefault="002B672E" w:rsidP="002B672E">
      <w:r w:rsidRPr="002B672E">
        <w:rPr>
          <w:color w:val="2E74B5" w:themeColor="accent1" w:themeShade="BF"/>
        </w:rPr>
        <w:t>#Autoriser l'acces http du serveur WEB uniquement à partir du lanfw OK</w:t>
      </w:r>
    </w:p>
    <w:p w14:paraId="03D8B3C2" w14:textId="77777777" w:rsidR="002B672E" w:rsidRDefault="002B672E" w:rsidP="002B672E">
      <w:r>
        <w:t xml:space="preserve">    </w:t>
      </w:r>
      <w:proofErr w:type="gramStart"/>
      <w:r>
        <w:t>iptables</w:t>
      </w:r>
      <w:proofErr w:type="gramEnd"/>
      <w:r>
        <w:t xml:space="preserve"> -A FORWARD -i eth1 -o eth0 -p tcp --dport 80 --sport 1024: -s $lanws -d $WEB -j ACCEPT</w:t>
      </w:r>
    </w:p>
    <w:p w14:paraId="3C79EC35" w14:textId="03377567" w:rsidR="002B672E" w:rsidRDefault="002B672E" w:rsidP="002B672E">
      <w:r>
        <w:t xml:space="preserve">    </w:t>
      </w:r>
      <w:proofErr w:type="gramStart"/>
      <w:r>
        <w:t>iptables</w:t>
      </w:r>
      <w:proofErr w:type="gramEnd"/>
      <w:r>
        <w:t xml:space="preserve"> -A FORWARD -i eth0 -o eth1 -p tcp --dport 1024: --sport 80 -s $WEB -d $lanws -j ACCEPT</w:t>
      </w:r>
    </w:p>
    <w:p w14:paraId="2C678525" w14:textId="77777777" w:rsidR="002B672E" w:rsidRPr="002B672E" w:rsidRDefault="002B672E" w:rsidP="002B672E">
      <w:pPr>
        <w:rPr>
          <w:color w:val="2E74B5" w:themeColor="accent1" w:themeShade="BF"/>
        </w:rPr>
      </w:pPr>
      <w:r w:rsidRPr="002B672E">
        <w:rPr>
          <w:color w:val="2E74B5" w:themeColor="accent1" w:themeShade="BF"/>
        </w:rPr>
        <w:t>#Autoriser l'acces https du serveur WEB uniquement à partir du lan srvint2</w:t>
      </w:r>
    </w:p>
    <w:p w14:paraId="1A6BB8C1" w14:textId="77777777" w:rsidR="002B672E" w:rsidRDefault="002B672E" w:rsidP="002B672E">
      <w:r>
        <w:t xml:space="preserve">    </w:t>
      </w:r>
      <w:proofErr w:type="gramStart"/>
      <w:r>
        <w:t>iptables</w:t>
      </w:r>
      <w:proofErr w:type="gramEnd"/>
      <w:r>
        <w:t xml:space="preserve"> -A FORWARD -i eth3 -o eth0 -p tcp --dport 443 -s $srvint2 -d $WEB -j ACCEPT</w:t>
      </w:r>
    </w:p>
    <w:p w14:paraId="319B9590" w14:textId="77777777" w:rsidR="002B672E" w:rsidRDefault="002B672E" w:rsidP="002B672E">
      <w:r>
        <w:t xml:space="preserve">    </w:t>
      </w:r>
      <w:proofErr w:type="gramStart"/>
      <w:r>
        <w:t>iptables</w:t>
      </w:r>
      <w:proofErr w:type="gramEnd"/>
      <w:r>
        <w:t xml:space="preserve"> -A FORWARD -i eth0 -o eth3 -p tcp --dport 443 -s $WEB -d $srvint2 -j ACCEPT</w:t>
      </w:r>
    </w:p>
    <w:p w14:paraId="38C579CC" w14:textId="77777777" w:rsidR="002B672E" w:rsidRDefault="002B672E" w:rsidP="002B672E"/>
    <w:p w14:paraId="0ADE61B4" w14:textId="77777777" w:rsidR="002B672E" w:rsidRPr="002B672E" w:rsidRDefault="002B672E" w:rsidP="002B672E">
      <w:pPr>
        <w:rPr>
          <w:color w:val="2E74B5" w:themeColor="accent1" w:themeShade="BF"/>
        </w:rPr>
      </w:pPr>
      <w:r w:rsidRPr="002B672E">
        <w:rPr>
          <w:color w:val="2E74B5" w:themeColor="accent1" w:themeShade="BF"/>
        </w:rPr>
        <w:t>#Autoriser l'acces ssh sur RT2 des hosts sur lanws OK</w:t>
      </w:r>
    </w:p>
    <w:p w14:paraId="1056DAA9" w14:textId="77777777" w:rsidR="002B672E" w:rsidRDefault="002B672E" w:rsidP="002B672E">
      <w:r>
        <w:t xml:space="preserve">    </w:t>
      </w:r>
      <w:proofErr w:type="gramStart"/>
      <w:r>
        <w:t>iptables</w:t>
      </w:r>
      <w:proofErr w:type="gramEnd"/>
      <w:r>
        <w:t xml:space="preserve"> -A INPUT -i eth1 -s $lanws -p tcp --dport 22 -j ACCEPT</w:t>
      </w:r>
    </w:p>
    <w:p w14:paraId="6F0F3592" w14:textId="77777777" w:rsidR="002B672E" w:rsidRDefault="002B672E" w:rsidP="002B672E">
      <w:r>
        <w:t xml:space="preserve">    </w:t>
      </w:r>
      <w:proofErr w:type="gramStart"/>
      <w:r>
        <w:t>iptables</w:t>
      </w:r>
      <w:proofErr w:type="gramEnd"/>
      <w:r>
        <w:t xml:space="preserve"> -A OUTPUT -o eth1 -d $lanws -p tcp --sport 22 -j ACCEPT</w:t>
      </w:r>
    </w:p>
    <w:p w14:paraId="35871A60" w14:textId="77777777" w:rsidR="002B672E" w:rsidRDefault="002B672E" w:rsidP="002B672E"/>
    <w:p w14:paraId="1B0BA3ED" w14:textId="77777777" w:rsidR="002B672E" w:rsidRDefault="002B672E" w:rsidP="002B672E">
      <w:r>
        <w:t xml:space="preserve">    </w:t>
      </w:r>
      <w:proofErr w:type="gramStart"/>
      <w:r>
        <w:t>echo</w:t>
      </w:r>
      <w:proofErr w:type="gramEnd"/>
      <w:r>
        <w:t xml:space="preserve"> "[Done.]"</w:t>
      </w:r>
    </w:p>
    <w:p w14:paraId="17EB454E" w14:textId="238A143F" w:rsidR="002B672E" w:rsidRDefault="002B672E" w:rsidP="002B672E">
      <w:r>
        <w:t>}</w:t>
      </w:r>
    </w:p>
    <w:p w14:paraId="37CE7FFA" w14:textId="77777777" w:rsidR="002B672E" w:rsidRPr="002B672E" w:rsidRDefault="002B672E" w:rsidP="002B672E">
      <w:pPr>
        <w:rPr>
          <w:color w:val="2E74B5" w:themeColor="accent1" w:themeShade="BF"/>
        </w:rPr>
      </w:pPr>
      <w:r w:rsidRPr="002B672E">
        <w:rPr>
          <w:color w:val="2E74B5" w:themeColor="accent1" w:themeShade="BF"/>
        </w:rPr>
        <w:t>#########################################################</w:t>
      </w:r>
    </w:p>
    <w:p w14:paraId="08106DF8" w14:textId="77777777" w:rsidR="002B672E" w:rsidRPr="002B672E" w:rsidRDefault="002B672E" w:rsidP="002B672E">
      <w:pPr>
        <w:rPr>
          <w:color w:val="2E74B5" w:themeColor="accent1" w:themeShade="BF"/>
        </w:rPr>
      </w:pPr>
      <w:r w:rsidRPr="002B672E">
        <w:rPr>
          <w:color w:val="2E74B5" w:themeColor="accent1" w:themeShade="BF"/>
        </w:rPr>
        <w:t>###</w:t>
      </w:r>
      <w:r w:rsidRPr="002B672E">
        <w:rPr>
          <w:color w:val="2E74B5" w:themeColor="accent1" w:themeShade="BF"/>
        </w:rPr>
        <w:tab/>
        <w:t>GESTION DU PASSAGE DE PARAMETRE AU SCRIPT     ###</w:t>
      </w:r>
    </w:p>
    <w:p w14:paraId="795775E4" w14:textId="77777777" w:rsidR="002B672E" w:rsidRPr="002B672E" w:rsidRDefault="002B672E" w:rsidP="002B672E">
      <w:pPr>
        <w:rPr>
          <w:color w:val="2E74B5" w:themeColor="accent1" w:themeShade="BF"/>
        </w:rPr>
      </w:pPr>
      <w:r w:rsidRPr="002B672E">
        <w:rPr>
          <w:color w:val="2E74B5" w:themeColor="accent1" w:themeShade="BF"/>
        </w:rPr>
        <w:t>#########################################################</w:t>
      </w:r>
    </w:p>
    <w:p w14:paraId="2B52B1E0" w14:textId="77777777" w:rsidR="002B672E" w:rsidRDefault="002B672E" w:rsidP="002B672E"/>
    <w:p w14:paraId="1E7EB691" w14:textId="77777777" w:rsidR="002B672E" w:rsidRDefault="002B672E" w:rsidP="002B672E">
      <w:proofErr w:type="gramStart"/>
      <w:r>
        <w:t>case</w:t>
      </w:r>
      <w:proofErr w:type="gramEnd"/>
      <w:r>
        <w:t xml:space="preserve"> "$1" in</w:t>
      </w:r>
    </w:p>
    <w:p w14:paraId="7E2EAA7E" w14:textId="77777777" w:rsidR="002B672E" w:rsidRDefault="002B672E" w:rsidP="002B672E">
      <w:r>
        <w:t xml:space="preserve">    </w:t>
      </w:r>
      <w:proofErr w:type="gramStart"/>
      <w:r>
        <w:t>start</w:t>
      </w:r>
      <w:proofErr w:type="gramEnd"/>
      <w:r>
        <w:t>)</w:t>
      </w:r>
      <w:r>
        <w:tab/>
        <w:t>echo "FIREWALL is starting ..."</w:t>
      </w:r>
    </w:p>
    <w:p w14:paraId="5F4FB176" w14:textId="77777777" w:rsidR="002B672E" w:rsidRDefault="002B672E" w:rsidP="002B672E">
      <w:r>
        <w:tab/>
      </w:r>
      <w:r>
        <w:tab/>
      </w:r>
      <w:proofErr w:type="gramStart"/>
      <w:r>
        <w:t>start;;</w:t>
      </w:r>
      <w:proofErr w:type="gramEnd"/>
    </w:p>
    <w:p w14:paraId="0F57E84B" w14:textId="77777777" w:rsidR="002B672E" w:rsidRDefault="002B672E" w:rsidP="002B672E">
      <w:r>
        <w:t xml:space="preserve">    </w:t>
      </w:r>
      <w:proofErr w:type="gramStart"/>
      <w:r>
        <w:t>stop</w:t>
      </w:r>
      <w:proofErr w:type="gramEnd"/>
      <w:r>
        <w:t>)</w:t>
      </w:r>
      <w:r>
        <w:tab/>
        <w:t>echo "FIREWALL is stopping ..."</w:t>
      </w:r>
    </w:p>
    <w:p w14:paraId="3A77325B" w14:textId="77777777" w:rsidR="002B672E" w:rsidRDefault="002B672E" w:rsidP="002B672E">
      <w:r>
        <w:tab/>
      </w:r>
      <w:r>
        <w:tab/>
      </w:r>
      <w:proofErr w:type="gramStart"/>
      <w:r>
        <w:t>stop;;</w:t>
      </w:r>
      <w:proofErr w:type="gramEnd"/>
    </w:p>
    <w:p w14:paraId="09D38DE0" w14:textId="77777777" w:rsidR="002B672E" w:rsidRDefault="002B672E" w:rsidP="002B672E">
      <w:r>
        <w:t xml:space="preserve">    </w:t>
      </w:r>
      <w:proofErr w:type="gramStart"/>
      <w:r>
        <w:t>restart</w:t>
      </w:r>
      <w:proofErr w:type="gramEnd"/>
      <w:r>
        <w:t>)</w:t>
      </w:r>
      <w:r>
        <w:tab/>
        <w:t>echo "FIREWALL is stopping ..."</w:t>
      </w:r>
    </w:p>
    <w:p w14:paraId="13F6826D" w14:textId="77777777" w:rsidR="002B672E" w:rsidRDefault="002B672E" w:rsidP="002B672E">
      <w:r>
        <w:tab/>
      </w:r>
      <w:r>
        <w:tab/>
      </w:r>
      <w:proofErr w:type="gramStart"/>
      <w:r>
        <w:t>stop</w:t>
      </w:r>
      <w:proofErr w:type="gramEnd"/>
    </w:p>
    <w:p w14:paraId="72F63DFA" w14:textId="77777777" w:rsidR="002B672E" w:rsidRDefault="002B672E" w:rsidP="002B672E">
      <w:r>
        <w:tab/>
      </w:r>
      <w:r>
        <w:tab/>
      </w:r>
      <w:proofErr w:type="gramStart"/>
      <w:r>
        <w:t>echo</w:t>
      </w:r>
      <w:proofErr w:type="gramEnd"/>
      <w:r>
        <w:t xml:space="preserve"> "FIREWALL is starting ..."</w:t>
      </w:r>
    </w:p>
    <w:p w14:paraId="6BB48A5E" w14:textId="77777777" w:rsidR="002B672E" w:rsidRDefault="002B672E" w:rsidP="002B672E">
      <w:r>
        <w:tab/>
      </w:r>
      <w:r>
        <w:tab/>
      </w:r>
      <w:proofErr w:type="gramStart"/>
      <w:r>
        <w:t>start;;</w:t>
      </w:r>
      <w:proofErr w:type="gramEnd"/>
    </w:p>
    <w:p w14:paraId="082D1D61" w14:textId="77777777" w:rsidR="002B672E" w:rsidRDefault="002B672E" w:rsidP="002B672E">
      <w:r>
        <w:t xml:space="preserve">    </w:t>
      </w:r>
      <w:proofErr w:type="gramStart"/>
      <w:r>
        <w:t>status</w:t>
      </w:r>
      <w:proofErr w:type="gramEnd"/>
      <w:r>
        <w:t>)</w:t>
      </w:r>
      <w:r>
        <w:tab/>
        <w:t>iptables -L</w:t>
      </w:r>
    </w:p>
    <w:p w14:paraId="45CCD500" w14:textId="77777777" w:rsidR="002B672E" w:rsidRDefault="002B672E" w:rsidP="002B672E">
      <w:r>
        <w:tab/>
      </w:r>
      <w:r>
        <w:tab/>
      </w:r>
      <w:proofErr w:type="gramStart"/>
      <w:r>
        <w:t>iptables</w:t>
      </w:r>
      <w:proofErr w:type="gramEnd"/>
      <w:r>
        <w:t xml:space="preserve"> -t nat -L;;</w:t>
      </w:r>
    </w:p>
    <w:p w14:paraId="5E1434C5" w14:textId="77777777" w:rsidR="002B672E" w:rsidRDefault="002B672E" w:rsidP="002B672E">
      <w:r>
        <w:t xml:space="preserve">    *)</w:t>
      </w:r>
      <w:r>
        <w:tab/>
      </w:r>
      <w:r>
        <w:tab/>
        <w:t>echo "</w:t>
      </w:r>
      <w:proofErr w:type="gramStart"/>
      <w:r>
        <w:t>Usage:</w:t>
      </w:r>
      <w:proofErr w:type="gramEnd"/>
      <w:r>
        <w:t xml:space="preserve"> $0 {start|stop|restart|status}";;</w:t>
      </w:r>
    </w:p>
    <w:p w14:paraId="1B974F06" w14:textId="48394641" w:rsidR="002B672E" w:rsidRPr="002B672E" w:rsidRDefault="002B672E" w:rsidP="002B672E">
      <w:proofErr w:type="gramStart"/>
      <w:r>
        <w:t>esac</w:t>
      </w:r>
      <w:proofErr w:type="gramEnd"/>
    </w:p>
    <w:sectPr w:rsidR="002B672E" w:rsidRPr="002B672E" w:rsidSect="009609A1">
      <w:footerReference w:type="even" r:id="rId30"/>
      <w:footerReference w:type="default" r:id="rId31"/>
      <w:pgSz w:w="11900" w:h="16840"/>
      <w:pgMar w:top="720" w:right="720" w:bottom="720" w:left="720" w:header="708" w:footer="708" w:gutter="0"/>
      <w:pgBorders>
        <w:top w:val="thinThickThinSmallGap" w:sz="24" w:space="1" w:color="auto"/>
        <w:left w:val="thinThickThinSmallGap" w:sz="24" w:space="4" w:color="auto"/>
        <w:bottom w:val="thinThickThinSmallGap" w:sz="24" w:space="1" w:color="auto"/>
        <w:right w:val="thinThickThinSmallGap" w:sz="24" w:space="4" w:color="auto"/>
      </w:pgBorders>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8A645F" w14:textId="77777777" w:rsidR="0044163A" w:rsidRDefault="0044163A" w:rsidP="00A071A7">
      <w:r>
        <w:separator/>
      </w:r>
    </w:p>
  </w:endnote>
  <w:endnote w:type="continuationSeparator" w:id="0">
    <w:p w14:paraId="5D9568AE" w14:textId="77777777" w:rsidR="0044163A" w:rsidRDefault="0044163A" w:rsidP="00A07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ndale Mono">
    <w:panose1 w:val="020B05090000000000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7CB9A" w14:textId="77777777" w:rsidR="00497E32" w:rsidRDefault="00497E32" w:rsidP="005875A7">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6EA9BC6" w14:textId="77777777" w:rsidR="00497E32" w:rsidRDefault="00497E32" w:rsidP="00A071A7">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DB697" w14:textId="77777777" w:rsidR="00497E32" w:rsidRDefault="00497E32" w:rsidP="005875A7">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F94BA8">
      <w:rPr>
        <w:rStyle w:val="Numrodepage"/>
        <w:noProof/>
      </w:rPr>
      <w:t>10</w:t>
    </w:r>
    <w:r>
      <w:rPr>
        <w:rStyle w:val="Numrodepage"/>
      </w:rPr>
      <w:fldChar w:fldCharType="end"/>
    </w:r>
  </w:p>
  <w:p w14:paraId="68C2655E" w14:textId="77777777" w:rsidR="00497E32" w:rsidRDefault="00497E32" w:rsidP="00A071A7">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2A8E8C" w14:textId="77777777" w:rsidR="0044163A" w:rsidRDefault="0044163A" w:rsidP="00A071A7">
      <w:r>
        <w:separator/>
      </w:r>
    </w:p>
  </w:footnote>
  <w:footnote w:type="continuationSeparator" w:id="0">
    <w:p w14:paraId="5BACB2C9" w14:textId="77777777" w:rsidR="0044163A" w:rsidRDefault="0044163A" w:rsidP="00A071A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686A8D"/>
    <w:multiLevelType w:val="hybridMultilevel"/>
    <w:tmpl w:val="BDA4C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4BF7D5F"/>
    <w:multiLevelType w:val="hybridMultilevel"/>
    <w:tmpl w:val="B454AFE6"/>
    <w:lvl w:ilvl="0" w:tplc="5C5495A0">
      <w:start w:val="7"/>
      <w:numFmt w:val="bullet"/>
      <w:lvlText w:val=""/>
      <w:lvlJc w:val="left"/>
      <w:pPr>
        <w:ind w:left="1068" w:hanging="360"/>
      </w:pPr>
      <w:rPr>
        <w:rFonts w:ascii="Wingdings" w:eastAsia="Times New Roman" w:hAnsi="Wingdings"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24D819DA"/>
    <w:multiLevelType w:val="hybridMultilevel"/>
    <w:tmpl w:val="D9A2CD14"/>
    <w:lvl w:ilvl="0" w:tplc="040C0001">
      <w:start w:val="1"/>
      <w:numFmt w:val="bullet"/>
      <w:lvlText w:val=""/>
      <w:lvlJc w:val="left"/>
      <w:pPr>
        <w:ind w:left="1432" w:hanging="360"/>
      </w:pPr>
      <w:rPr>
        <w:rFonts w:ascii="Symbol" w:hAnsi="Symbol"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3">
    <w:nsid w:val="27F17185"/>
    <w:multiLevelType w:val="hybridMultilevel"/>
    <w:tmpl w:val="54300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EC15967"/>
    <w:multiLevelType w:val="hybridMultilevel"/>
    <w:tmpl w:val="C6D433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002741E"/>
    <w:multiLevelType w:val="hybridMultilevel"/>
    <w:tmpl w:val="05A270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09C1773"/>
    <w:multiLevelType w:val="hybridMultilevel"/>
    <w:tmpl w:val="BDC01B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A083469"/>
    <w:multiLevelType w:val="hybridMultilevel"/>
    <w:tmpl w:val="C0C49A5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nsid w:val="6B637784"/>
    <w:multiLevelType w:val="hybridMultilevel"/>
    <w:tmpl w:val="FC1C879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4"/>
  </w:num>
  <w:num w:numId="3">
    <w:abstractNumId w:val="8"/>
  </w:num>
  <w:num w:numId="4">
    <w:abstractNumId w:val="2"/>
  </w:num>
  <w:num w:numId="5">
    <w:abstractNumId w:val="0"/>
  </w:num>
  <w:num w:numId="6">
    <w:abstractNumId w:val="7"/>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CA2"/>
    <w:rsid w:val="00072ABB"/>
    <w:rsid w:val="000809E6"/>
    <w:rsid w:val="000C18E0"/>
    <w:rsid w:val="001010ED"/>
    <w:rsid w:val="00143154"/>
    <w:rsid w:val="00197145"/>
    <w:rsid w:val="001B65E6"/>
    <w:rsid w:val="001C366C"/>
    <w:rsid w:val="001D1386"/>
    <w:rsid w:val="00240A01"/>
    <w:rsid w:val="002569B4"/>
    <w:rsid w:val="00262379"/>
    <w:rsid w:val="00273CA2"/>
    <w:rsid w:val="00290D95"/>
    <w:rsid w:val="00294FB0"/>
    <w:rsid w:val="002B3928"/>
    <w:rsid w:val="002B672E"/>
    <w:rsid w:val="002E0961"/>
    <w:rsid w:val="002F4C61"/>
    <w:rsid w:val="00325B41"/>
    <w:rsid w:val="00335186"/>
    <w:rsid w:val="0033594A"/>
    <w:rsid w:val="003523F0"/>
    <w:rsid w:val="0037341D"/>
    <w:rsid w:val="00377A06"/>
    <w:rsid w:val="00395DA3"/>
    <w:rsid w:val="0044163A"/>
    <w:rsid w:val="004522B1"/>
    <w:rsid w:val="00472CA5"/>
    <w:rsid w:val="00497E32"/>
    <w:rsid w:val="004A4906"/>
    <w:rsid w:val="00544E53"/>
    <w:rsid w:val="005820E6"/>
    <w:rsid w:val="00585426"/>
    <w:rsid w:val="00586E66"/>
    <w:rsid w:val="005875A7"/>
    <w:rsid w:val="00593C3B"/>
    <w:rsid w:val="005E16F8"/>
    <w:rsid w:val="005E4174"/>
    <w:rsid w:val="005E4721"/>
    <w:rsid w:val="005F46CA"/>
    <w:rsid w:val="00652B3E"/>
    <w:rsid w:val="0067079A"/>
    <w:rsid w:val="006A4D6A"/>
    <w:rsid w:val="006A6DB9"/>
    <w:rsid w:val="006B15E2"/>
    <w:rsid w:val="006D6929"/>
    <w:rsid w:val="006E3F27"/>
    <w:rsid w:val="006F78E6"/>
    <w:rsid w:val="00740B94"/>
    <w:rsid w:val="007677BF"/>
    <w:rsid w:val="00792104"/>
    <w:rsid w:val="007A0C60"/>
    <w:rsid w:val="007B2350"/>
    <w:rsid w:val="007C0857"/>
    <w:rsid w:val="007C1302"/>
    <w:rsid w:val="007C79F1"/>
    <w:rsid w:val="007F3D1B"/>
    <w:rsid w:val="00812BFA"/>
    <w:rsid w:val="00881F38"/>
    <w:rsid w:val="00894EE9"/>
    <w:rsid w:val="008A188C"/>
    <w:rsid w:val="008C1BF2"/>
    <w:rsid w:val="008E7A4C"/>
    <w:rsid w:val="008E7C35"/>
    <w:rsid w:val="008F027F"/>
    <w:rsid w:val="009609A1"/>
    <w:rsid w:val="00960F90"/>
    <w:rsid w:val="00974182"/>
    <w:rsid w:val="009954DF"/>
    <w:rsid w:val="00A071A7"/>
    <w:rsid w:val="00A244B9"/>
    <w:rsid w:val="00A444F1"/>
    <w:rsid w:val="00A46FCA"/>
    <w:rsid w:val="00A775D2"/>
    <w:rsid w:val="00A94CA4"/>
    <w:rsid w:val="00AA21DF"/>
    <w:rsid w:val="00AA2328"/>
    <w:rsid w:val="00AA7FAE"/>
    <w:rsid w:val="00AD6E99"/>
    <w:rsid w:val="00B00251"/>
    <w:rsid w:val="00B03E3F"/>
    <w:rsid w:val="00B40146"/>
    <w:rsid w:val="00BE4BC4"/>
    <w:rsid w:val="00BF7DBE"/>
    <w:rsid w:val="00C10035"/>
    <w:rsid w:val="00C26349"/>
    <w:rsid w:val="00C27DC7"/>
    <w:rsid w:val="00C333BE"/>
    <w:rsid w:val="00CB30E6"/>
    <w:rsid w:val="00CF6313"/>
    <w:rsid w:val="00D46CC5"/>
    <w:rsid w:val="00D61557"/>
    <w:rsid w:val="00D85401"/>
    <w:rsid w:val="00DB79FB"/>
    <w:rsid w:val="00DF0C79"/>
    <w:rsid w:val="00E06BC4"/>
    <w:rsid w:val="00E228DF"/>
    <w:rsid w:val="00EA34B6"/>
    <w:rsid w:val="00F13521"/>
    <w:rsid w:val="00F3070E"/>
    <w:rsid w:val="00F43031"/>
    <w:rsid w:val="00F6281E"/>
    <w:rsid w:val="00F94BA8"/>
    <w:rsid w:val="00FB44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2EA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09A1"/>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6E3F27"/>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Titre2">
    <w:name w:val="heading 2"/>
    <w:basedOn w:val="Normal"/>
    <w:next w:val="Normal"/>
    <w:link w:val="Titre2Car"/>
    <w:uiPriority w:val="9"/>
    <w:unhideWhenUsed/>
    <w:qFormat/>
    <w:rsid w:val="006E3F27"/>
    <w:pPr>
      <w:keepNext/>
      <w:keepLines/>
      <w:spacing w:before="40"/>
      <w:outlineLvl w:val="1"/>
    </w:pPr>
    <w:rPr>
      <w:rFonts w:asciiTheme="majorHAnsi" w:eastAsiaTheme="majorEastAsia" w:hAnsiTheme="majorHAnsi" w:cstheme="majorBidi"/>
      <w:color w:val="2E74B5" w:themeColor="accent1" w:themeShade="BF"/>
      <w:sz w:val="26"/>
      <w:szCs w:val="26"/>
      <w:lang w:eastAsia="en-US"/>
    </w:rPr>
  </w:style>
  <w:style w:type="paragraph" w:styleId="Titre3">
    <w:name w:val="heading 3"/>
    <w:basedOn w:val="Normal"/>
    <w:next w:val="Normal"/>
    <w:link w:val="Titre3Car"/>
    <w:uiPriority w:val="9"/>
    <w:unhideWhenUsed/>
    <w:qFormat/>
    <w:rsid w:val="006E3F27"/>
    <w:pPr>
      <w:keepNext/>
      <w:keepLines/>
      <w:spacing w:before="40"/>
      <w:outlineLvl w:val="2"/>
    </w:pPr>
    <w:rPr>
      <w:rFonts w:asciiTheme="majorHAnsi" w:eastAsiaTheme="majorEastAsia" w:hAnsiTheme="majorHAnsi" w:cstheme="majorBidi"/>
      <w:color w:val="1F4D78" w:themeColor="accent1" w:themeShade="7F"/>
      <w:lang w:eastAsia="en-US"/>
    </w:rPr>
  </w:style>
  <w:style w:type="paragraph" w:styleId="Titre4">
    <w:name w:val="heading 4"/>
    <w:basedOn w:val="Normal"/>
    <w:next w:val="Normal"/>
    <w:link w:val="Titre4Car"/>
    <w:uiPriority w:val="9"/>
    <w:unhideWhenUsed/>
    <w:qFormat/>
    <w:rsid w:val="006E3F27"/>
    <w:pPr>
      <w:keepNext/>
      <w:keepLines/>
      <w:spacing w:before="40"/>
      <w:outlineLvl w:val="3"/>
    </w:pPr>
    <w:rPr>
      <w:rFonts w:asciiTheme="majorHAnsi" w:eastAsiaTheme="majorEastAsia" w:hAnsiTheme="majorHAnsi" w:cstheme="majorBidi"/>
      <w:i/>
      <w:iCs/>
      <w:color w:val="2E74B5" w:themeColor="accent1" w:themeShade="BF"/>
      <w:lang w:eastAsia="en-US"/>
    </w:rPr>
  </w:style>
  <w:style w:type="paragraph" w:styleId="Titre5">
    <w:name w:val="heading 5"/>
    <w:basedOn w:val="Normal"/>
    <w:next w:val="Normal"/>
    <w:link w:val="Titre5Car"/>
    <w:uiPriority w:val="9"/>
    <w:unhideWhenUsed/>
    <w:qFormat/>
    <w:rsid w:val="006E3F27"/>
    <w:pPr>
      <w:keepNext/>
      <w:keepLines/>
      <w:spacing w:before="40"/>
      <w:outlineLvl w:val="4"/>
    </w:pPr>
    <w:rPr>
      <w:rFonts w:asciiTheme="majorHAnsi" w:eastAsiaTheme="majorEastAsia" w:hAnsiTheme="majorHAnsi" w:cstheme="majorBidi"/>
      <w:color w:val="2E74B5" w:themeColor="accent1" w:themeShade="BF"/>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2">
    <w:name w:val="toc 2"/>
    <w:basedOn w:val="Normal"/>
    <w:next w:val="Normal"/>
    <w:autoRedefine/>
    <w:uiPriority w:val="39"/>
    <w:unhideWhenUsed/>
    <w:rsid w:val="006E3F27"/>
    <w:pPr>
      <w:ind w:left="240"/>
    </w:pPr>
    <w:rPr>
      <w:rFonts w:asciiTheme="minorHAnsi" w:hAnsiTheme="minorHAnsi"/>
      <w:b/>
      <w:bCs/>
      <w:sz w:val="22"/>
      <w:szCs w:val="22"/>
    </w:rPr>
  </w:style>
  <w:style w:type="paragraph" w:styleId="TM1">
    <w:name w:val="toc 1"/>
    <w:basedOn w:val="Normal"/>
    <w:next w:val="Normal"/>
    <w:autoRedefine/>
    <w:uiPriority w:val="39"/>
    <w:unhideWhenUsed/>
    <w:rsid w:val="006E3F27"/>
    <w:pPr>
      <w:spacing w:before="120"/>
    </w:pPr>
    <w:rPr>
      <w:rFonts w:asciiTheme="minorHAnsi" w:hAnsiTheme="minorHAnsi"/>
      <w:b/>
      <w:bCs/>
    </w:rPr>
  </w:style>
  <w:style w:type="paragraph" w:styleId="TM3">
    <w:name w:val="toc 3"/>
    <w:basedOn w:val="Normal"/>
    <w:next w:val="Normal"/>
    <w:autoRedefine/>
    <w:uiPriority w:val="39"/>
    <w:unhideWhenUsed/>
    <w:rsid w:val="006E3F27"/>
    <w:pPr>
      <w:ind w:left="480"/>
    </w:pPr>
    <w:rPr>
      <w:rFonts w:asciiTheme="minorHAnsi" w:hAnsiTheme="minorHAnsi"/>
      <w:sz w:val="22"/>
      <w:szCs w:val="22"/>
    </w:rPr>
  </w:style>
  <w:style w:type="paragraph" w:styleId="TM4">
    <w:name w:val="toc 4"/>
    <w:basedOn w:val="Normal"/>
    <w:next w:val="Normal"/>
    <w:autoRedefine/>
    <w:uiPriority w:val="39"/>
    <w:unhideWhenUsed/>
    <w:rsid w:val="006E3F27"/>
    <w:pPr>
      <w:ind w:left="720"/>
    </w:pPr>
    <w:rPr>
      <w:rFonts w:asciiTheme="minorHAnsi" w:hAnsiTheme="minorHAnsi"/>
      <w:sz w:val="20"/>
      <w:szCs w:val="20"/>
    </w:rPr>
  </w:style>
  <w:style w:type="paragraph" w:styleId="TM5">
    <w:name w:val="toc 5"/>
    <w:basedOn w:val="Normal"/>
    <w:next w:val="Normal"/>
    <w:autoRedefine/>
    <w:uiPriority w:val="39"/>
    <w:unhideWhenUsed/>
    <w:rsid w:val="006E3F27"/>
    <w:pPr>
      <w:ind w:left="960"/>
    </w:pPr>
    <w:rPr>
      <w:rFonts w:asciiTheme="minorHAnsi" w:hAnsiTheme="minorHAnsi"/>
      <w:sz w:val="20"/>
      <w:szCs w:val="20"/>
    </w:rPr>
  </w:style>
  <w:style w:type="paragraph" w:styleId="TM6">
    <w:name w:val="toc 6"/>
    <w:basedOn w:val="Normal"/>
    <w:next w:val="Normal"/>
    <w:autoRedefine/>
    <w:uiPriority w:val="39"/>
    <w:unhideWhenUsed/>
    <w:rsid w:val="006E3F27"/>
    <w:pPr>
      <w:ind w:left="1200"/>
    </w:pPr>
    <w:rPr>
      <w:rFonts w:asciiTheme="minorHAnsi" w:hAnsiTheme="minorHAnsi"/>
      <w:sz w:val="20"/>
      <w:szCs w:val="20"/>
    </w:rPr>
  </w:style>
  <w:style w:type="paragraph" w:styleId="TM7">
    <w:name w:val="toc 7"/>
    <w:basedOn w:val="Normal"/>
    <w:next w:val="Normal"/>
    <w:autoRedefine/>
    <w:uiPriority w:val="39"/>
    <w:unhideWhenUsed/>
    <w:rsid w:val="006E3F27"/>
    <w:pPr>
      <w:ind w:left="1440"/>
    </w:pPr>
    <w:rPr>
      <w:rFonts w:asciiTheme="minorHAnsi" w:hAnsiTheme="minorHAnsi"/>
      <w:sz w:val="20"/>
      <w:szCs w:val="20"/>
    </w:rPr>
  </w:style>
  <w:style w:type="paragraph" w:styleId="TM8">
    <w:name w:val="toc 8"/>
    <w:basedOn w:val="Normal"/>
    <w:next w:val="Normal"/>
    <w:autoRedefine/>
    <w:uiPriority w:val="39"/>
    <w:unhideWhenUsed/>
    <w:rsid w:val="006E3F27"/>
    <w:pPr>
      <w:ind w:left="1680"/>
    </w:pPr>
    <w:rPr>
      <w:rFonts w:asciiTheme="minorHAnsi" w:hAnsiTheme="minorHAnsi"/>
      <w:sz w:val="20"/>
      <w:szCs w:val="20"/>
    </w:rPr>
  </w:style>
  <w:style w:type="paragraph" w:styleId="TM9">
    <w:name w:val="toc 9"/>
    <w:basedOn w:val="Normal"/>
    <w:next w:val="Normal"/>
    <w:autoRedefine/>
    <w:uiPriority w:val="39"/>
    <w:unhideWhenUsed/>
    <w:rsid w:val="006E3F27"/>
    <w:pPr>
      <w:ind w:left="1920"/>
    </w:pPr>
    <w:rPr>
      <w:rFonts w:asciiTheme="minorHAnsi" w:hAnsiTheme="minorHAnsi"/>
      <w:sz w:val="20"/>
      <w:szCs w:val="20"/>
    </w:rPr>
  </w:style>
  <w:style w:type="paragraph" w:styleId="Pardeliste">
    <w:name w:val="List Paragraph"/>
    <w:basedOn w:val="Normal"/>
    <w:uiPriority w:val="34"/>
    <w:qFormat/>
    <w:rsid w:val="006E3F27"/>
    <w:pPr>
      <w:ind w:left="720"/>
      <w:contextualSpacing/>
    </w:pPr>
    <w:rPr>
      <w:rFonts w:asciiTheme="minorHAnsi" w:eastAsiaTheme="minorHAnsi" w:hAnsiTheme="minorHAnsi" w:cstheme="minorBidi"/>
      <w:lang w:eastAsia="en-US"/>
    </w:rPr>
  </w:style>
  <w:style w:type="character" w:customStyle="1" w:styleId="Titre2Car">
    <w:name w:val="Titre 2 Car"/>
    <w:basedOn w:val="Policepardfaut"/>
    <w:link w:val="Titre2"/>
    <w:uiPriority w:val="9"/>
    <w:rsid w:val="006E3F27"/>
    <w:rPr>
      <w:rFonts w:asciiTheme="majorHAnsi" w:eastAsiaTheme="majorEastAsia" w:hAnsiTheme="majorHAnsi" w:cstheme="majorBidi"/>
      <w:color w:val="2E74B5" w:themeColor="accent1" w:themeShade="BF"/>
      <w:sz w:val="26"/>
      <w:szCs w:val="26"/>
    </w:rPr>
  </w:style>
  <w:style w:type="character" w:customStyle="1" w:styleId="Titre1Car">
    <w:name w:val="Titre 1 Car"/>
    <w:basedOn w:val="Policepardfaut"/>
    <w:link w:val="Titre1"/>
    <w:uiPriority w:val="9"/>
    <w:rsid w:val="006E3F27"/>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6E3F27"/>
    <w:pPr>
      <w:spacing w:before="480" w:line="276" w:lineRule="auto"/>
      <w:outlineLvl w:val="9"/>
    </w:pPr>
    <w:rPr>
      <w:b/>
      <w:bCs/>
      <w:sz w:val="28"/>
      <w:szCs w:val="28"/>
      <w:lang w:eastAsia="fr-FR"/>
    </w:rPr>
  </w:style>
  <w:style w:type="character" w:styleId="Lienhypertexte">
    <w:name w:val="Hyperlink"/>
    <w:basedOn w:val="Policepardfaut"/>
    <w:uiPriority w:val="99"/>
    <w:unhideWhenUsed/>
    <w:rsid w:val="006E3F27"/>
    <w:rPr>
      <w:color w:val="0563C1" w:themeColor="hyperlink"/>
      <w:u w:val="single"/>
    </w:rPr>
  </w:style>
  <w:style w:type="character" w:customStyle="1" w:styleId="Titre3Car">
    <w:name w:val="Titre 3 Car"/>
    <w:basedOn w:val="Policepardfaut"/>
    <w:link w:val="Titre3"/>
    <w:uiPriority w:val="9"/>
    <w:rsid w:val="006E3F27"/>
    <w:rPr>
      <w:rFonts w:asciiTheme="majorHAnsi" w:eastAsiaTheme="majorEastAsia" w:hAnsiTheme="majorHAnsi" w:cstheme="majorBidi"/>
      <w:color w:val="1F4D78" w:themeColor="accent1" w:themeShade="7F"/>
    </w:rPr>
  </w:style>
  <w:style w:type="character" w:customStyle="1" w:styleId="Titre4Car">
    <w:name w:val="Titre 4 Car"/>
    <w:basedOn w:val="Policepardfaut"/>
    <w:link w:val="Titre4"/>
    <w:uiPriority w:val="9"/>
    <w:rsid w:val="006E3F27"/>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6E3F27"/>
    <w:rPr>
      <w:rFonts w:asciiTheme="majorHAnsi" w:eastAsiaTheme="majorEastAsia" w:hAnsiTheme="majorHAnsi" w:cstheme="majorBidi"/>
      <w:color w:val="2E74B5" w:themeColor="accent1" w:themeShade="BF"/>
    </w:rPr>
  </w:style>
  <w:style w:type="paragraph" w:styleId="Sansinterligne">
    <w:name w:val="No Spacing"/>
    <w:uiPriority w:val="1"/>
    <w:qFormat/>
    <w:rsid w:val="00E228DF"/>
    <w:rPr>
      <w:rFonts w:ascii="Times New Roman" w:eastAsia="Times New Roman" w:hAnsi="Times New Roman" w:cs="Times New Roman"/>
      <w:lang w:eastAsia="fr-FR"/>
    </w:rPr>
  </w:style>
  <w:style w:type="paragraph" w:styleId="Pieddepage">
    <w:name w:val="footer"/>
    <w:basedOn w:val="Normal"/>
    <w:link w:val="PieddepageCar"/>
    <w:uiPriority w:val="99"/>
    <w:unhideWhenUsed/>
    <w:rsid w:val="00A071A7"/>
    <w:pPr>
      <w:tabs>
        <w:tab w:val="center" w:pos="4536"/>
        <w:tab w:val="right" w:pos="9072"/>
      </w:tabs>
    </w:pPr>
  </w:style>
  <w:style w:type="character" w:customStyle="1" w:styleId="PieddepageCar">
    <w:name w:val="Pied de page Car"/>
    <w:basedOn w:val="Policepardfaut"/>
    <w:link w:val="Pieddepage"/>
    <w:uiPriority w:val="99"/>
    <w:rsid w:val="00A071A7"/>
    <w:rPr>
      <w:rFonts w:ascii="Times New Roman" w:eastAsia="Times New Roman" w:hAnsi="Times New Roman" w:cs="Times New Roman"/>
      <w:lang w:eastAsia="fr-FR"/>
    </w:rPr>
  </w:style>
  <w:style w:type="character" w:styleId="Numrodepage">
    <w:name w:val="page number"/>
    <w:basedOn w:val="Policepardfaut"/>
    <w:uiPriority w:val="99"/>
    <w:semiHidden/>
    <w:unhideWhenUsed/>
    <w:rsid w:val="00A071A7"/>
  </w:style>
  <w:style w:type="paragraph" w:styleId="Textedebulles">
    <w:name w:val="Balloon Text"/>
    <w:basedOn w:val="Normal"/>
    <w:link w:val="TextedebullesCar"/>
    <w:uiPriority w:val="99"/>
    <w:semiHidden/>
    <w:unhideWhenUsed/>
    <w:rsid w:val="008E7A4C"/>
    <w:rPr>
      <w:sz w:val="18"/>
      <w:szCs w:val="18"/>
    </w:rPr>
  </w:style>
  <w:style w:type="character" w:customStyle="1" w:styleId="TextedebullesCar">
    <w:name w:val="Texte de bulles Car"/>
    <w:basedOn w:val="Policepardfaut"/>
    <w:link w:val="Textedebulles"/>
    <w:uiPriority w:val="99"/>
    <w:semiHidden/>
    <w:rsid w:val="008E7A4C"/>
    <w:rPr>
      <w:rFonts w:ascii="Times New Roman" w:eastAsia="Times New Roman" w:hAnsi="Times New Roman" w:cs="Times New Roman"/>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www.exam.men/intranetWS" TargetMode="External"/><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valentin/Library/Group%20Containers/UBF8T346G9.Office/User%20Content.localized/Templates.localized/Bachelier%20en%20informatique%20et%20Syste&#768;mes.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2334F3-BDDF-B741-919F-DA7FB39E0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Bachelier en informatique et Systèmes.dotx</Template>
  <TotalTime>1</TotalTime>
  <Pages>34</Pages>
  <Words>6005</Words>
  <Characters>33029</Characters>
  <Application>Microsoft Macintosh Word</Application>
  <DocSecurity>0</DocSecurity>
  <Lines>275</Lines>
  <Paragraphs>77</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38957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Haveaux</dc:creator>
  <cp:keywords/>
  <dc:description/>
  <cp:lastModifiedBy>Valentin Haveaux</cp:lastModifiedBy>
  <cp:revision>3</cp:revision>
  <cp:lastPrinted>2018-01-31T09:48:00Z</cp:lastPrinted>
  <dcterms:created xsi:type="dcterms:W3CDTF">2018-01-31T09:48:00Z</dcterms:created>
  <dcterms:modified xsi:type="dcterms:W3CDTF">2018-01-31T09:48:00Z</dcterms:modified>
</cp:coreProperties>
</file>